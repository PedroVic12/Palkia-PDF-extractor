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Pr="00E20F4F" w:rsidR="00F33928" w14:paraId="048DF2B9" w14:textId="77777777">
        <w:trPr>
          <w:cantSplit/>
          <w:trHeight w:val="2886" w:hRule="exact"/>
        </w:trPr>
        <w:tc>
          <w:tcPr>
            <w:tcW w:w="3912" w:type="dxa"/>
            <w:tcBorders>
              <w:bottom w:val="nil"/>
            </w:tcBorders>
          </w:tcPr>
          <w:p w:rsidRPr="00E20F4F" w:rsidR="00483C48" w:rsidP="009F57E1" w:rsidRDefault="00483C48" w14:paraId="048DF2B7" w14:textId="3FB45E06">
            <w:pPr>
              <w:pStyle w:val="Cabealho"/>
              <w:ind w:left="0"/>
            </w:pPr>
          </w:p>
        </w:tc>
        <w:tc>
          <w:tcPr>
            <w:tcW w:w="5557" w:type="dxa"/>
          </w:tcPr>
          <w:p w:rsidRPr="00E20F4F" w:rsidR="00483C48" w:rsidRDefault="00C42968" w14:paraId="048DF2B8" w14:textId="77777777">
            <w:r w:rsidRPr="00E20F4F">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Pr="00E20F4F" w:rsidR="00F33928" w14:paraId="048DF2BC" w14:textId="77777777">
        <w:trPr>
          <w:cantSplit/>
          <w:trHeight w:val="2268" w:hRule="exact"/>
        </w:trPr>
        <w:tc>
          <w:tcPr>
            <w:tcW w:w="3912" w:type="dxa"/>
          </w:tcPr>
          <w:p w:rsidRPr="00E20F4F" w:rsidR="00483C48" w:rsidRDefault="00483C48" w14:paraId="048DF2BA" w14:textId="77777777"/>
        </w:tc>
        <w:tc>
          <w:tcPr>
            <w:tcW w:w="5557" w:type="dxa"/>
          </w:tcPr>
          <w:p w:rsidRPr="00E20F4F" w:rsidR="00483C48" w:rsidP="007212D1" w:rsidRDefault="00FD6900" w14:paraId="048DF2BB" w14:textId="4E00F679">
            <w:pPr>
              <w:pStyle w:val="onsTtuloRelatrio"/>
            </w:pPr>
            <w:r w:rsidRPr="00E20F4F">
              <w:fldChar w:fldCharType="begin">
                <w:ffData>
                  <w:name w:val="TitCapa1"/>
                  <w:enabled/>
                  <w:calcOnExit/>
                  <w:exitMacro w:val="Capa"/>
                  <w:textInput>
                    <w:default w:val="DIRETRIZES PARA OPERAÇÃO ELÉTRICA"/>
                    <w:format w:val="Maiúsculas"/>
                  </w:textInput>
                </w:ffData>
              </w:fldChar>
            </w:r>
            <w:bookmarkStart w:name="TitCapa1" w:id="0"/>
            <w:r w:rsidRPr="00E20F4F">
              <w:instrText xml:space="preserve"> FORMTEXT </w:instrText>
            </w:r>
            <w:r w:rsidRPr="00E20F4F">
              <w:fldChar w:fldCharType="separate"/>
            </w:r>
            <w:r w:rsidR="00E20F4F">
              <w:rPr>
                <w:noProof/>
              </w:rPr>
              <w:t>DIRETRIZES PARA OPERAÇÃO ELÉTRICA</w:t>
            </w:r>
            <w:r w:rsidRPr="00E20F4F">
              <w:fldChar w:fldCharType="end"/>
            </w:r>
            <w:bookmarkEnd w:id="0"/>
          </w:p>
        </w:tc>
      </w:tr>
      <w:tr w:rsidRPr="00E20F4F" w:rsidR="00F33928" w14:paraId="048DF2BF" w14:textId="77777777">
        <w:trPr>
          <w:cantSplit/>
          <w:trHeight w:val="7740"/>
        </w:trPr>
        <w:tc>
          <w:tcPr>
            <w:tcW w:w="3912" w:type="dxa"/>
            <w:tcBorders>
              <w:bottom w:val="nil"/>
            </w:tcBorders>
          </w:tcPr>
          <w:p w:rsidRPr="00E20F4F" w:rsidR="00483C48" w:rsidRDefault="00483C48" w14:paraId="048DF2BD" w14:textId="77777777"/>
        </w:tc>
        <w:tc>
          <w:tcPr>
            <w:tcW w:w="5557" w:type="dxa"/>
          </w:tcPr>
          <w:p w:rsidRPr="00E20F4F" w:rsidR="00FD6900" w:rsidP="00FD6900" w:rsidRDefault="00FD6900" w14:paraId="55B15E5E" w14:textId="2827F04E">
            <w:pPr>
              <w:pStyle w:val="onsTtuloRelatrio"/>
              <w:rPr>
                <w:rFonts w:ascii="Arial" w:hAnsi="Arial" w:cs="Arial"/>
                <w:sz w:val="24"/>
                <w:szCs w:val="20"/>
              </w:rPr>
            </w:pPr>
            <w:r w:rsidRPr="00E20F4F">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name="Tit_Sub" w:id="1"/>
            <w:r w:rsidRPr="00E20F4F">
              <w:rPr>
                <w:rFonts w:ascii="Arial" w:hAnsi="Arial" w:cs="Arial"/>
                <w:sz w:val="24"/>
                <w:szCs w:val="20"/>
              </w:rPr>
              <w:instrText xml:space="preserve"> FORMTEXT </w:instrText>
            </w:r>
            <w:r w:rsidRPr="00E20F4F">
              <w:rPr>
                <w:rFonts w:ascii="Arial" w:hAnsi="Arial" w:cs="Arial"/>
                <w:sz w:val="24"/>
                <w:szCs w:val="20"/>
              </w:rPr>
            </w:r>
            <w:r w:rsidRPr="00E20F4F">
              <w:rPr>
                <w:rFonts w:ascii="Arial" w:hAnsi="Arial" w:cs="Arial"/>
                <w:sz w:val="24"/>
                <w:szCs w:val="20"/>
              </w:rPr>
              <w:fldChar w:fldCharType="separate"/>
            </w:r>
            <w:r w:rsidR="00E20F4F">
              <w:rPr>
                <w:rFonts w:ascii="Arial" w:hAnsi="Arial" w:cs="Arial"/>
                <w:noProof/>
                <w:sz w:val="24"/>
                <w:szCs w:val="20"/>
              </w:rPr>
              <w:t>LISTA DE CONTINGÊNCIAS DUPLAS ANALISADAS</w:t>
            </w:r>
            <w:r w:rsidRPr="00E20F4F">
              <w:rPr>
                <w:rFonts w:ascii="Arial" w:hAnsi="Arial" w:cs="Arial"/>
                <w:sz w:val="24"/>
                <w:szCs w:val="20"/>
              </w:rPr>
              <w:fldChar w:fldCharType="end"/>
            </w:r>
            <w:bookmarkEnd w:id="1"/>
          </w:p>
          <w:p w:rsidRPr="00E20F4F" w:rsidR="00BC26D2" w:rsidP="00BC26D2" w:rsidRDefault="00BC26D2" w14:paraId="6A444BC9" w14:textId="363DFBFC">
            <w:pPr>
              <w:pStyle w:val="onsTtuloRelatrio"/>
              <w:rPr>
                <w:rFonts w:ascii="Arial" w:hAnsi="Arial" w:cs="Arial"/>
                <w:sz w:val="24"/>
              </w:rPr>
            </w:pPr>
          </w:p>
          <w:p w:rsidRPr="00E20F4F" w:rsidR="00F02C55" w:rsidP="00F02C55" w:rsidRDefault="00F02C55" w14:paraId="02F8BFA7" w14:textId="25DB850C">
            <w:pPr>
              <w:pStyle w:val="onsTtuloRelatrio"/>
            </w:pPr>
            <w:r w:rsidRPr="00E20F4F">
              <w:rPr>
                <w:rFonts w:ascii="Arial" w:hAnsi="Arial" w:cs="Arial"/>
                <w:b w:val="0"/>
                <w:bCs/>
                <w:sz w:val="22"/>
              </w:rPr>
              <w:t xml:space="preserve">REVISÃO </w:t>
            </w:r>
            <w:r w:rsidR="00181AE8">
              <w:rPr>
                <w:rFonts w:ascii="Arial" w:hAnsi="Arial" w:cs="Arial"/>
                <w:b w:val="0"/>
                <w:bCs/>
                <w:sz w:val="22"/>
              </w:rPr>
              <w:t>7</w:t>
            </w:r>
          </w:p>
          <w:p w:rsidRPr="00E20F4F" w:rsidR="00483C48" w:rsidP="00BC26D2" w:rsidRDefault="00483C48" w14:paraId="048DF2BE" w14:textId="5506CB17">
            <w:pPr>
              <w:pStyle w:val="onsTtuloRelatrio"/>
              <w:rPr>
                <w:rFonts w:ascii="Arial" w:hAnsi="Arial" w:cs="Arial"/>
                <w:sz w:val="24"/>
              </w:rPr>
            </w:pPr>
          </w:p>
        </w:tc>
      </w:tr>
      <w:tr w:rsidRPr="00E20F4F" w:rsidR="00F33928" w14:paraId="048DF2C5" w14:textId="77777777">
        <w:trPr>
          <w:cantSplit/>
          <w:trHeight w:val="960" w:hRule="exact"/>
        </w:trPr>
        <w:tc>
          <w:tcPr>
            <w:tcW w:w="3912" w:type="dxa"/>
          </w:tcPr>
          <w:p w:rsidRPr="00E20F4F" w:rsidR="00483C48" w:rsidRDefault="00483C48" w14:paraId="048DF2C0" w14:textId="77777777"/>
        </w:tc>
        <w:tc>
          <w:tcPr>
            <w:tcW w:w="5557" w:type="dxa"/>
          </w:tcPr>
          <w:p w:rsidRPr="00E20F4F" w:rsidR="00B3389D" w:rsidP="00B3389D" w:rsidRDefault="00B3389D" w14:paraId="048DF2C1" w14:textId="77777777">
            <w:pPr>
              <w:pStyle w:val="Estilo7ptesquerda0cmEspaamentoentrelinhasExatament"/>
            </w:pPr>
            <w:r w:rsidRPr="00E20F4F">
              <w:t>Operador Nacional do Sistema Elétrico</w:t>
            </w:r>
          </w:p>
          <w:p w:rsidRPr="00E20F4F" w:rsidR="00B3389D" w:rsidP="00B3389D" w:rsidRDefault="00B3389D" w14:paraId="048DF2C2" w14:textId="77777777">
            <w:pPr>
              <w:pStyle w:val="Estilo7ptesquerda0cmEspaamentoentrelinhasExatament"/>
            </w:pPr>
            <w:r w:rsidRPr="00E20F4F">
              <w:t>Rua Júlio do Carmo, 251 - Cidade Nova</w:t>
            </w:r>
          </w:p>
          <w:p w:rsidRPr="00E20F4F" w:rsidR="00B3389D" w:rsidP="00B3389D" w:rsidRDefault="00B3389D" w14:paraId="048DF2C3" w14:textId="77777777">
            <w:pPr>
              <w:pStyle w:val="Estilo7ptesquerda0cmEspaamentoentrelinhasExatament"/>
            </w:pPr>
            <w:r w:rsidRPr="00E20F4F">
              <w:t>20211-160 – Rio de Janeiro – RJ</w:t>
            </w:r>
          </w:p>
          <w:p w:rsidRPr="00E20F4F" w:rsidR="00483C48" w:rsidP="00B3389D" w:rsidRDefault="00B3389D" w14:paraId="048DF2C4" w14:textId="77777777">
            <w:pPr>
              <w:pStyle w:val="Estilo7ptesquerda0cmEspaamentoentrelinhasExatament"/>
            </w:pPr>
            <w:r w:rsidRPr="00E20F4F">
              <w:t>Tel (+21) 3444-9400   Fax (+21) 3444-9444</w:t>
            </w:r>
          </w:p>
        </w:tc>
      </w:tr>
    </w:tbl>
    <w:p w:rsidRPr="00E20F4F" w:rsidR="00483C48" w:rsidRDefault="00483C48" w14:paraId="048DF2C6" w14:textId="77777777">
      <w:pPr>
        <w:spacing w:line="190" w:lineRule="exact"/>
        <w:sectPr w:rsidRPr="00E20F4F" w:rsidR="00483C48">
          <w:headerReference w:type="even" r:id="rId12"/>
          <w:headerReference w:type="default" r:id="rId13"/>
          <w:type w:val="nextColumn"/>
          <w:pgSz w:w="11907" w:h="16840" w:orient="portrait"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Pr="00E20F4F" w:rsidR="00F33928" w14:paraId="048DF2CB" w14:textId="77777777">
        <w:trPr>
          <w:cantSplit/>
          <w:trHeight w:val="2200" w:hRule="exact"/>
        </w:trPr>
        <w:tc>
          <w:tcPr>
            <w:tcW w:w="3912" w:type="dxa"/>
          </w:tcPr>
          <w:p w:rsidRPr="00E20F4F" w:rsidR="00483C48" w:rsidRDefault="00483C48" w14:paraId="048DF2C7" w14:textId="77777777">
            <w:pPr>
              <w:spacing w:line="190" w:lineRule="exact"/>
              <w:rPr>
                <w:sz w:val="14"/>
              </w:rPr>
            </w:pPr>
            <w:r w:rsidRPr="00E20F4F">
              <w:lastRenderedPageBreak/>
              <w:br w:type="page"/>
            </w:r>
          </w:p>
        </w:tc>
        <w:tc>
          <w:tcPr>
            <w:tcW w:w="5557" w:type="dxa"/>
          </w:tcPr>
          <w:p w:rsidRPr="00E20F4F" w:rsidR="00483C48" w:rsidP="00ED6676" w:rsidRDefault="00483C48" w14:paraId="048DF2C8" w14:textId="3E10CF3E">
            <w:pPr>
              <w:pStyle w:val="Estilo7ptesquerda0cmEspaamentoentrelinhasExatament"/>
            </w:pPr>
            <w:r w:rsidRPr="00E20F4F">
              <w:t xml:space="preserve">© </w:t>
            </w:r>
            <w:r w:rsidRPr="00E20F4F" w:rsidR="00EE6BDE">
              <w:fldChar w:fldCharType="begin">
                <w:ffData>
                  <w:name w:val="Ano"/>
                  <w:enabled/>
                  <w:calcOnExit w:val="0"/>
                  <w:exitMacro w:val="Ano2"/>
                  <w:textInput>
                    <w:default w:val="2025"/>
                  </w:textInput>
                </w:ffData>
              </w:fldChar>
            </w:r>
            <w:bookmarkStart w:name="Ano" w:id="2"/>
            <w:r w:rsidRPr="00E20F4F" w:rsidR="00EE6BDE">
              <w:instrText xml:space="preserve"> FORMTEXT </w:instrText>
            </w:r>
            <w:r w:rsidRPr="00E20F4F" w:rsidR="00EE6BDE">
              <w:fldChar w:fldCharType="separate"/>
            </w:r>
            <w:r w:rsidR="00E20F4F">
              <w:rPr>
                <w:noProof/>
              </w:rPr>
              <w:t>2025</w:t>
            </w:r>
            <w:r w:rsidRPr="00E20F4F" w:rsidR="00EE6BDE">
              <w:fldChar w:fldCharType="end"/>
            </w:r>
            <w:bookmarkEnd w:id="2"/>
            <w:r w:rsidRPr="00E20F4F">
              <w:t xml:space="preserve">/ONS </w:t>
            </w:r>
          </w:p>
          <w:p w:rsidRPr="00E20F4F" w:rsidR="00483C48" w:rsidP="00ED6676" w:rsidRDefault="00483C48" w14:paraId="048DF2C9" w14:textId="77777777">
            <w:pPr>
              <w:pStyle w:val="Estilo7ptesquerda0cmEspaamentoentrelinhasExatament"/>
            </w:pPr>
            <w:r w:rsidRPr="00E20F4F">
              <w:t>Todos os direitos reservados.</w:t>
            </w:r>
          </w:p>
          <w:p w:rsidRPr="00E20F4F" w:rsidR="00483C48" w:rsidP="00ED6676" w:rsidRDefault="00483C48" w14:paraId="048DF2CA" w14:textId="77777777">
            <w:pPr>
              <w:pStyle w:val="Estilo7ptesquerda0cmEspaamentoentrelinhasExatament"/>
            </w:pPr>
            <w:r w:rsidRPr="00E20F4F">
              <w:t>Qualquer alteração é proibida sem autorização.</w:t>
            </w:r>
          </w:p>
        </w:tc>
      </w:tr>
      <w:tr w:rsidRPr="00E20F4F" w:rsidR="00F33928" w14:paraId="048DF2CE" w14:textId="77777777">
        <w:trPr>
          <w:cantSplit/>
          <w:trHeight w:val="674" w:hRule="exact"/>
        </w:trPr>
        <w:tc>
          <w:tcPr>
            <w:tcW w:w="3912" w:type="dxa"/>
            <w:tcBorders>
              <w:bottom w:val="nil"/>
            </w:tcBorders>
          </w:tcPr>
          <w:p w:rsidRPr="00E20F4F" w:rsidR="00483C48" w:rsidRDefault="00483C48" w14:paraId="048DF2CC" w14:textId="77777777"/>
        </w:tc>
        <w:tc>
          <w:tcPr>
            <w:tcW w:w="5557" w:type="dxa"/>
          </w:tcPr>
          <w:p w:rsidRPr="00E20F4F" w:rsidR="00483C48" w:rsidP="004412A5" w:rsidRDefault="00EE6BDE" w14:paraId="048DF2CD" w14:textId="225525A7">
            <w:pPr>
              <w:ind w:left="0"/>
              <w:rPr>
                <w:sz w:val="18"/>
              </w:rPr>
            </w:pPr>
            <w:r w:rsidRPr="00E20F4F">
              <w:rPr>
                <w:sz w:val="18"/>
              </w:rPr>
              <w:fldChar w:fldCharType="begin">
                <w:ffData>
                  <w:name w:val="Sigla"/>
                  <w:enabled/>
                  <w:calcOnExit w:val="0"/>
                  <w:exitMacro w:val="Num_ONS"/>
                  <w:textInput>
                    <w:default w:val="RT-ONS DPL 0013/2025"/>
                  </w:textInput>
                </w:ffData>
              </w:fldChar>
            </w:r>
            <w:bookmarkStart w:name="Sigla" w:id="3"/>
            <w:r w:rsidRPr="00E20F4F">
              <w:rPr>
                <w:sz w:val="18"/>
              </w:rPr>
              <w:instrText xml:space="preserve"> FORMTEXT </w:instrText>
            </w:r>
            <w:r w:rsidRPr="00E20F4F">
              <w:rPr>
                <w:sz w:val="18"/>
              </w:rPr>
            </w:r>
            <w:r w:rsidRPr="00E20F4F">
              <w:rPr>
                <w:sz w:val="18"/>
              </w:rPr>
              <w:fldChar w:fldCharType="separate"/>
            </w:r>
            <w:r w:rsidR="00E20F4F">
              <w:rPr>
                <w:noProof/>
                <w:sz w:val="18"/>
              </w:rPr>
              <w:t>RT-ONS DPL 0013/2025</w:t>
            </w:r>
            <w:r w:rsidRPr="00E20F4F">
              <w:rPr>
                <w:sz w:val="18"/>
              </w:rPr>
              <w:fldChar w:fldCharType="end"/>
            </w:r>
            <w:bookmarkEnd w:id="3"/>
          </w:p>
        </w:tc>
      </w:tr>
      <w:tr w:rsidRPr="00E20F4F" w:rsidR="00F33928" w14:paraId="048DF2D1" w14:textId="77777777">
        <w:trPr>
          <w:cantSplit/>
          <w:trHeight w:val="2268" w:hRule="exact"/>
        </w:trPr>
        <w:tc>
          <w:tcPr>
            <w:tcW w:w="3912" w:type="dxa"/>
          </w:tcPr>
          <w:p w:rsidRPr="00E20F4F" w:rsidR="00483C48" w:rsidRDefault="00483C48" w14:paraId="048DF2CF" w14:textId="77777777"/>
        </w:tc>
        <w:tc>
          <w:tcPr>
            <w:tcW w:w="5557" w:type="dxa"/>
          </w:tcPr>
          <w:p w:rsidRPr="00E20F4F" w:rsidR="00483C48" w:rsidRDefault="00231B9C" w14:paraId="048DF2D0" w14:textId="64751492">
            <w:pPr>
              <w:pStyle w:val="onsTtuloRelatrio"/>
            </w:pPr>
            <w:r w:rsidRPr="00E20F4F">
              <w:rPr>
                <w:caps w:val="0"/>
              </w:rPr>
              <w:fldChar w:fldCharType="begin"/>
            </w:r>
            <w:r w:rsidRPr="00E20F4F">
              <w:rPr>
                <w:caps w:val="0"/>
              </w:rPr>
              <w:instrText xml:space="preserve"> REF TitCapa1 \* Upper \* MERGEFORMAT </w:instrText>
            </w:r>
            <w:r w:rsidRPr="00E20F4F">
              <w:rPr>
                <w:caps w:val="0"/>
              </w:rPr>
              <w:fldChar w:fldCharType="separate"/>
            </w:r>
            <w:bookmarkStart w:name="_Hlk46253542" w:id="4"/>
            <w:r w:rsidR="00B9234C">
              <w:rPr>
                <w:caps w:val="0"/>
              </w:rPr>
              <w:t>DIRETRIZES PARA OPERAÇÃO ELÉTRICA</w:t>
            </w:r>
            <w:bookmarkEnd w:id="4"/>
            <w:r w:rsidRPr="00E20F4F">
              <w:rPr>
                <w:caps w:val="0"/>
              </w:rPr>
              <w:fldChar w:fldCharType="end"/>
            </w:r>
            <w:r w:rsidRPr="00E20F4F" w:rsidR="007E3111">
              <w:rPr>
                <w:caps w:val="0"/>
              </w:rPr>
              <w:t xml:space="preserve"> </w:t>
            </w:r>
          </w:p>
        </w:tc>
      </w:tr>
      <w:tr w:rsidRPr="00E20F4F" w:rsidR="00F33928" w:rsidTr="001959B9" w14:paraId="048DF2D4" w14:textId="77777777">
        <w:trPr>
          <w:cantSplit/>
          <w:trHeight w:val="2082" w:hRule="exact"/>
        </w:trPr>
        <w:tc>
          <w:tcPr>
            <w:tcW w:w="3912" w:type="dxa"/>
          </w:tcPr>
          <w:p w:rsidRPr="00E20F4F" w:rsidR="00483C48" w:rsidRDefault="00483C48" w14:paraId="048DF2D2" w14:textId="77777777">
            <w:pPr>
              <w:rPr>
                <w:sz w:val="24"/>
                <w:szCs w:val="24"/>
              </w:rPr>
            </w:pPr>
          </w:p>
        </w:tc>
        <w:tc>
          <w:tcPr>
            <w:tcW w:w="5557" w:type="dxa"/>
          </w:tcPr>
          <w:p w:rsidRPr="00E20F4F" w:rsidR="00483C48" w:rsidP="0062197D" w:rsidRDefault="00447B3A" w14:paraId="048DF2D3" w14:textId="2952A277">
            <w:pPr>
              <w:pStyle w:val="onsTtuloRelatrio"/>
              <w:rPr>
                <w:sz w:val="24"/>
                <w:szCs w:val="24"/>
              </w:rPr>
            </w:pPr>
            <w:r w:rsidRPr="00E20F4F">
              <w:rPr>
                <w:rFonts w:ascii="Arial" w:hAnsi="Arial" w:cs="Arial"/>
                <w:sz w:val="24"/>
                <w:szCs w:val="24"/>
              </w:rPr>
              <w:fldChar w:fldCharType="begin"/>
            </w:r>
            <w:r w:rsidRPr="00E20F4F">
              <w:rPr>
                <w:rFonts w:ascii="Arial" w:hAnsi="Arial" w:cs="Arial"/>
                <w:sz w:val="24"/>
                <w:szCs w:val="24"/>
              </w:rPr>
              <w:instrText xml:space="preserve"> REF  Tit_Sub \h  \* MERGEFORMAT </w:instrText>
            </w:r>
            <w:r w:rsidRPr="00E20F4F">
              <w:rPr>
                <w:rFonts w:ascii="Arial" w:hAnsi="Arial" w:cs="Arial"/>
                <w:sz w:val="24"/>
                <w:szCs w:val="24"/>
              </w:rPr>
            </w:r>
            <w:r w:rsidRPr="00E20F4F">
              <w:rPr>
                <w:rFonts w:ascii="Arial" w:hAnsi="Arial" w:cs="Arial"/>
                <w:sz w:val="24"/>
                <w:szCs w:val="24"/>
              </w:rPr>
              <w:fldChar w:fldCharType="separate"/>
            </w:r>
            <w:r w:rsidRPr="00B9234C" w:rsidR="00B9234C">
              <w:rPr>
                <w:rFonts w:ascii="Arial" w:hAnsi="Arial" w:cs="Arial"/>
                <w:sz w:val="24"/>
                <w:szCs w:val="24"/>
              </w:rPr>
              <w:t>LISTA DE CONTINGÊNCIAS DUPLAS ANALISADAS</w:t>
            </w:r>
            <w:r w:rsidRPr="00E20F4F">
              <w:rPr>
                <w:rFonts w:ascii="Arial" w:hAnsi="Arial" w:cs="Arial"/>
                <w:sz w:val="24"/>
                <w:szCs w:val="24"/>
              </w:rPr>
              <w:fldChar w:fldCharType="end"/>
            </w:r>
            <w:r w:rsidRPr="00E20F4F" w:rsidR="00C30CC9">
              <w:rPr>
                <w:rFonts w:ascii="Arial" w:hAnsi="Arial" w:cs="Arial"/>
                <w:sz w:val="24"/>
                <w:szCs w:val="24"/>
              </w:rPr>
              <w:t xml:space="preserve"> </w:t>
            </w:r>
          </w:p>
        </w:tc>
      </w:tr>
      <w:tr w:rsidRPr="00E20F4F" w:rsidR="00F33928" w:rsidTr="00317ECD" w14:paraId="048DF2D8" w14:textId="77777777">
        <w:trPr>
          <w:cantSplit/>
          <w:trHeight w:val="5839" w:hRule="exact"/>
        </w:trPr>
        <w:tc>
          <w:tcPr>
            <w:tcW w:w="3912" w:type="dxa"/>
          </w:tcPr>
          <w:p w:rsidRPr="00E20F4F" w:rsidR="00885ED1" w:rsidP="00885ED1" w:rsidRDefault="00885ED1" w14:paraId="048DF2D5" w14:textId="22ECDD21">
            <w:pPr>
              <w:pStyle w:val="onsNormal"/>
              <w:tabs>
                <w:tab w:val="left" w:pos="3206"/>
              </w:tabs>
            </w:pPr>
          </w:p>
        </w:tc>
        <w:tc>
          <w:tcPr>
            <w:tcW w:w="5557" w:type="dxa"/>
          </w:tcPr>
          <w:p w:rsidRPr="00E20F4F" w:rsidR="00885ED1" w:rsidP="005369B0" w:rsidRDefault="00EF4873" w14:paraId="048DF2D7" w14:textId="72F19854">
            <w:pPr>
              <w:spacing w:line="360" w:lineRule="exact"/>
              <w:ind w:left="0"/>
            </w:pPr>
            <w:r>
              <w:fldChar w:fldCharType="begin">
                <w:ffData>
                  <w:name w:val="Area"/>
                  <w:enabled/>
                  <w:calcOnExit w:val="0"/>
                  <w:exitMacro w:val="PegaCamposFinal"/>
                  <w:textInput>
                    <w:default w:val="DEZEMBRO 2025"/>
                    <w:format w:val="Maiúsculas/minúsculas"/>
                  </w:textInput>
                </w:ffData>
              </w:fldChar>
            </w:r>
            <w:bookmarkStart w:name="Area" w:id="5"/>
            <w:r>
              <w:instrText xml:space="preserve"> FORMTEXT </w:instrText>
            </w:r>
            <w:r>
              <w:fldChar w:fldCharType="separate"/>
            </w:r>
            <w:r>
              <w:rPr>
                <w:noProof/>
              </w:rPr>
              <w:t>DEZEMBRO 2025</w:t>
            </w:r>
            <w:r>
              <w:fldChar w:fldCharType="end"/>
            </w:r>
            <w:bookmarkEnd w:id="5"/>
          </w:p>
        </w:tc>
      </w:tr>
      <w:tr w:rsidRPr="00E20F4F" w:rsidR="00F33928" w14:paraId="048DF2DB" w14:textId="77777777">
        <w:trPr>
          <w:cantSplit/>
          <w:trHeight w:val="692" w:hRule="exact"/>
        </w:trPr>
        <w:tc>
          <w:tcPr>
            <w:tcW w:w="3912" w:type="dxa"/>
          </w:tcPr>
          <w:p w:rsidRPr="00E20F4F" w:rsidR="00483C48" w:rsidRDefault="00483C48" w14:paraId="048DF2D9" w14:textId="77777777"/>
        </w:tc>
        <w:tc>
          <w:tcPr>
            <w:tcW w:w="5557" w:type="dxa"/>
          </w:tcPr>
          <w:p w:rsidRPr="00E20F4F" w:rsidR="00483C48" w:rsidRDefault="00483C48" w14:paraId="048DF2DA" w14:textId="77777777">
            <w:pPr>
              <w:spacing w:line="190" w:lineRule="exact"/>
            </w:pPr>
          </w:p>
        </w:tc>
      </w:tr>
    </w:tbl>
    <w:p w:rsidRPr="00E20F4F" w:rsidR="0071758F" w:rsidP="00A50698" w:rsidRDefault="0071758F" w14:paraId="048DF2DC" w14:textId="54B18824">
      <w:pPr>
        <w:pStyle w:val="EstiloonsNormalSuperiorSimplesAutomtica075ptLargura"/>
        <w:ind w:left="708"/>
        <w:sectPr w:rsidRPr="00E20F4F" w:rsidR="0071758F">
          <w:headerReference w:type="even" r:id="rId14"/>
          <w:headerReference w:type="default" r:id="rId15"/>
          <w:headerReference w:type="first" r:id="rId16"/>
          <w:footerReference w:type="first" r:id="rId17"/>
          <w:pgSz w:w="11907" w:h="16840" w:orient="portrait" w:code="9"/>
          <w:pgMar w:top="1514" w:right="1418" w:bottom="1418" w:left="1191" w:header="720" w:footer="794" w:gutter="0"/>
          <w:cols w:space="720"/>
          <w:titlePg/>
        </w:sectPr>
      </w:pPr>
    </w:p>
    <w:p w:rsidRPr="00E20F4F" w:rsidR="00890465" w:rsidP="00890465" w:rsidRDefault="00890465" w14:paraId="65E4311A" w14:textId="77777777">
      <w:pPr>
        <w:spacing w:line="280" w:lineRule="exact"/>
        <w:ind w:left="0"/>
        <w:rPr>
          <w:rFonts w:ascii="Arial Black" w:hAnsi="Arial Black"/>
          <w:szCs w:val="20"/>
        </w:rPr>
      </w:pPr>
      <w:bookmarkStart w:name="_Hlk161315023" w:id="6"/>
      <w:r w:rsidRPr="00E20F4F">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276"/>
        <w:gridCol w:w="8012"/>
      </w:tblGrid>
      <w:tr w:rsidRPr="00E20F4F" w:rsidR="00890465" w:rsidTr="009C47E6" w14:paraId="6AF9CCC0" w14:textId="77777777">
        <w:trPr>
          <w:jc w:val="center"/>
        </w:trPr>
        <w:tc>
          <w:tcPr>
            <w:tcW w:w="1276" w:type="dxa"/>
            <w:vAlign w:val="center"/>
          </w:tcPr>
          <w:p w:rsidRPr="00E20F4F" w:rsidR="00890465" w:rsidRDefault="00890465" w14:paraId="75686C79" w14:textId="77777777">
            <w:pPr>
              <w:spacing w:line="280" w:lineRule="exact"/>
              <w:ind w:left="0"/>
              <w:rPr>
                <w:rFonts w:cs="Arial"/>
                <w:b/>
                <w:bCs/>
              </w:rPr>
            </w:pPr>
            <w:r w:rsidRPr="00E20F4F">
              <w:rPr>
                <w:rFonts w:cs="Arial"/>
                <w:b/>
                <w:bCs/>
              </w:rPr>
              <w:t>Seção</w:t>
            </w:r>
          </w:p>
        </w:tc>
        <w:tc>
          <w:tcPr>
            <w:tcW w:w="8012" w:type="dxa"/>
            <w:vAlign w:val="center"/>
          </w:tcPr>
          <w:p w:rsidRPr="00E20F4F" w:rsidR="00890465" w:rsidRDefault="00890465" w14:paraId="42164249" w14:textId="77777777">
            <w:pPr>
              <w:spacing w:line="280" w:lineRule="exact"/>
              <w:ind w:left="0"/>
              <w:rPr>
                <w:rFonts w:cs="Arial"/>
                <w:b/>
                <w:bCs/>
              </w:rPr>
            </w:pPr>
            <w:r w:rsidRPr="00E20F4F">
              <w:rPr>
                <w:rFonts w:cs="Arial"/>
                <w:b/>
                <w:bCs/>
              </w:rPr>
              <w:t>Descrição</w:t>
            </w:r>
          </w:p>
        </w:tc>
      </w:tr>
      <w:tr w:rsidRPr="00E20F4F" w:rsidR="00A50F13" w:rsidTr="00A43200" w14:paraId="1E0A4500" w14:textId="77777777">
        <w:trPr>
          <w:jc w:val="center"/>
        </w:trPr>
        <w:tc>
          <w:tcPr>
            <w:tcW w:w="1276" w:type="dxa"/>
            <w:vAlign w:val="center"/>
          </w:tcPr>
          <w:p w:rsidRPr="00E20F4F" w:rsidR="00A50F13" w:rsidP="00181AE8" w:rsidRDefault="001C13BA" w14:paraId="45FE3069" w14:textId="54512D38">
            <w:pPr>
              <w:pStyle w:val="onsNormal"/>
              <w:ind w:left="0"/>
              <w:jc w:val="center"/>
              <w:rPr>
                <w:rFonts w:cs="Arial"/>
                <w:color w:val="000000" w:themeColor="text1"/>
              </w:rP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rsidRPr="00E20F4F" w:rsidR="00A50F13" w:rsidP="00FD6900" w:rsidRDefault="00181AE8" w14:paraId="4393F427" w14:textId="41DEFF7A">
            <w:pPr>
              <w:pStyle w:val="onsNormal"/>
              <w:ind w:left="0"/>
            </w:pPr>
            <w:r w:rsidRPr="00181AE8">
              <w:t>Excluída a perda dupla das LTs 500 kV Emborcação – Nova Ponte C1 e C2</w:t>
            </w:r>
          </w:p>
        </w:tc>
      </w:tr>
      <w:tr w:rsidRPr="00E20F4F" w:rsidR="00F663AB" w:rsidTr="00A43200" w14:paraId="66D1F9AD" w14:textId="77777777">
        <w:trPr>
          <w:jc w:val="center"/>
        </w:trPr>
        <w:tc>
          <w:tcPr>
            <w:tcW w:w="1276" w:type="dxa"/>
            <w:vAlign w:val="center"/>
          </w:tcPr>
          <w:p w:rsidRPr="00E20F4F" w:rsidR="00F663AB" w:rsidP="00181AE8" w:rsidRDefault="001C13BA" w14:paraId="66ADFAF3" w14:textId="4FC942AA">
            <w:pPr>
              <w:pStyle w:val="onsNormal"/>
              <w:ind w:left="0"/>
              <w:jc w:val="center"/>
              <w:rPr>
                <w:rFonts w:cs="Arial"/>
                <w:color w:val="000000" w:themeColor="text1"/>
              </w:rP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rsidR="00F663AB" w:rsidP="00FD6900" w:rsidRDefault="00181AE8" w14:paraId="3B8134C3" w14:textId="7C79228B">
            <w:pPr>
              <w:pStyle w:val="onsNormal"/>
              <w:ind w:left="0"/>
            </w:pPr>
            <w:r w:rsidRPr="00181AE8">
              <w:t>Excluída a perda dupla das LTs 500 kV Jaguara – Nova Ponte e Nova Ponte – Estreito</w:t>
            </w:r>
          </w:p>
        </w:tc>
      </w:tr>
      <w:tr w:rsidRPr="00E20F4F" w:rsidR="00181AE8" w:rsidTr="00A43200" w14:paraId="59FD58EC" w14:textId="77777777">
        <w:trPr>
          <w:jc w:val="center"/>
        </w:trPr>
        <w:tc>
          <w:tcPr>
            <w:tcW w:w="1276" w:type="dxa"/>
            <w:vAlign w:val="center"/>
          </w:tcPr>
          <w:p w:rsidRPr="00181AE8" w:rsidR="00181AE8" w:rsidP="00181AE8" w:rsidRDefault="001C13BA" w14:paraId="6ADD24B1" w14:textId="23E0F892">
            <w:pPr>
              <w:pStyle w:val="onsNormal"/>
              <w:ind w:left="0"/>
              <w:jc w:val="cente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rsidRPr="00181AE8" w:rsidR="00181AE8" w:rsidP="00FD6900" w:rsidRDefault="00181AE8" w14:paraId="40D58287" w14:textId="70169A76">
            <w:pPr>
              <w:pStyle w:val="onsNormal"/>
              <w:ind w:left="0"/>
            </w:pPr>
            <w:r w:rsidRPr="00181AE8">
              <w:t>Alterado horizonte da perda dupla da LT 500 kV Jaíba – Janaúba 6 C1 e C2</w:t>
            </w:r>
          </w:p>
        </w:tc>
      </w:tr>
      <w:tr w:rsidRPr="00E20F4F" w:rsidR="00181AE8" w:rsidTr="00A43200" w14:paraId="17F4B970" w14:textId="77777777">
        <w:trPr>
          <w:jc w:val="center"/>
        </w:trPr>
        <w:tc>
          <w:tcPr>
            <w:tcW w:w="1276" w:type="dxa"/>
            <w:vAlign w:val="center"/>
          </w:tcPr>
          <w:p w:rsidRPr="00181AE8" w:rsidR="00181AE8" w:rsidP="00181AE8" w:rsidRDefault="001C13BA" w14:paraId="53F8512F" w14:textId="673FE923">
            <w:pPr>
              <w:pStyle w:val="onsNormal"/>
              <w:ind w:left="0"/>
              <w:jc w:val="cente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rsidRPr="00181AE8" w:rsidR="00181AE8" w:rsidP="00FD6900" w:rsidRDefault="00181AE8" w14:paraId="784F5ECC" w14:textId="1A9C0584">
            <w:pPr>
              <w:pStyle w:val="onsNormal"/>
              <w:ind w:left="0"/>
            </w:pPr>
            <w:r w:rsidRPr="00181AE8">
              <w:t>Alterado horizonte da perda dupla da LT 500 kV Janaúba 6 – Janaúba 3 C1 e C2</w:t>
            </w:r>
          </w:p>
        </w:tc>
      </w:tr>
    </w:tbl>
    <w:p w:rsidR="00E20F4F" w:rsidRDefault="00E20F4F" w14:paraId="3BFBA9C0" w14:textId="77777777">
      <w:pPr>
        <w:pStyle w:val="onsSumrio"/>
      </w:pPr>
    </w:p>
    <w:p w:rsidR="00E20F4F" w:rsidRDefault="00E20F4F" w14:paraId="44D3C1AD" w14:textId="77777777">
      <w:pPr>
        <w:spacing w:after="0" w:line="240" w:lineRule="auto"/>
        <w:ind w:left="0"/>
        <w:rPr>
          <w:rFonts w:ascii="Arial Black" w:hAnsi="Arial Black"/>
          <w:szCs w:val="20"/>
        </w:rPr>
        <w:sectPr w:rsidR="00E20F4F">
          <w:headerReference w:type="even" r:id="rId18"/>
          <w:headerReference w:type="default" r:id="rId19"/>
          <w:footerReference w:type="default" r:id="rId20"/>
          <w:headerReference w:type="first" r:id="rId21"/>
          <w:pgSz w:w="11907" w:h="16840" w:orient="portrait" w:code="9"/>
          <w:pgMar w:top="1514" w:right="1418" w:bottom="1418" w:left="1191" w:header="720" w:footer="794" w:gutter="0"/>
          <w:cols w:space="720"/>
        </w:sectPr>
      </w:pPr>
    </w:p>
    <w:p w:rsidRPr="00E20F4F" w:rsidR="00483C48" w:rsidRDefault="1B936382" w14:paraId="048DF2DD" w14:textId="40AC10CD">
      <w:pPr>
        <w:pStyle w:val="onsSumrio"/>
      </w:pPr>
      <w:r w:rsidRPr="00E20F4F">
        <w:lastRenderedPageBreak/>
        <w:t>Su</w:t>
      </w:r>
      <w:r w:rsidRPr="00E20F4F" w:rsidR="04D33A36">
        <w:t>mário</w:t>
      </w:r>
    </w:p>
    <w:p w:rsidRPr="00E20F4F" w:rsidR="00483C48" w:rsidP="00E45171" w:rsidRDefault="00483C48" w14:paraId="048DF2DE" w14:textId="77777777">
      <w:pPr>
        <w:pStyle w:val="onsIndice"/>
      </w:pPr>
    </w:p>
    <w:bookmarkStart w:name="Sumario" w:id="7"/>
    <w:bookmarkEnd w:id="7"/>
    <w:p w:rsidR="00EF4873" w:rsidRDefault="00483C48" w14:paraId="7B368C18" w14:textId="37AB7FEE">
      <w:pPr>
        <w:pStyle w:val="Sumrio4"/>
        <w:rPr>
          <w:rFonts w:asciiTheme="minorHAnsi" w:hAnsiTheme="minorHAnsi" w:eastAsiaTheme="minorEastAsia" w:cstheme="minorBidi"/>
          <w:noProof/>
          <w:kern w:val="2"/>
          <w:sz w:val="24"/>
          <w:szCs w:val="24"/>
          <w14:ligatures w14:val="standardContextual"/>
        </w:rPr>
      </w:pPr>
      <w:r w:rsidRPr="00E20F4F">
        <w:fldChar w:fldCharType="begin"/>
      </w:r>
      <w:r w:rsidRPr="00E20F4F">
        <w:rPr>
          <w:color w:val="FF0000"/>
        </w:rPr>
        <w:instrText xml:space="preserve"> TOC \o "5-9" \h \z \t "Título 1;4;Título 2;5;Título 3;6;Título 4;7;onsTítulo_lista de ilustrações;1;onsTítulo_Apresentação;2;onsTítulo_Parte;3" </w:instrText>
      </w:r>
      <w:r w:rsidRPr="00E20F4F">
        <w:fldChar w:fldCharType="separate"/>
      </w:r>
      <w:hyperlink w:history="1" w:anchor="_Toc215847722">
        <w:r w:rsidRPr="008C55BB" w:rsidR="00EF4873">
          <w:rPr>
            <w:rStyle w:val="Hyperlink"/>
            <w:noProof/>
          </w:rPr>
          <w:t>1</w:t>
        </w:r>
        <w:r w:rsidR="00EF4873">
          <w:rPr>
            <w:rFonts w:asciiTheme="minorHAnsi" w:hAnsiTheme="minorHAnsi" w:eastAsiaTheme="minorEastAsia" w:cstheme="minorBidi"/>
            <w:noProof/>
            <w:kern w:val="2"/>
            <w:sz w:val="24"/>
            <w:szCs w:val="24"/>
            <w14:ligatures w14:val="standardContextual"/>
          </w:rPr>
          <w:tab/>
        </w:r>
        <w:r w:rsidRPr="008C55BB" w:rsidR="00EF4873">
          <w:rPr>
            <w:rStyle w:val="Hyperlink"/>
            <w:noProof/>
          </w:rPr>
          <w:t>Introdução</w:t>
        </w:r>
        <w:r w:rsidR="00EF4873">
          <w:rPr>
            <w:noProof/>
            <w:webHidden/>
          </w:rPr>
          <w:tab/>
        </w:r>
        <w:r w:rsidR="00EF4873">
          <w:rPr>
            <w:noProof/>
            <w:webHidden/>
          </w:rPr>
          <w:fldChar w:fldCharType="begin"/>
        </w:r>
        <w:r w:rsidR="00EF4873">
          <w:rPr>
            <w:noProof/>
            <w:webHidden/>
          </w:rPr>
          <w:instrText xml:space="preserve"> PAGEREF _Toc215847722 \h </w:instrText>
        </w:r>
        <w:r w:rsidR="00EF4873">
          <w:rPr>
            <w:noProof/>
            <w:webHidden/>
          </w:rPr>
        </w:r>
        <w:r w:rsidR="00EF4873">
          <w:rPr>
            <w:noProof/>
            <w:webHidden/>
          </w:rPr>
          <w:fldChar w:fldCharType="separate"/>
        </w:r>
        <w:r w:rsidR="00B9234C">
          <w:rPr>
            <w:noProof/>
            <w:webHidden/>
          </w:rPr>
          <w:t>5</w:t>
        </w:r>
        <w:r w:rsidR="00EF4873">
          <w:rPr>
            <w:noProof/>
            <w:webHidden/>
          </w:rPr>
          <w:fldChar w:fldCharType="end"/>
        </w:r>
      </w:hyperlink>
    </w:p>
    <w:p w:rsidR="00EF4873" w:rsidRDefault="00EF4873" w14:paraId="76A95E24" w14:textId="430A8306">
      <w:pPr>
        <w:pStyle w:val="Sumrio4"/>
        <w:rPr>
          <w:rFonts w:asciiTheme="minorHAnsi" w:hAnsiTheme="minorHAnsi" w:eastAsiaTheme="minorEastAsia" w:cstheme="minorBidi"/>
          <w:noProof/>
          <w:kern w:val="2"/>
          <w:sz w:val="24"/>
          <w:szCs w:val="24"/>
          <w14:ligatures w14:val="standardContextual"/>
        </w:rPr>
      </w:pPr>
      <w:hyperlink w:history="1" w:anchor="_Toc215847723">
        <w:r w:rsidRPr="008C55BB">
          <w:rPr>
            <w:rStyle w:val="Hyperlink"/>
            <w:noProof/>
          </w:rPr>
          <w:t>2</w:t>
        </w:r>
        <w:r>
          <w:rPr>
            <w:rFonts w:asciiTheme="minorHAnsi" w:hAnsiTheme="minorHAnsi" w:eastAsiaTheme="minorEastAsia" w:cstheme="minorBidi"/>
            <w:noProof/>
            <w:kern w:val="2"/>
            <w:sz w:val="24"/>
            <w:szCs w:val="24"/>
            <w14:ligatures w14:val="standardContextual"/>
          </w:rPr>
          <w:tab/>
        </w:r>
        <w:r w:rsidRPr="008C55BB">
          <w:rPr>
            <w:rStyle w:val="Hyperlink"/>
            <w:noProof/>
          </w:rPr>
          <w:t>Lista de Contingências Duplas analisadas</w:t>
        </w:r>
        <w:r>
          <w:rPr>
            <w:noProof/>
            <w:webHidden/>
          </w:rPr>
          <w:tab/>
        </w:r>
        <w:r>
          <w:rPr>
            <w:noProof/>
            <w:webHidden/>
          </w:rPr>
          <w:fldChar w:fldCharType="begin"/>
        </w:r>
        <w:r>
          <w:rPr>
            <w:noProof/>
            <w:webHidden/>
          </w:rPr>
          <w:instrText xml:space="preserve"> PAGEREF _Toc215847723 \h </w:instrText>
        </w:r>
        <w:r>
          <w:rPr>
            <w:noProof/>
            <w:webHidden/>
          </w:rPr>
        </w:r>
        <w:r>
          <w:rPr>
            <w:noProof/>
            <w:webHidden/>
          </w:rPr>
          <w:fldChar w:fldCharType="separate"/>
        </w:r>
        <w:r w:rsidR="00B9234C">
          <w:rPr>
            <w:noProof/>
            <w:webHidden/>
          </w:rPr>
          <w:t>6</w:t>
        </w:r>
        <w:r>
          <w:rPr>
            <w:noProof/>
            <w:webHidden/>
          </w:rPr>
          <w:fldChar w:fldCharType="end"/>
        </w:r>
      </w:hyperlink>
    </w:p>
    <w:p w:rsidRPr="00E20F4F" w:rsidR="001B25DC" w:rsidP="0052119C" w:rsidRDefault="00483C48" w14:paraId="7F18F642" w14:textId="5A8D7ACB">
      <w:pPr>
        <w:pStyle w:val="Sumrio5"/>
      </w:pPr>
      <w:r w:rsidRPr="00E20F4F">
        <w:fldChar w:fldCharType="end"/>
      </w:r>
    </w:p>
    <w:p w:rsidRPr="00E20F4F" w:rsidR="001B25DC" w:rsidP="001B25DC" w:rsidRDefault="001B25DC" w14:paraId="048DF33D" w14:textId="77777777">
      <w:pPr>
        <w:pStyle w:val="onsNormal"/>
        <w:sectPr w:rsidRPr="00E20F4F" w:rsidR="001B25DC">
          <w:pgSz w:w="11907" w:h="16840" w:orient="portrait" w:code="9"/>
          <w:pgMar w:top="1514" w:right="1418" w:bottom="1418" w:left="1191" w:header="720" w:footer="794" w:gutter="0"/>
          <w:cols w:space="720"/>
        </w:sectPr>
      </w:pPr>
    </w:p>
    <w:p w:rsidRPr="00E20F4F" w:rsidR="001B6612" w:rsidP="001C5051" w:rsidRDefault="001B6612" w14:paraId="048DF33E" w14:textId="3FD4C111">
      <w:pPr>
        <w:pStyle w:val="Ttulo1"/>
      </w:pPr>
      <w:bookmarkStart w:name="Inicio" w:id="8"/>
      <w:bookmarkStart w:name="_Toc499537159" w:id="9"/>
      <w:bookmarkStart w:name="_Toc499136258" w:id="10"/>
      <w:bookmarkStart w:name="_Toc489288802" w:id="11"/>
      <w:bookmarkStart w:name="_Toc489288644" w:id="12"/>
      <w:bookmarkStart w:name="_Toc489281135" w:id="13"/>
      <w:bookmarkStart w:name="_Toc478745618" w:id="14"/>
      <w:bookmarkStart w:name="_Toc478457649" w:id="15"/>
      <w:bookmarkStart w:name="_Toc477541222" w:id="16"/>
      <w:bookmarkStart w:name="_Toc474481928" w:id="17"/>
      <w:bookmarkStart w:name="_Toc499564904" w:id="18"/>
      <w:bookmarkStart w:name="_Toc499565308" w:id="19"/>
      <w:bookmarkStart w:name="_Toc499658311" w:id="20"/>
      <w:bookmarkStart w:name="_Toc499718273" w:id="21"/>
      <w:bookmarkStart w:name="_Toc499807503" w:id="22"/>
      <w:bookmarkStart w:name="_Toc499817676" w:id="23"/>
      <w:bookmarkStart w:name="_Toc499831735" w:id="24"/>
      <w:bookmarkStart w:name="_Toc500343857" w:id="25"/>
      <w:bookmarkStart w:name="_Toc501121503" w:id="26"/>
      <w:bookmarkStart w:name="_Toc501642404" w:id="27"/>
      <w:bookmarkStart w:name="_Toc503541828" w:id="28"/>
      <w:bookmarkStart w:name="_Toc505159304" w:id="29"/>
      <w:bookmarkStart w:name="_Toc510081412" w:id="30"/>
      <w:bookmarkStart w:name="_Toc4765375" w:id="31"/>
      <w:bookmarkStart w:name="_Toc4765842" w:id="32"/>
      <w:bookmarkStart w:name="_Toc5021225" w:id="33"/>
      <w:bookmarkStart w:name="_Toc14699846" w:id="34"/>
      <w:bookmarkStart w:name="_Toc15387377" w:id="35"/>
      <w:bookmarkStart w:name="_Toc15487009" w:id="36"/>
      <w:bookmarkStart w:name="_Toc26540546" w:id="37"/>
      <w:bookmarkStart w:name="_Toc29901053" w:id="38"/>
      <w:bookmarkStart w:name="_Ref29901593" w:id="39"/>
      <w:bookmarkStart w:name="_Toc35584781" w:id="40"/>
      <w:bookmarkStart w:name="_Toc35588815" w:id="41"/>
      <w:bookmarkStart w:name="_Toc47112223" w:id="42"/>
      <w:bookmarkStart w:name="_Toc66885463" w:id="43"/>
      <w:bookmarkStart w:name="_Ref195799907" w:id="44"/>
      <w:bookmarkStart w:name="_Toc215847722" w:id="45"/>
      <w:bookmarkEnd w:id="8"/>
      <w:r w:rsidRPr="00E20F4F">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rsidRPr="00E20F4F" w:rsidR="003A674B" w:rsidP="000543C3" w:rsidRDefault="006022FC" w14:paraId="0F65AD70" w14:textId="77777777">
      <w:pPr>
        <w:pStyle w:val="onsNormal"/>
      </w:pPr>
      <w:r w:rsidRPr="00E20F4F">
        <w:t xml:space="preserve">Neste documento </w:t>
      </w:r>
      <w:r w:rsidRPr="00E20F4F" w:rsidR="00434205">
        <w:t>é apresentada a lista de</w:t>
      </w:r>
      <w:r w:rsidRPr="00E20F4F">
        <w:t xml:space="preserve"> todas as contingências duplas simuladas</w:t>
      </w:r>
      <w:r w:rsidRPr="00E20F4F" w:rsidR="000543C3">
        <w:t>,</w:t>
      </w:r>
      <w:r w:rsidRPr="00E20F4F">
        <w:t xml:space="preserve"> </w:t>
      </w:r>
      <w:r w:rsidRPr="00E20F4F" w:rsidR="00434205">
        <w:t>divididas pelos Volumes</w:t>
      </w:r>
      <w:r w:rsidRPr="00E20F4F" w:rsidR="000543C3">
        <w:t xml:space="preserve"> e pelo horizonte de análise.</w:t>
      </w:r>
      <w:r w:rsidRPr="00E20F4F" w:rsidR="00143966">
        <w:t xml:space="preserve"> Vale ressaltar que </w:t>
      </w:r>
      <w:r w:rsidRPr="00E20F4F" w:rsidR="000543C3">
        <w:t>as contingências simuladas no Curto Prazo também são simuladas no Médio Prazo.</w:t>
      </w:r>
    </w:p>
    <w:p w:rsidRPr="00AC327E" w:rsidR="00AC327E" w:rsidP="00AC327E" w:rsidRDefault="00AC327E" w14:paraId="14EEF898" w14:textId="1C7060D1">
      <w:pPr>
        <w:pStyle w:val="onsNormal"/>
        <w:sectPr w:rsidRPr="00AC327E" w:rsidR="00AC327E" w:rsidSect="00143271">
          <w:headerReference w:type="even" r:id="rId22"/>
          <w:headerReference w:type="default" r:id="rId23"/>
          <w:footerReference w:type="default" r:id="rId24"/>
          <w:headerReference w:type="first" r:id="rId25"/>
          <w:pgSz w:w="11907" w:h="16840" w:orient="portrait" w:code="9"/>
          <w:pgMar w:top="1514" w:right="1418" w:bottom="1418" w:left="1191" w:header="720" w:footer="794" w:gutter="0"/>
          <w:cols w:space="720"/>
          <w:formProt w:val="0"/>
        </w:sectPr>
      </w:pPr>
      <w:r w:rsidR="00262A17">
        <w:rPr/>
        <w:t>A lista é composta</w:t>
      </w:r>
      <w:r w:rsidR="00B76787">
        <w:rPr/>
        <w:t xml:space="preserve"> das perdas duplas </w:t>
      </w:r>
      <w:r w:rsidR="00902BB0">
        <w:rPr/>
        <w:t>conforme premissa</w:t>
      </w:r>
      <w:r w:rsidR="001B7F6C">
        <w:rPr/>
        <w:t>s</w:t>
      </w:r>
      <w:r w:rsidR="00902BB0">
        <w:rPr/>
        <w:t xml:space="preserve"> </w:t>
      </w:r>
      <w:r w:rsidR="001B7F6C">
        <w:rPr/>
        <w:t>d</w:t>
      </w:r>
      <w:r w:rsidR="00902BB0">
        <w:rPr/>
        <w:t>o Submódulo 2.3 dos Procedimentos de Rede.</w:t>
      </w:r>
    </w:p>
    <w:p w:rsidR="00AC327E" w:rsidP="00AC327E" w:rsidRDefault="00AC327E" w14:paraId="4DC73126" w14:textId="77777777">
      <w:pPr>
        <w:pStyle w:val="Ttulo1"/>
        <w:numPr>
          <w:ilvl w:val="0"/>
          <w:numId w:val="0"/>
        </w:numPr>
        <w:sectPr w:rsidR="00AC327E" w:rsidSect="00E20F4F">
          <w:footerReference w:type="default" r:id="rId26"/>
          <w:pgSz w:w="16840" w:h="11907" w:orient="landscape" w:code="9"/>
          <w:pgMar w:top="720" w:right="720" w:bottom="720" w:left="720" w:header="720" w:footer="794" w:gutter="0"/>
          <w:cols w:space="720"/>
          <w:formProt w:val="0"/>
          <w:docGrid w:linePitch="299"/>
        </w:sectPr>
      </w:pPr>
      <w:bookmarkStart w:name="_Ref214257685" w:id="46"/>
      <w:bookmarkStart w:name="_Toc215847723" w:id="47"/>
    </w:p>
    <w:p w:rsidR="001B6612" w:rsidP="001C5051" w:rsidRDefault="007B59D6" w14:paraId="048DF364" w14:textId="25CCAF10">
      <w:pPr>
        <w:pStyle w:val="Ttulo1"/>
      </w:pPr>
      <w:bookmarkStart w:name="_Ref216104355" w:id="48"/>
      <w:r w:rsidRPr="00E20F4F">
        <w:t>Lista de Contingências Duplas analisadas</w:t>
      </w:r>
      <w:bookmarkEnd w:id="46"/>
      <w:bookmarkEnd w:id="47"/>
      <w:bookmarkEnd w:id="48"/>
    </w:p>
    <w:p w:rsidRPr="00181AE8" w:rsidR="00181AE8" w:rsidP="00181AE8" w:rsidRDefault="00181AE8" w14:paraId="3CE36B49" w14:textId="77777777">
      <w:pPr>
        <w:pStyle w:val="onsNormal"/>
        <w:ind w:left="0"/>
      </w:pPr>
    </w:p>
    <w:sectPr w:rsidRPr="00181AE8" w:rsidR="00181AE8" w:rsidSect="00AC327E">
      <w:type w:val="continuous"/>
      <w:pgSz w:w="16840" w:h="11907" w:orient="landscape" w:code="9"/>
      <w:pgMar w:top="720" w:right="720" w:bottom="720" w:left="720" w:header="720" w:footer="794"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D22" w:rsidRDefault="00E13D22" w14:paraId="1B1B7FBD" w14:textId="77777777">
      <w:r>
        <w:separator/>
      </w:r>
    </w:p>
  </w:endnote>
  <w:endnote w:type="continuationSeparator" w:id="0">
    <w:p w:rsidR="00E13D22" w:rsidRDefault="00E13D22" w14:paraId="681F9F66" w14:textId="77777777">
      <w:r>
        <w:continuationSeparator/>
      </w:r>
    </w:p>
  </w:endnote>
  <w:endnote w:type="continuationNotice" w:id="1">
    <w:p w:rsidR="00E13D22" w:rsidRDefault="00E13D22" w14:paraId="5FD7A3C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ExtG">
    <w:charset w:val="86"/>
    <w:family w:val="modern"/>
    <w:pitch w:val="fixed"/>
    <w:sig w:usb0="00000003" w:usb1="0A0E0000" w:usb2="00000010" w:usb3="00000000" w:csb0="00040001"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52119C" w14:paraId="048E0CB0" w14:textId="251707F6">
    <w:pPr>
      <w:spacing w:after="40"/>
      <w:ind w:left="3912"/>
      <w:rPr>
        <w:sz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52119C" w14:paraId="048E0CB8" w14:textId="77777777">
    <w:pPr>
      <w:pStyle w:val="Rodap"/>
      <w:spacing w:line="240" w:lineRule="auto"/>
      <w:ind w:left="0"/>
      <w:rPr>
        <w:rFonts w:cs="Arial"/>
        <w:sz w:val="2"/>
      </w:rPr>
    </w:pPr>
  </w:p>
  <w:p w:rsidR="0052119C" w:rsidP="00D37F5A" w:rsidRDefault="0052119C" w14:paraId="33B0C0D4" w14:textId="2BCF44F7">
    <w:pPr>
      <w:tabs>
        <w:tab w:val="left" w:pos="864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color="auto" w:sz="4" w:space="0"/>
      </w:tblBorders>
      <w:tblCellMar>
        <w:left w:w="70" w:type="dxa"/>
        <w:right w:w="70" w:type="dxa"/>
      </w:tblCellMar>
      <w:tblLook w:val="0000" w:firstRow="0" w:lastRow="0" w:firstColumn="0" w:lastColumn="0" w:noHBand="0" w:noVBand="0"/>
    </w:tblPr>
    <w:tblGrid>
      <w:gridCol w:w="535"/>
      <w:gridCol w:w="7701"/>
      <w:gridCol w:w="547"/>
      <w:gridCol w:w="186"/>
      <w:gridCol w:w="329"/>
    </w:tblGrid>
    <w:tr w:rsidR="00BE2881" w:rsidTr="00AC327E" w14:paraId="3B6C40AB" w14:textId="77777777">
      <w:trPr>
        <w:trHeight w:val="274"/>
      </w:trPr>
      <w:tc>
        <w:tcPr>
          <w:tcW w:w="288" w:type="pct"/>
          <w:vAlign w:val="center"/>
        </w:tcPr>
        <w:p w:rsidR="00BE2881" w:rsidP="008747F8" w:rsidRDefault="00BE2881" w14:paraId="280BF326" w14:textId="77777777">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4141" w:type="pct"/>
          <w:vAlign w:val="center"/>
        </w:tcPr>
        <w:p w:rsidRPr="005D524C" w:rsidR="00BE2881" w:rsidP="00EB0D1C" w:rsidRDefault="00BE2881" w14:paraId="6D7BCC6C" w14:textId="4F54D1E5">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Pr="00B9234C" w:rsidR="00B9234C">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Pr="00B9234C" w:rsidR="00B9234C">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Pr="00B9234C" w:rsidR="00B9234C">
            <w:rPr>
              <w:sz w:val="15"/>
              <w:szCs w:val="15"/>
            </w:rPr>
            <w:t>LISTA DE CONTINGÊNCIAS DUPLAS ANALISADAS</w:t>
          </w:r>
          <w:r>
            <w:rPr>
              <w:sz w:val="15"/>
              <w:szCs w:val="15"/>
            </w:rPr>
            <w:fldChar w:fldCharType="end"/>
          </w:r>
        </w:p>
      </w:tc>
      <w:tc>
        <w:tcPr>
          <w:tcW w:w="294" w:type="pct"/>
          <w:vAlign w:val="center"/>
        </w:tcPr>
        <w:p w:rsidR="00BE2881" w:rsidP="008747F8" w:rsidRDefault="00BE2881" w14:paraId="415E4059" w14:textId="77777777">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00" w:type="pct"/>
          <w:vAlign w:val="center"/>
        </w:tcPr>
        <w:p w:rsidR="00BE2881" w:rsidP="008747F8" w:rsidRDefault="00BE2881" w14:paraId="57D76C93" w14:textId="77777777">
          <w:pPr>
            <w:pStyle w:val="onsNormal"/>
            <w:spacing w:before="40" w:after="40" w:line="240" w:lineRule="auto"/>
            <w:ind w:left="0"/>
            <w:jc w:val="center"/>
            <w:rPr>
              <w:rFonts w:cs="Arial"/>
              <w:b/>
              <w:bCs/>
              <w:sz w:val="15"/>
            </w:rPr>
          </w:pPr>
          <w:r>
            <w:rPr>
              <w:rFonts w:cs="Arial"/>
              <w:b/>
              <w:bCs/>
              <w:sz w:val="15"/>
            </w:rPr>
            <w:t>/</w:t>
          </w:r>
        </w:p>
      </w:tc>
      <w:tc>
        <w:tcPr>
          <w:tcW w:w="177" w:type="pct"/>
          <w:vAlign w:val="center"/>
        </w:tcPr>
        <w:p w:rsidR="00BE2881" w:rsidP="008747F8" w:rsidRDefault="00BE2881" w14:paraId="7E6D1FDC" w14:textId="77777777">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rsidR="00BE2881" w:rsidRDefault="00BE2881" w14:paraId="42F9C2CD" w14:textId="77777777">
    <w:pPr>
      <w:pStyle w:val="Rodap"/>
      <w:spacing w:line="240" w:lineRule="auto"/>
      <w:ind w:left="0"/>
      <w:rPr>
        <w:rFonts w:cs="Arial"/>
        <w:sz w:val="2"/>
      </w:rPr>
    </w:pPr>
  </w:p>
  <w:p w:rsidR="00BE2881" w:rsidP="00D37F5A" w:rsidRDefault="00BE2881" w14:paraId="02B314C8" w14:textId="77777777">
    <w:pPr>
      <w:tabs>
        <w:tab w:val="left" w:pos="8640"/>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color="auto" w:sz="4" w:space="0"/>
      </w:tblBorders>
      <w:tblCellMar>
        <w:left w:w="70" w:type="dxa"/>
        <w:right w:w="70" w:type="dxa"/>
      </w:tblCellMar>
      <w:tblLook w:val="0000" w:firstRow="0" w:lastRow="0" w:firstColumn="0" w:lastColumn="0" w:noHBand="0" w:noVBand="0"/>
    </w:tblPr>
    <w:tblGrid>
      <w:gridCol w:w="887"/>
      <w:gridCol w:w="12754"/>
      <w:gridCol w:w="906"/>
      <w:gridCol w:w="308"/>
      <w:gridCol w:w="545"/>
    </w:tblGrid>
    <w:tr w:rsidR="00AC327E" w:rsidTr="00AC327E" w14:paraId="699BD77C" w14:textId="77777777">
      <w:trPr>
        <w:trHeight w:val="274"/>
      </w:trPr>
      <w:tc>
        <w:tcPr>
          <w:tcW w:w="288" w:type="pct"/>
          <w:vAlign w:val="center"/>
        </w:tcPr>
        <w:p w:rsidR="00AC327E" w:rsidP="008747F8" w:rsidRDefault="00AC327E" w14:paraId="10A75A94" w14:textId="77777777">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4141" w:type="pct"/>
          <w:vAlign w:val="center"/>
        </w:tcPr>
        <w:p w:rsidRPr="005D524C" w:rsidR="00AC327E" w:rsidP="00EB0D1C" w:rsidRDefault="00AC327E" w14:paraId="7F4A87EC" w14:textId="4FA9F1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Pr="00B9234C" w:rsidR="00B9234C">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Pr="00B9234C" w:rsidR="00B9234C">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Pr="00B9234C" w:rsidR="00B9234C">
            <w:rPr>
              <w:sz w:val="15"/>
              <w:szCs w:val="15"/>
            </w:rPr>
            <w:t>LISTA DE CONTINGÊNCIAS DUPLAS ANALISADAS</w:t>
          </w:r>
          <w:r>
            <w:rPr>
              <w:sz w:val="15"/>
              <w:szCs w:val="15"/>
            </w:rPr>
            <w:fldChar w:fldCharType="end"/>
          </w:r>
        </w:p>
      </w:tc>
      <w:tc>
        <w:tcPr>
          <w:tcW w:w="294" w:type="pct"/>
          <w:vAlign w:val="center"/>
        </w:tcPr>
        <w:p w:rsidR="00AC327E" w:rsidP="008747F8" w:rsidRDefault="00AC327E" w14:paraId="694D76B9" w14:textId="77777777">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00" w:type="pct"/>
          <w:vAlign w:val="center"/>
        </w:tcPr>
        <w:p w:rsidR="00AC327E" w:rsidP="008747F8" w:rsidRDefault="00AC327E" w14:paraId="5BD07923" w14:textId="77777777">
          <w:pPr>
            <w:pStyle w:val="onsNormal"/>
            <w:spacing w:before="40" w:after="40" w:line="240" w:lineRule="auto"/>
            <w:ind w:left="0"/>
            <w:jc w:val="center"/>
            <w:rPr>
              <w:rFonts w:cs="Arial"/>
              <w:b/>
              <w:bCs/>
              <w:sz w:val="15"/>
            </w:rPr>
          </w:pPr>
          <w:r>
            <w:rPr>
              <w:rFonts w:cs="Arial"/>
              <w:b/>
              <w:bCs/>
              <w:sz w:val="15"/>
            </w:rPr>
            <w:t>/</w:t>
          </w:r>
        </w:p>
      </w:tc>
      <w:tc>
        <w:tcPr>
          <w:tcW w:w="177" w:type="pct"/>
          <w:vAlign w:val="center"/>
        </w:tcPr>
        <w:p w:rsidR="00AC327E" w:rsidP="008747F8" w:rsidRDefault="00AC327E" w14:paraId="67C41D10" w14:textId="77777777">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rsidR="00AC327E" w:rsidRDefault="00AC327E" w14:paraId="1AA6A6BC" w14:textId="77777777">
    <w:pPr>
      <w:pStyle w:val="Rodap"/>
      <w:spacing w:line="240" w:lineRule="auto"/>
      <w:ind w:left="0"/>
      <w:rPr>
        <w:rFonts w:cs="Arial"/>
        <w:sz w:val="2"/>
      </w:rPr>
    </w:pPr>
  </w:p>
  <w:p w:rsidR="00AC327E" w:rsidP="00D37F5A" w:rsidRDefault="00AC327E" w14:paraId="0657495A" w14:textId="77777777">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D22" w:rsidRDefault="00E13D22" w14:paraId="0D6D4FAE" w14:textId="77777777">
      <w:r>
        <w:separator/>
      </w:r>
    </w:p>
  </w:footnote>
  <w:footnote w:type="continuationSeparator" w:id="0">
    <w:p w:rsidR="00E13D22" w:rsidRDefault="00E13D22" w14:paraId="682BED97" w14:textId="77777777">
      <w:r>
        <w:continuationSeparator/>
      </w:r>
    </w:p>
  </w:footnote>
  <w:footnote w:type="continuationNotice" w:id="1">
    <w:p w:rsidR="00E13D22" w:rsidRDefault="00E13D22" w14:paraId="4B26311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3AFD" w:rsidRDefault="00000000" w14:paraId="23E43588" w14:textId="1A3B3B1D">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style="position:absolute;left:0;text-align:left;margin-left:0;margin-top:0;width:509.8pt;height:145.65pt;rotation:315;z-index:-251658239;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3AFD" w:rsidRDefault="00000000" w14:paraId="17EEBD6F" w14:textId="6D579648">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style="position:absolute;left:0;text-align:left;margin-left:0;margin-top:0;width:509.8pt;height:145.65pt;rotation:315;z-index:-251658238;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000000" w14:paraId="35EF81B1" w14:textId="67B0E994">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style="position:absolute;left:0;text-align:left;margin-left:0;margin-top:0;width:509.8pt;height:145.65pt;rotation:315;z-index:-251658237;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000000" w14:paraId="52A5A29C" w14:textId="08FDC436">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style="position:absolute;left:0;text-align:left;margin-left:0;margin-top:0;width:509.8pt;height:145.65pt;rotation:315;z-index:-251658236;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52119C" w14:paraId="30552DA2" w14:textId="542D44B0">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52119C" w:rsidRDefault="001830B0" w14:paraId="5DDB8728" w14:textId="2CB8CD22">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30B0" w:rsidP="001830B0" w:rsidRDefault="001830B0" w14:paraId="45DF5E40" w14:textId="77777777">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23B823E">
              <v:stroke joinstyle="miter"/>
              <v:path gradientshapeok="t" o:connecttype="rect"/>
            </v:shapetype>
            <v:shape id="Caixa de Texto 7"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v:stroke joinstyle="round"/>
              <o:lock v:ext="edit" shapetype="t"/>
              <v:textbox style="mso-fit-shape-to-text:t">
                <w:txbxContent>
                  <w:p w:rsidR="001830B0" w:rsidP="001830B0" w:rsidRDefault="001830B0" w14:paraId="45DF5E40" w14:textId="77777777">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52119C" w14:paraId="048E0CB1" w14:textId="48A26280">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52119C" w:rsidRDefault="001830B0" w14:paraId="79FC55C9" w14:textId="0A5CFF3F">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30B0" w:rsidP="001830B0" w:rsidRDefault="001830B0" w14:paraId="775EED8A" w14:textId="77777777">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1E43703">
              <v:stroke joinstyle="miter"/>
              <v:path gradientshapeok="t" o:connecttype="rect"/>
            </v:shapetype>
            <v:shape id="Caixa de Texto 6"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27"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v:stroke joinstyle="round"/>
              <o:lock v:ext="edit" shapetype="t"/>
              <v:textbox style="mso-fit-shape-to-text:t">
                <w:txbxContent>
                  <w:p w:rsidR="001830B0" w:rsidP="001830B0" w:rsidRDefault="001830B0" w14:paraId="775EED8A" w14:textId="77777777">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000000" w14:paraId="048E0CB9" w14:textId="3D24E808">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style="position:absolute;left:0;text-align:left;margin-left:0;margin-top:0;width:509.8pt;height:145.65pt;rotation:315;z-index:-251658234;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52119C" w14:paraId="5BD1679C" w14:textId="4BE64409">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19C" w:rsidRDefault="00000000" w14:paraId="21034837" w14:textId="18A9977A">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style="position:absolute;left:0;text-align:left;margin-left:0;margin-top:0;width:509.8pt;height:145.65pt;rotation:315;z-index:-251658235;mso-position-horizontal:center;mso-position-horizontal-relative:margin;mso-position-vertical:center;mso-position-vertical-relative:margin" o:allowincell="f" fillcolor="silver" stroked="f" type="#_x0000_t136">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hint="default" w:ascii="Symbol" w:hAnsi="Symbol"/>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hint="default" w:ascii="Symbol" w:hAnsi="Symbol"/>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hint="default" w:ascii="Wingdings" w:hAnsi="Wingdings"/>
        <w:color w:val="auto"/>
      </w:rPr>
    </w:lvl>
    <w:lvl w:ilvl="1" w:tplc="A60A459E" w:tentative="1">
      <w:start w:val="1"/>
      <w:numFmt w:val="bullet"/>
      <w:lvlText w:val="o"/>
      <w:lvlJc w:val="left"/>
      <w:pPr>
        <w:tabs>
          <w:tab w:val="num" w:pos="2472"/>
        </w:tabs>
        <w:ind w:left="2472" w:hanging="360"/>
      </w:pPr>
      <w:rPr>
        <w:rFonts w:hint="default" w:ascii="Courier New" w:hAnsi="Courier New"/>
      </w:rPr>
    </w:lvl>
    <w:lvl w:ilvl="2" w:tplc="0A42C9E0" w:tentative="1">
      <w:start w:val="1"/>
      <w:numFmt w:val="bullet"/>
      <w:lvlText w:val=""/>
      <w:lvlJc w:val="left"/>
      <w:pPr>
        <w:tabs>
          <w:tab w:val="num" w:pos="3192"/>
        </w:tabs>
        <w:ind w:left="3192" w:hanging="360"/>
      </w:pPr>
      <w:rPr>
        <w:rFonts w:hint="default" w:ascii="Wingdings" w:hAnsi="Wingdings"/>
      </w:rPr>
    </w:lvl>
    <w:lvl w:ilvl="3" w:tplc="11F0AC2E" w:tentative="1">
      <w:start w:val="1"/>
      <w:numFmt w:val="bullet"/>
      <w:lvlText w:val=""/>
      <w:lvlJc w:val="left"/>
      <w:pPr>
        <w:tabs>
          <w:tab w:val="num" w:pos="3912"/>
        </w:tabs>
        <w:ind w:left="3912" w:hanging="360"/>
      </w:pPr>
      <w:rPr>
        <w:rFonts w:hint="default" w:ascii="Symbol" w:hAnsi="Symbol"/>
      </w:rPr>
    </w:lvl>
    <w:lvl w:ilvl="4" w:tplc="F294C40C" w:tentative="1">
      <w:start w:val="1"/>
      <w:numFmt w:val="bullet"/>
      <w:lvlText w:val="o"/>
      <w:lvlJc w:val="left"/>
      <w:pPr>
        <w:tabs>
          <w:tab w:val="num" w:pos="4632"/>
        </w:tabs>
        <w:ind w:left="4632" w:hanging="360"/>
      </w:pPr>
      <w:rPr>
        <w:rFonts w:hint="default" w:ascii="Courier New" w:hAnsi="Courier New"/>
      </w:rPr>
    </w:lvl>
    <w:lvl w:ilvl="5" w:tplc="A2E22178" w:tentative="1">
      <w:start w:val="1"/>
      <w:numFmt w:val="bullet"/>
      <w:lvlText w:val=""/>
      <w:lvlJc w:val="left"/>
      <w:pPr>
        <w:tabs>
          <w:tab w:val="num" w:pos="5352"/>
        </w:tabs>
        <w:ind w:left="5352" w:hanging="360"/>
      </w:pPr>
      <w:rPr>
        <w:rFonts w:hint="default" w:ascii="Wingdings" w:hAnsi="Wingdings"/>
      </w:rPr>
    </w:lvl>
    <w:lvl w:ilvl="6" w:tplc="5C7688BE" w:tentative="1">
      <w:start w:val="1"/>
      <w:numFmt w:val="bullet"/>
      <w:lvlText w:val=""/>
      <w:lvlJc w:val="left"/>
      <w:pPr>
        <w:tabs>
          <w:tab w:val="num" w:pos="6072"/>
        </w:tabs>
        <w:ind w:left="6072" w:hanging="360"/>
      </w:pPr>
      <w:rPr>
        <w:rFonts w:hint="default" w:ascii="Symbol" w:hAnsi="Symbol"/>
      </w:rPr>
    </w:lvl>
    <w:lvl w:ilvl="7" w:tplc="4EF2EAFA" w:tentative="1">
      <w:start w:val="1"/>
      <w:numFmt w:val="bullet"/>
      <w:lvlText w:val="o"/>
      <w:lvlJc w:val="left"/>
      <w:pPr>
        <w:tabs>
          <w:tab w:val="num" w:pos="6792"/>
        </w:tabs>
        <w:ind w:left="6792" w:hanging="360"/>
      </w:pPr>
      <w:rPr>
        <w:rFonts w:hint="default" w:ascii="Courier New" w:hAnsi="Courier New"/>
      </w:rPr>
    </w:lvl>
    <w:lvl w:ilvl="8" w:tplc="36B06F68" w:tentative="1">
      <w:start w:val="1"/>
      <w:numFmt w:val="bullet"/>
      <w:lvlText w:val=""/>
      <w:lvlJc w:val="left"/>
      <w:pPr>
        <w:tabs>
          <w:tab w:val="num" w:pos="7512"/>
        </w:tabs>
        <w:ind w:left="7512" w:hanging="360"/>
      </w:pPr>
      <w:rPr>
        <w:rFonts w:hint="default" w:ascii="Wingdings" w:hAnsi="Wingdings"/>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hint="default" w:ascii="Symbol" w:hAnsi="Symbol"/>
      </w:rPr>
    </w:lvl>
    <w:lvl w:ilvl="1" w:tplc="04160003" w:tentative="1">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hint="default" w:ascii="Symbol" w:hAnsi="Symbol"/>
      </w:rPr>
    </w:lvl>
    <w:lvl w:ilvl="1" w:tplc="0AAA837A" w:tentative="1">
      <w:start w:val="1"/>
      <w:numFmt w:val="bullet"/>
      <w:lvlText w:val="o"/>
      <w:lvlJc w:val="left"/>
      <w:pPr>
        <w:ind w:left="1440" w:hanging="360"/>
      </w:pPr>
      <w:rPr>
        <w:rFonts w:hint="default" w:ascii="Courier New" w:hAnsi="Courier New" w:cs="Courier New"/>
      </w:rPr>
    </w:lvl>
    <w:lvl w:ilvl="2" w:tplc="7CAC2E7A" w:tentative="1">
      <w:start w:val="1"/>
      <w:numFmt w:val="bullet"/>
      <w:lvlText w:val=""/>
      <w:lvlJc w:val="left"/>
      <w:pPr>
        <w:ind w:left="2160" w:hanging="360"/>
      </w:pPr>
      <w:rPr>
        <w:rFonts w:hint="default" w:ascii="Wingdings" w:hAnsi="Wingdings"/>
      </w:rPr>
    </w:lvl>
    <w:lvl w:ilvl="3" w:tplc="64DA910C" w:tentative="1">
      <w:start w:val="1"/>
      <w:numFmt w:val="bullet"/>
      <w:lvlText w:val=""/>
      <w:lvlJc w:val="left"/>
      <w:pPr>
        <w:ind w:left="2880" w:hanging="360"/>
      </w:pPr>
      <w:rPr>
        <w:rFonts w:hint="default" w:ascii="Symbol" w:hAnsi="Symbol"/>
      </w:rPr>
    </w:lvl>
    <w:lvl w:ilvl="4" w:tplc="20EA0B4A" w:tentative="1">
      <w:start w:val="1"/>
      <w:numFmt w:val="bullet"/>
      <w:lvlText w:val="o"/>
      <w:lvlJc w:val="left"/>
      <w:pPr>
        <w:ind w:left="3600" w:hanging="360"/>
      </w:pPr>
      <w:rPr>
        <w:rFonts w:hint="default" w:ascii="Courier New" w:hAnsi="Courier New" w:cs="Courier New"/>
      </w:rPr>
    </w:lvl>
    <w:lvl w:ilvl="5" w:tplc="9A3A274C" w:tentative="1">
      <w:start w:val="1"/>
      <w:numFmt w:val="bullet"/>
      <w:lvlText w:val=""/>
      <w:lvlJc w:val="left"/>
      <w:pPr>
        <w:ind w:left="4320" w:hanging="360"/>
      </w:pPr>
      <w:rPr>
        <w:rFonts w:hint="default" w:ascii="Wingdings" w:hAnsi="Wingdings"/>
      </w:rPr>
    </w:lvl>
    <w:lvl w:ilvl="6" w:tplc="08C8209C" w:tentative="1">
      <w:start w:val="1"/>
      <w:numFmt w:val="bullet"/>
      <w:lvlText w:val=""/>
      <w:lvlJc w:val="left"/>
      <w:pPr>
        <w:ind w:left="5040" w:hanging="360"/>
      </w:pPr>
      <w:rPr>
        <w:rFonts w:hint="default" w:ascii="Symbol" w:hAnsi="Symbol"/>
      </w:rPr>
    </w:lvl>
    <w:lvl w:ilvl="7" w:tplc="56EADE12" w:tentative="1">
      <w:start w:val="1"/>
      <w:numFmt w:val="bullet"/>
      <w:lvlText w:val="o"/>
      <w:lvlJc w:val="left"/>
      <w:pPr>
        <w:ind w:left="5760" w:hanging="360"/>
      </w:pPr>
      <w:rPr>
        <w:rFonts w:hint="default" w:ascii="Courier New" w:hAnsi="Courier New" w:cs="Courier New"/>
      </w:rPr>
    </w:lvl>
    <w:lvl w:ilvl="8" w:tplc="EDE864C8" w:tentative="1">
      <w:start w:val="1"/>
      <w:numFmt w:val="bullet"/>
      <w:lvlText w:val=""/>
      <w:lvlJc w:val="left"/>
      <w:pPr>
        <w:ind w:left="6480" w:hanging="360"/>
      </w:pPr>
      <w:rPr>
        <w:rFonts w:hint="default" w:ascii="Wingdings" w:hAnsi="Wingdings"/>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hint="default" w:ascii="Wingdings" w:hAnsi="Wingdings"/>
        <w:color w:val="auto"/>
      </w:rPr>
    </w:lvl>
    <w:lvl w:ilvl="1" w:tplc="04160019">
      <w:start w:val="1"/>
      <w:numFmt w:val="bullet"/>
      <w:lvlText w:val="o"/>
      <w:lvlJc w:val="left"/>
      <w:pPr>
        <w:tabs>
          <w:tab w:val="num" w:pos="2472"/>
        </w:tabs>
        <w:ind w:left="2472" w:hanging="360"/>
      </w:pPr>
      <w:rPr>
        <w:rFonts w:hint="default" w:ascii="Courier New" w:hAnsi="Courier New" w:cs="Times New Roman"/>
      </w:rPr>
    </w:lvl>
    <w:lvl w:ilvl="2" w:tplc="0416001B">
      <w:start w:val="1"/>
      <w:numFmt w:val="bullet"/>
      <w:lvlText w:val=""/>
      <w:lvlJc w:val="left"/>
      <w:pPr>
        <w:tabs>
          <w:tab w:val="num" w:pos="3192"/>
        </w:tabs>
        <w:ind w:left="3192" w:hanging="360"/>
      </w:pPr>
      <w:rPr>
        <w:rFonts w:hint="default" w:ascii="Wingdings" w:hAnsi="Wingdings"/>
      </w:rPr>
    </w:lvl>
    <w:lvl w:ilvl="3" w:tplc="0416000F">
      <w:start w:val="1"/>
      <w:numFmt w:val="bullet"/>
      <w:lvlText w:val=""/>
      <w:lvlJc w:val="left"/>
      <w:pPr>
        <w:tabs>
          <w:tab w:val="num" w:pos="3912"/>
        </w:tabs>
        <w:ind w:left="3912" w:hanging="360"/>
      </w:pPr>
      <w:rPr>
        <w:rFonts w:hint="default" w:ascii="Symbol" w:hAnsi="Symbol"/>
      </w:rPr>
    </w:lvl>
    <w:lvl w:ilvl="4" w:tplc="04160019">
      <w:start w:val="1"/>
      <w:numFmt w:val="bullet"/>
      <w:lvlText w:val="o"/>
      <w:lvlJc w:val="left"/>
      <w:pPr>
        <w:tabs>
          <w:tab w:val="num" w:pos="4632"/>
        </w:tabs>
        <w:ind w:left="4632" w:hanging="360"/>
      </w:pPr>
      <w:rPr>
        <w:rFonts w:hint="default" w:ascii="Courier New" w:hAnsi="Courier New" w:cs="Times New Roman"/>
      </w:rPr>
    </w:lvl>
    <w:lvl w:ilvl="5" w:tplc="0416001B">
      <w:start w:val="1"/>
      <w:numFmt w:val="bullet"/>
      <w:lvlText w:val=""/>
      <w:lvlJc w:val="left"/>
      <w:pPr>
        <w:tabs>
          <w:tab w:val="num" w:pos="5352"/>
        </w:tabs>
        <w:ind w:left="5352" w:hanging="360"/>
      </w:pPr>
      <w:rPr>
        <w:rFonts w:hint="default" w:ascii="Wingdings" w:hAnsi="Wingdings"/>
      </w:rPr>
    </w:lvl>
    <w:lvl w:ilvl="6" w:tplc="0416000F">
      <w:start w:val="1"/>
      <w:numFmt w:val="bullet"/>
      <w:lvlText w:val=""/>
      <w:lvlJc w:val="left"/>
      <w:pPr>
        <w:tabs>
          <w:tab w:val="num" w:pos="6072"/>
        </w:tabs>
        <w:ind w:left="6072" w:hanging="360"/>
      </w:pPr>
      <w:rPr>
        <w:rFonts w:hint="default" w:ascii="Symbol" w:hAnsi="Symbol"/>
      </w:rPr>
    </w:lvl>
    <w:lvl w:ilvl="7" w:tplc="04160019">
      <w:start w:val="1"/>
      <w:numFmt w:val="bullet"/>
      <w:lvlText w:val="o"/>
      <w:lvlJc w:val="left"/>
      <w:pPr>
        <w:tabs>
          <w:tab w:val="num" w:pos="6792"/>
        </w:tabs>
        <w:ind w:left="6792" w:hanging="360"/>
      </w:pPr>
      <w:rPr>
        <w:rFonts w:hint="default" w:ascii="Courier New" w:hAnsi="Courier New" w:cs="Times New Roman"/>
      </w:rPr>
    </w:lvl>
    <w:lvl w:ilvl="8" w:tplc="0416001B">
      <w:start w:val="1"/>
      <w:numFmt w:val="bullet"/>
      <w:lvlText w:val=""/>
      <w:lvlJc w:val="left"/>
      <w:pPr>
        <w:tabs>
          <w:tab w:val="num" w:pos="7512"/>
        </w:tabs>
        <w:ind w:left="7512" w:hanging="360"/>
      </w:pPr>
      <w:rPr>
        <w:rFonts w:hint="default" w:ascii="Wingdings" w:hAnsi="Wingdings"/>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hint="default" w:ascii="Symbol" w:hAnsi="Symbol"/>
      </w:rPr>
    </w:lvl>
    <w:lvl w:ilvl="1" w:tplc="04160003">
      <w:start w:val="1"/>
      <w:numFmt w:val="bullet"/>
      <w:lvlText w:val="o"/>
      <w:lvlJc w:val="left"/>
      <w:pPr>
        <w:tabs>
          <w:tab w:val="num" w:pos="1440"/>
        </w:tabs>
        <w:ind w:left="1440" w:hanging="360"/>
      </w:pPr>
      <w:rPr>
        <w:rFonts w:hint="default" w:ascii="Courier New" w:hAnsi="Courier New"/>
      </w:rPr>
    </w:lvl>
    <w:lvl w:ilvl="2" w:tplc="04160005">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hint="default" w:cs="Times New Roman"/>
        <w:vanish w:val="0"/>
      </w:rPr>
    </w:lvl>
    <w:lvl w:ilvl="1">
      <w:start w:val="1"/>
      <w:numFmt w:val="decimal"/>
      <w:lvlText w:val="%1.%2"/>
      <w:lvlJc w:val="left"/>
      <w:pPr>
        <w:tabs>
          <w:tab w:val="num" w:pos="1021"/>
        </w:tabs>
        <w:ind w:left="1021" w:hanging="1021"/>
      </w:pPr>
      <w:rPr>
        <w:rFonts w:hint="default" w:cs="Times New Roman"/>
      </w:rPr>
    </w:lvl>
    <w:lvl w:ilvl="2">
      <w:start w:val="1"/>
      <w:numFmt w:val="decimal"/>
      <w:lvlText w:val="%1.%2.%3"/>
      <w:lvlJc w:val="left"/>
      <w:pPr>
        <w:tabs>
          <w:tab w:val="num" w:pos="1021"/>
        </w:tabs>
        <w:ind w:left="1021" w:hanging="1021"/>
      </w:pPr>
      <w:rPr>
        <w:rFonts w:hint="default" w:cs="Times New Roman"/>
      </w:rPr>
    </w:lvl>
    <w:lvl w:ilvl="3">
      <w:start w:val="1"/>
      <w:numFmt w:val="decimal"/>
      <w:lvlText w:val="%1.%2.%3.%4"/>
      <w:lvlJc w:val="left"/>
      <w:pPr>
        <w:tabs>
          <w:tab w:val="num" w:pos="1021"/>
        </w:tabs>
        <w:ind w:left="1021" w:hanging="1021"/>
      </w:pPr>
      <w:rPr>
        <w:rFonts w:hint="default" w:cs="Times New Roman"/>
      </w:rPr>
    </w:lvl>
    <w:lvl w:ilvl="4">
      <w:start w:val="1"/>
      <w:numFmt w:val="decimal"/>
      <w:pStyle w:val="a211"/>
      <w:lvlText w:val="%1.%2.%3.%4.%5"/>
      <w:lvlJc w:val="left"/>
      <w:pPr>
        <w:tabs>
          <w:tab w:val="num" w:pos="2029"/>
        </w:tabs>
        <w:ind w:left="2029" w:hanging="1008"/>
      </w:pPr>
      <w:rPr>
        <w:rFonts w:hint="default" w:cs="Times New Roman"/>
      </w:rPr>
    </w:lvl>
    <w:lvl w:ilvl="5">
      <w:start w:val="1"/>
      <w:numFmt w:val="decimal"/>
      <w:lvlText w:val="%1.%2.%3.%4.%5.%6"/>
      <w:lvlJc w:val="left"/>
      <w:pPr>
        <w:tabs>
          <w:tab w:val="num" w:pos="2173"/>
        </w:tabs>
        <w:ind w:left="2173" w:hanging="1152"/>
      </w:pPr>
      <w:rPr>
        <w:rFonts w:hint="default" w:cs="Times New Roman"/>
      </w:rPr>
    </w:lvl>
    <w:lvl w:ilvl="6">
      <w:start w:val="1"/>
      <w:numFmt w:val="decimal"/>
      <w:lvlText w:val="%1.%2.%3.%4.%5.%6.%7"/>
      <w:lvlJc w:val="left"/>
      <w:pPr>
        <w:tabs>
          <w:tab w:val="num" w:pos="2317"/>
        </w:tabs>
        <w:ind w:left="2317" w:hanging="1296"/>
      </w:pPr>
      <w:rPr>
        <w:rFonts w:hint="default" w:cs="Times New Roman"/>
      </w:rPr>
    </w:lvl>
    <w:lvl w:ilvl="7">
      <w:start w:val="1"/>
      <w:numFmt w:val="decimal"/>
      <w:lvlText w:val="%1.%2.%3.%4.%5.%6.%7.%8"/>
      <w:lvlJc w:val="left"/>
      <w:pPr>
        <w:tabs>
          <w:tab w:val="num" w:pos="2461"/>
        </w:tabs>
        <w:ind w:left="2461" w:hanging="1440"/>
      </w:pPr>
      <w:rPr>
        <w:rFonts w:hint="default" w:cs="Times New Roman"/>
      </w:rPr>
    </w:lvl>
    <w:lvl w:ilvl="8">
      <w:start w:val="1"/>
      <w:numFmt w:val="decimal"/>
      <w:lvlText w:val="%1.%2.%3.%4.%5.%6.%7.%8.%9"/>
      <w:lvlJc w:val="left"/>
      <w:pPr>
        <w:tabs>
          <w:tab w:val="num" w:pos="2605"/>
        </w:tabs>
        <w:ind w:left="2605" w:hanging="1584"/>
      </w:pPr>
      <w:rPr>
        <w:rFonts w:hint="default" w:cs="Times New Roman"/>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hint="default" w:ascii="Symbol" w:hAnsi="Symbol"/>
        <w:color w:val="auto"/>
      </w:rPr>
    </w:lvl>
    <w:lvl w:ilvl="1" w:tplc="04160001">
      <w:start w:val="1"/>
      <w:numFmt w:val="bullet"/>
      <w:lvlText w:val=""/>
      <w:lvlJc w:val="left"/>
      <w:pPr>
        <w:ind w:left="5688" w:hanging="360"/>
      </w:pPr>
      <w:rPr>
        <w:rFonts w:hint="default" w:ascii="Symbol" w:hAnsi="Symbol"/>
      </w:rPr>
    </w:lvl>
    <w:lvl w:ilvl="2" w:tplc="04160005" w:tentative="1">
      <w:start w:val="1"/>
      <w:numFmt w:val="bullet"/>
      <w:lvlText w:val=""/>
      <w:lvlJc w:val="left"/>
      <w:pPr>
        <w:ind w:left="6408" w:hanging="360"/>
      </w:pPr>
      <w:rPr>
        <w:rFonts w:hint="default" w:ascii="Wingdings" w:hAnsi="Wingdings"/>
      </w:rPr>
    </w:lvl>
    <w:lvl w:ilvl="3" w:tplc="04160001" w:tentative="1">
      <w:start w:val="1"/>
      <w:numFmt w:val="bullet"/>
      <w:lvlText w:val=""/>
      <w:lvlJc w:val="left"/>
      <w:pPr>
        <w:ind w:left="7128" w:hanging="360"/>
      </w:pPr>
      <w:rPr>
        <w:rFonts w:hint="default" w:ascii="Symbol" w:hAnsi="Symbol"/>
      </w:rPr>
    </w:lvl>
    <w:lvl w:ilvl="4" w:tplc="04160003" w:tentative="1">
      <w:start w:val="1"/>
      <w:numFmt w:val="bullet"/>
      <w:lvlText w:val="o"/>
      <w:lvlJc w:val="left"/>
      <w:pPr>
        <w:ind w:left="7848" w:hanging="360"/>
      </w:pPr>
      <w:rPr>
        <w:rFonts w:hint="default" w:ascii="Courier New" w:hAnsi="Courier New" w:cs="Courier New"/>
      </w:rPr>
    </w:lvl>
    <w:lvl w:ilvl="5" w:tplc="04160005" w:tentative="1">
      <w:start w:val="1"/>
      <w:numFmt w:val="bullet"/>
      <w:lvlText w:val=""/>
      <w:lvlJc w:val="left"/>
      <w:pPr>
        <w:ind w:left="8568" w:hanging="360"/>
      </w:pPr>
      <w:rPr>
        <w:rFonts w:hint="default" w:ascii="Wingdings" w:hAnsi="Wingdings"/>
      </w:rPr>
    </w:lvl>
    <w:lvl w:ilvl="6" w:tplc="04160001" w:tentative="1">
      <w:start w:val="1"/>
      <w:numFmt w:val="bullet"/>
      <w:lvlText w:val=""/>
      <w:lvlJc w:val="left"/>
      <w:pPr>
        <w:ind w:left="9288" w:hanging="360"/>
      </w:pPr>
      <w:rPr>
        <w:rFonts w:hint="default" w:ascii="Symbol" w:hAnsi="Symbol"/>
      </w:rPr>
    </w:lvl>
    <w:lvl w:ilvl="7" w:tplc="04160003" w:tentative="1">
      <w:start w:val="1"/>
      <w:numFmt w:val="bullet"/>
      <w:lvlText w:val="o"/>
      <w:lvlJc w:val="left"/>
      <w:pPr>
        <w:ind w:left="10008" w:hanging="360"/>
      </w:pPr>
      <w:rPr>
        <w:rFonts w:hint="default" w:ascii="Courier New" w:hAnsi="Courier New" w:cs="Courier New"/>
      </w:rPr>
    </w:lvl>
    <w:lvl w:ilvl="8" w:tplc="04160005" w:tentative="1">
      <w:start w:val="1"/>
      <w:numFmt w:val="bullet"/>
      <w:lvlText w:val=""/>
      <w:lvlJc w:val="left"/>
      <w:pPr>
        <w:ind w:left="10728" w:hanging="360"/>
      </w:pPr>
      <w:rPr>
        <w:rFonts w:hint="default" w:ascii="Wingdings" w:hAnsi="Wingdings"/>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hint="default" w:ascii="Wingdings" w:hAnsi="Wingdings"/>
        <w:sz w:val="22"/>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hint="default" w:cs="Times New Roman"/>
      </w:rPr>
    </w:lvl>
    <w:lvl w:ilvl="1">
      <w:start w:val="1"/>
      <w:numFmt w:val="decimal"/>
      <w:lvlText w:val="%1.%2)"/>
      <w:lvlJc w:val="left"/>
      <w:pPr>
        <w:tabs>
          <w:tab w:val="num" w:pos="1701"/>
        </w:tabs>
        <w:ind w:left="1701" w:hanging="397"/>
      </w:pPr>
      <w:rPr>
        <w:rFonts w:hint="default" w:cs="Times New Roman"/>
      </w:rPr>
    </w:lvl>
    <w:lvl w:ilvl="2">
      <w:start w:val="1"/>
      <w:numFmt w:val="lowerRoman"/>
      <w:lvlText w:val="%3)"/>
      <w:lvlJc w:val="left"/>
      <w:pPr>
        <w:tabs>
          <w:tab w:val="num" w:pos="2461"/>
        </w:tabs>
        <w:ind w:left="2101" w:hanging="360"/>
      </w:pPr>
      <w:rPr>
        <w:rFonts w:hint="default" w:cs="Times New Roman"/>
      </w:rPr>
    </w:lvl>
    <w:lvl w:ilvl="3">
      <w:start w:val="1"/>
      <w:numFmt w:val="decimal"/>
      <w:lvlText w:val="(%4)"/>
      <w:lvlJc w:val="left"/>
      <w:pPr>
        <w:tabs>
          <w:tab w:val="num" w:pos="2461"/>
        </w:tabs>
        <w:ind w:left="2461" w:hanging="360"/>
      </w:pPr>
      <w:rPr>
        <w:rFonts w:hint="default" w:cs="Times New Roman"/>
      </w:rPr>
    </w:lvl>
    <w:lvl w:ilvl="4">
      <w:start w:val="1"/>
      <w:numFmt w:val="lowerLetter"/>
      <w:lvlText w:val="(%5)"/>
      <w:lvlJc w:val="left"/>
      <w:pPr>
        <w:tabs>
          <w:tab w:val="num" w:pos="2821"/>
        </w:tabs>
        <w:ind w:left="2821" w:hanging="360"/>
      </w:pPr>
      <w:rPr>
        <w:rFonts w:hint="default" w:cs="Times New Roman"/>
      </w:rPr>
    </w:lvl>
    <w:lvl w:ilvl="5">
      <w:start w:val="1"/>
      <w:numFmt w:val="lowerRoman"/>
      <w:lvlText w:val="(%6)"/>
      <w:lvlJc w:val="left"/>
      <w:pPr>
        <w:tabs>
          <w:tab w:val="num" w:pos="3181"/>
        </w:tabs>
        <w:ind w:left="3181" w:hanging="360"/>
      </w:pPr>
      <w:rPr>
        <w:rFonts w:hint="default" w:cs="Times New Roman"/>
      </w:rPr>
    </w:lvl>
    <w:lvl w:ilvl="6">
      <w:start w:val="1"/>
      <w:numFmt w:val="decimal"/>
      <w:lvlText w:val="%7."/>
      <w:lvlJc w:val="left"/>
      <w:pPr>
        <w:tabs>
          <w:tab w:val="num" w:pos="3541"/>
        </w:tabs>
        <w:ind w:left="3541" w:hanging="360"/>
      </w:pPr>
      <w:rPr>
        <w:rFonts w:hint="default" w:cs="Times New Roman"/>
      </w:rPr>
    </w:lvl>
    <w:lvl w:ilvl="7">
      <w:start w:val="1"/>
      <w:numFmt w:val="lowerLetter"/>
      <w:lvlText w:val="%8."/>
      <w:lvlJc w:val="left"/>
      <w:pPr>
        <w:tabs>
          <w:tab w:val="num" w:pos="3901"/>
        </w:tabs>
        <w:ind w:left="3901" w:hanging="360"/>
      </w:pPr>
      <w:rPr>
        <w:rFonts w:hint="default" w:cs="Times New Roman"/>
      </w:rPr>
    </w:lvl>
    <w:lvl w:ilvl="8">
      <w:start w:val="1"/>
      <w:numFmt w:val="lowerRoman"/>
      <w:lvlText w:val="%9."/>
      <w:lvlJc w:val="left"/>
      <w:pPr>
        <w:tabs>
          <w:tab w:val="num" w:pos="4261"/>
        </w:tabs>
        <w:ind w:left="4261" w:hanging="360"/>
      </w:pPr>
      <w:rPr>
        <w:rFonts w:hint="default" w:cs="Times New Roman"/>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hint="default" w:ascii="Symbol" w:hAnsi="Symbol"/>
      </w:rPr>
    </w:lvl>
    <w:lvl w:ilvl="1" w:tplc="04160003" w:tentative="1">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hint="default" w:ascii="Symbol" w:hAnsi="Symbol"/>
      </w:rPr>
    </w:lvl>
    <w:lvl w:ilvl="1" w:tplc="04160003" w:tentative="1">
      <w:start w:val="1"/>
      <w:numFmt w:val="bullet"/>
      <w:lvlText w:val="o"/>
      <w:lvlJc w:val="left"/>
      <w:pPr>
        <w:ind w:left="2101" w:hanging="360"/>
      </w:pPr>
      <w:rPr>
        <w:rFonts w:hint="default" w:ascii="Courier New" w:hAnsi="Courier New" w:cs="Courier New"/>
      </w:rPr>
    </w:lvl>
    <w:lvl w:ilvl="2" w:tplc="04160005" w:tentative="1">
      <w:start w:val="1"/>
      <w:numFmt w:val="bullet"/>
      <w:lvlText w:val=""/>
      <w:lvlJc w:val="left"/>
      <w:pPr>
        <w:ind w:left="2821" w:hanging="360"/>
      </w:pPr>
      <w:rPr>
        <w:rFonts w:hint="default" w:ascii="Wingdings" w:hAnsi="Wingdings"/>
      </w:rPr>
    </w:lvl>
    <w:lvl w:ilvl="3" w:tplc="04160001" w:tentative="1">
      <w:start w:val="1"/>
      <w:numFmt w:val="bullet"/>
      <w:lvlText w:val=""/>
      <w:lvlJc w:val="left"/>
      <w:pPr>
        <w:ind w:left="3541" w:hanging="360"/>
      </w:pPr>
      <w:rPr>
        <w:rFonts w:hint="default" w:ascii="Symbol" w:hAnsi="Symbol"/>
      </w:rPr>
    </w:lvl>
    <w:lvl w:ilvl="4" w:tplc="04160003" w:tentative="1">
      <w:start w:val="1"/>
      <w:numFmt w:val="bullet"/>
      <w:lvlText w:val="o"/>
      <w:lvlJc w:val="left"/>
      <w:pPr>
        <w:ind w:left="4261" w:hanging="360"/>
      </w:pPr>
      <w:rPr>
        <w:rFonts w:hint="default" w:ascii="Courier New" w:hAnsi="Courier New" w:cs="Courier New"/>
      </w:rPr>
    </w:lvl>
    <w:lvl w:ilvl="5" w:tplc="04160005" w:tentative="1">
      <w:start w:val="1"/>
      <w:numFmt w:val="bullet"/>
      <w:lvlText w:val=""/>
      <w:lvlJc w:val="left"/>
      <w:pPr>
        <w:ind w:left="4981" w:hanging="360"/>
      </w:pPr>
      <w:rPr>
        <w:rFonts w:hint="default" w:ascii="Wingdings" w:hAnsi="Wingdings"/>
      </w:rPr>
    </w:lvl>
    <w:lvl w:ilvl="6" w:tplc="04160001" w:tentative="1">
      <w:start w:val="1"/>
      <w:numFmt w:val="bullet"/>
      <w:lvlText w:val=""/>
      <w:lvlJc w:val="left"/>
      <w:pPr>
        <w:ind w:left="5701" w:hanging="360"/>
      </w:pPr>
      <w:rPr>
        <w:rFonts w:hint="default" w:ascii="Symbol" w:hAnsi="Symbol"/>
      </w:rPr>
    </w:lvl>
    <w:lvl w:ilvl="7" w:tplc="04160003" w:tentative="1">
      <w:start w:val="1"/>
      <w:numFmt w:val="bullet"/>
      <w:lvlText w:val="o"/>
      <w:lvlJc w:val="left"/>
      <w:pPr>
        <w:ind w:left="6421" w:hanging="360"/>
      </w:pPr>
      <w:rPr>
        <w:rFonts w:hint="default" w:ascii="Courier New" w:hAnsi="Courier New" w:cs="Courier New"/>
      </w:rPr>
    </w:lvl>
    <w:lvl w:ilvl="8" w:tplc="04160005" w:tentative="1">
      <w:start w:val="1"/>
      <w:numFmt w:val="bullet"/>
      <w:lvlText w:val=""/>
      <w:lvlJc w:val="left"/>
      <w:pPr>
        <w:ind w:left="7141" w:hanging="360"/>
      </w:pPr>
      <w:rPr>
        <w:rFonts w:hint="default" w:ascii="Wingdings" w:hAnsi="Wingdings"/>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hint="default" w:cs="Times New Roman"/>
      </w:rPr>
    </w:lvl>
    <w:lvl w:ilvl="1">
      <w:start w:val="7"/>
      <w:numFmt w:val="decimal"/>
      <w:lvlText w:val="%1.%2"/>
      <w:lvlJc w:val="left"/>
      <w:pPr>
        <w:tabs>
          <w:tab w:val="num" w:pos="720"/>
        </w:tabs>
        <w:ind w:left="720" w:hanging="720"/>
      </w:pPr>
      <w:rPr>
        <w:rFonts w:hint="default" w:cs="Times New Roman"/>
      </w:rPr>
    </w:lvl>
    <w:lvl w:ilvl="2">
      <w:start w:val="2"/>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1080"/>
        </w:tabs>
        <w:ind w:left="1080" w:hanging="1080"/>
      </w:pPr>
      <w:rPr>
        <w:rFonts w:hint="default" w:cs="Times New Roman"/>
      </w:rPr>
    </w:lvl>
    <w:lvl w:ilvl="4">
      <w:start w:val="1"/>
      <w:numFmt w:val="decimal"/>
      <w:lvlText w:val="%1.%2.%3.%4.%5"/>
      <w:lvlJc w:val="left"/>
      <w:pPr>
        <w:tabs>
          <w:tab w:val="num" w:pos="1080"/>
        </w:tabs>
        <w:ind w:left="1080" w:hanging="1080"/>
      </w:pPr>
      <w:rPr>
        <w:rFonts w:hint="default" w:cs="Times New Roman"/>
      </w:rPr>
    </w:lvl>
    <w:lvl w:ilvl="5">
      <w:start w:val="1"/>
      <w:numFmt w:val="decimal"/>
      <w:lvlText w:val="%1.%2.%3.%4.%5.%6"/>
      <w:lvlJc w:val="left"/>
      <w:pPr>
        <w:tabs>
          <w:tab w:val="num" w:pos="1440"/>
        </w:tabs>
        <w:ind w:left="1440" w:hanging="1440"/>
      </w:pPr>
      <w:rPr>
        <w:rFonts w:hint="default" w:cs="Times New Roman"/>
      </w:rPr>
    </w:lvl>
    <w:lvl w:ilvl="6">
      <w:start w:val="1"/>
      <w:numFmt w:val="decimal"/>
      <w:lvlText w:val="%1.%2.%3.%4.%5.%6.%7"/>
      <w:lvlJc w:val="left"/>
      <w:pPr>
        <w:tabs>
          <w:tab w:val="num" w:pos="1440"/>
        </w:tabs>
        <w:ind w:left="1440" w:hanging="1440"/>
      </w:pPr>
      <w:rPr>
        <w:rFonts w:hint="default" w:cs="Times New Roman"/>
      </w:rPr>
    </w:lvl>
    <w:lvl w:ilvl="7">
      <w:start w:val="1"/>
      <w:numFmt w:val="decimal"/>
      <w:lvlText w:val="%1.%2.%3.%4.%5.%6.%7.%8"/>
      <w:lvlJc w:val="left"/>
      <w:pPr>
        <w:tabs>
          <w:tab w:val="num" w:pos="1800"/>
        </w:tabs>
        <w:ind w:left="1800" w:hanging="1800"/>
      </w:pPr>
      <w:rPr>
        <w:rFonts w:hint="default" w:cs="Times New Roman"/>
      </w:rPr>
    </w:lvl>
    <w:lvl w:ilvl="8">
      <w:start w:val="1"/>
      <w:numFmt w:val="decimal"/>
      <w:lvlText w:val="%1.%2.%3.%4.%5.%6.%7.%8.%9"/>
      <w:lvlJc w:val="left"/>
      <w:pPr>
        <w:tabs>
          <w:tab w:val="num" w:pos="1800"/>
        </w:tabs>
        <w:ind w:left="1800" w:hanging="1800"/>
      </w:pPr>
      <w:rPr>
        <w:rFonts w:hint="default" w:cs="Times New Roman"/>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hint="default" w:ascii="Symbol" w:hAnsi="Symbol"/>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hint="default" w:cs="Times New Roman"/>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hint="default" w:ascii="Symbol" w:hAnsi="Symbol"/>
      </w:rPr>
    </w:lvl>
    <w:lvl w:ilvl="1" w:tplc="04160003">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hint="default" w:cs="Times New Roman"/>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hint="default" w:cs="Times New Roman"/>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hint="default" w:cs="Times New Roman"/>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hint="default" w:ascii="Symbol" w:hAnsi="Symbol"/>
      </w:rPr>
    </w:lvl>
    <w:lvl w:ilvl="1" w:tplc="04160003" w:tentative="1">
      <w:start w:val="1"/>
      <w:numFmt w:val="bullet"/>
      <w:lvlText w:val="o"/>
      <w:lvlJc w:val="left"/>
      <w:pPr>
        <w:ind w:left="2101" w:hanging="360"/>
      </w:pPr>
      <w:rPr>
        <w:rFonts w:hint="default" w:ascii="Courier New" w:hAnsi="Courier New" w:cs="Courier New"/>
      </w:rPr>
    </w:lvl>
    <w:lvl w:ilvl="2" w:tplc="04160005" w:tentative="1">
      <w:start w:val="1"/>
      <w:numFmt w:val="bullet"/>
      <w:lvlText w:val=""/>
      <w:lvlJc w:val="left"/>
      <w:pPr>
        <w:ind w:left="2821" w:hanging="360"/>
      </w:pPr>
      <w:rPr>
        <w:rFonts w:hint="default" w:ascii="Wingdings" w:hAnsi="Wingdings"/>
      </w:rPr>
    </w:lvl>
    <w:lvl w:ilvl="3" w:tplc="04160001" w:tentative="1">
      <w:start w:val="1"/>
      <w:numFmt w:val="bullet"/>
      <w:lvlText w:val=""/>
      <w:lvlJc w:val="left"/>
      <w:pPr>
        <w:ind w:left="3541" w:hanging="360"/>
      </w:pPr>
      <w:rPr>
        <w:rFonts w:hint="default" w:ascii="Symbol" w:hAnsi="Symbol"/>
      </w:rPr>
    </w:lvl>
    <w:lvl w:ilvl="4" w:tplc="04160003" w:tentative="1">
      <w:start w:val="1"/>
      <w:numFmt w:val="bullet"/>
      <w:lvlText w:val="o"/>
      <w:lvlJc w:val="left"/>
      <w:pPr>
        <w:ind w:left="4261" w:hanging="360"/>
      </w:pPr>
      <w:rPr>
        <w:rFonts w:hint="default" w:ascii="Courier New" w:hAnsi="Courier New" w:cs="Courier New"/>
      </w:rPr>
    </w:lvl>
    <w:lvl w:ilvl="5" w:tplc="04160005" w:tentative="1">
      <w:start w:val="1"/>
      <w:numFmt w:val="bullet"/>
      <w:lvlText w:val=""/>
      <w:lvlJc w:val="left"/>
      <w:pPr>
        <w:ind w:left="4981" w:hanging="360"/>
      </w:pPr>
      <w:rPr>
        <w:rFonts w:hint="default" w:ascii="Wingdings" w:hAnsi="Wingdings"/>
      </w:rPr>
    </w:lvl>
    <w:lvl w:ilvl="6" w:tplc="04160001" w:tentative="1">
      <w:start w:val="1"/>
      <w:numFmt w:val="bullet"/>
      <w:lvlText w:val=""/>
      <w:lvlJc w:val="left"/>
      <w:pPr>
        <w:ind w:left="5701" w:hanging="360"/>
      </w:pPr>
      <w:rPr>
        <w:rFonts w:hint="default" w:ascii="Symbol" w:hAnsi="Symbol"/>
      </w:rPr>
    </w:lvl>
    <w:lvl w:ilvl="7" w:tplc="04160003" w:tentative="1">
      <w:start w:val="1"/>
      <w:numFmt w:val="bullet"/>
      <w:lvlText w:val="o"/>
      <w:lvlJc w:val="left"/>
      <w:pPr>
        <w:ind w:left="6421" w:hanging="360"/>
      </w:pPr>
      <w:rPr>
        <w:rFonts w:hint="default" w:ascii="Courier New" w:hAnsi="Courier New" w:cs="Courier New"/>
      </w:rPr>
    </w:lvl>
    <w:lvl w:ilvl="8" w:tplc="04160005" w:tentative="1">
      <w:start w:val="1"/>
      <w:numFmt w:val="bullet"/>
      <w:lvlText w:val=""/>
      <w:lvlJc w:val="left"/>
      <w:pPr>
        <w:ind w:left="7141" w:hanging="360"/>
      </w:pPr>
      <w:rPr>
        <w:rFonts w:hint="default" w:ascii="Wingdings" w:hAnsi="Wingdings"/>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hint="default" w:ascii="Wingdings" w:hAnsi="Wingdings"/>
        <w:sz w:val="22"/>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hint="default" w:ascii="Symbol" w:hAnsi="Symbol"/>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hint="default" w:ascii="Symbol" w:hAnsi="Symbol"/>
      </w:rPr>
    </w:lvl>
    <w:lvl w:ilvl="1" w:tplc="04160003">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hint="default" w:ascii="Symbol" w:hAnsi="Symbol"/>
      </w:rPr>
    </w:lvl>
    <w:lvl w:ilvl="1" w:tplc="04160003">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hint="default" w:ascii="Wingdings" w:hAnsi="Wingdings"/>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hint="default" w:cs="Times New Roman"/>
      </w:rPr>
    </w:lvl>
    <w:lvl w:ilvl="1">
      <w:start w:val="1"/>
      <w:numFmt w:val="decimal"/>
      <w:lvlText w:val="%1.%2."/>
      <w:lvlJc w:val="left"/>
      <w:pPr>
        <w:tabs>
          <w:tab w:val="num" w:pos="1701"/>
        </w:tabs>
        <w:ind w:left="1701" w:hanging="397"/>
      </w:pPr>
      <w:rPr>
        <w:rFonts w:hint="default" w:cs="Times New Roman"/>
      </w:rPr>
    </w:lvl>
    <w:lvl w:ilvl="2">
      <w:start w:val="1"/>
      <w:numFmt w:val="decimal"/>
      <w:lvlText w:val="%1.%2.%3."/>
      <w:lvlJc w:val="left"/>
      <w:pPr>
        <w:tabs>
          <w:tab w:val="num" w:pos="2821"/>
        </w:tabs>
        <w:ind w:left="2245" w:hanging="504"/>
      </w:pPr>
      <w:rPr>
        <w:rFonts w:hint="default" w:cs="Times New Roman"/>
      </w:rPr>
    </w:lvl>
    <w:lvl w:ilvl="3">
      <w:start w:val="1"/>
      <w:numFmt w:val="decimal"/>
      <w:lvlText w:val="%1.%2.%3.%4."/>
      <w:lvlJc w:val="left"/>
      <w:pPr>
        <w:tabs>
          <w:tab w:val="num" w:pos="3181"/>
        </w:tabs>
        <w:ind w:left="2749" w:hanging="648"/>
      </w:pPr>
      <w:rPr>
        <w:rFonts w:hint="default" w:cs="Times New Roman"/>
      </w:rPr>
    </w:lvl>
    <w:lvl w:ilvl="4">
      <w:start w:val="1"/>
      <w:numFmt w:val="decimal"/>
      <w:lvlText w:val="%1.%2.%3.%4.%5."/>
      <w:lvlJc w:val="left"/>
      <w:pPr>
        <w:tabs>
          <w:tab w:val="num" w:pos="3901"/>
        </w:tabs>
        <w:ind w:left="3253" w:hanging="792"/>
      </w:pPr>
      <w:rPr>
        <w:rFonts w:hint="default" w:cs="Times New Roman"/>
      </w:rPr>
    </w:lvl>
    <w:lvl w:ilvl="5">
      <w:start w:val="1"/>
      <w:numFmt w:val="decimal"/>
      <w:lvlText w:val="%1.%2.%3.%4.%5.%6."/>
      <w:lvlJc w:val="left"/>
      <w:pPr>
        <w:tabs>
          <w:tab w:val="num" w:pos="4621"/>
        </w:tabs>
        <w:ind w:left="3757" w:hanging="936"/>
      </w:pPr>
      <w:rPr>
        <w:rFonts w:hint="default" w:cs="Times New Roman"/>
      </w:rPr>
    </w:lvl>
    <w:lvl w:ilvl="6">
      <w:start w:val="1"/>
      <w:numFmt w:val="decimal"/>
      <w:lvlText w:val="%1.%2.%3.%4.%5.%6.%7."/>
      <w:lvlJc w:val="left"/>
      <w:pPr>
        <w:tabs>
          <w:tab w:val="num" w:pos="4981"/>
        </w:tabs>
        <w:ind w:left="4261" w:hanging="1080"/>
      </w:pPr>
      <w:rPr>
        <w:rFonts w:hint="default" w:cs="Times New Roman"/>
      </w:rPr>
    </w:lvl>
    <w:lvl w:ilvl="7">
      <w:start w:val="1"/>
      <w:numFmt w:val="decimal"/>
      <w:lvlText w:val="%1.%2.%3.%4.%5.%6.%7.%8."/>
      <w:lvlJc w:val="left"/>
      <w:pPr>
        <w:tabs>
          <w:tab w:val="num" w:pos="5701"/>
        </w:tabs>
        <w:ind w:left="4765" w:hanging="1224"/>
      </w:pPr>
      <w:rPr>
        <w:rFonts w:hint="default" w:cs="Times New Roman"/>
      </w:rPr>
    </w:lvl>
    <w:lvl w:ilvl="8">
      <w:start w:val="1"/>
      <w:numFmt w:val="decimal"/>
      <w:lvlText w:val="%1.%2.%3.%4.%5.%6.%7.%8.%9."/>
      <w:lvlJc w:val="left"/>
      <w:pPr>
        <w:tabs>
          <w:tab w:val="num" w:pos="6421"/>
        </w:tabs>
        <w:ind w:left="5341" w:hanging="1440"/>
      </w:pPr>
      <w:rPr>
        <w:rFonts w:hint="default" w:cs="Times New Roman"/>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hint="default" w:ascii="Wingdings" w:hAnsi="Wingdings"/>
      </w:rPr>
    </w:lvl>
    <w:lvl w:ilvl="1" w:tplc="04160003" w:tentative="1">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hint="default" w:ascii="Symbol" w:hAnsi="Symbol"/>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hint="default" w:ascii="Symbol" w:hAnsi="Symbol"/>
      </w:rPr>
    </w:lvl>
    <w:lvl w:ilvl="1" w:tplc="04160003" w:tentative="1">
      <w:start w:val="1"/>
      <w:numFmt w:val="bullet"/>
      <w:lvlText w:val="o"/>
      <w:lvlJc w:val="left"/>
      <w:pPr>
        <w:ind w:left="2461" w:hanging="360"/>
      </w:pPr>
      <w:rPr>
        <w:rFonts w:hint="default" w:ascii="Courier New" w:hAnsi="Courier New" w:cs="Courier New"/>
      </w:rPr>
    </w:lvl>
    <w:lvl w:ilvl="2" w:tplc="04160005" w:tentative="1">
      <w:start w:val="1"/>
      <w:numFmt w:val="bullet"/>
      <w:lvlText w:val=""/>
      <w:lvlJc w:val="left"/>
      <w:pPr>
        <w:ind w:left="3181" w:hanging="360"/>
      </w:pPr>
      <w:rPr>
        <w:rFonts w:hint="default" w:ascii="Wingdings" w:hAnsi="Wingdings"/>
      </w:rPr>
    </w:lvl>
    <w:lvl w:ilvl="3" w:tplc="04160001" w:tentative="1">
      <w:start w:val="1"/>
      <w:numFmt w:val="bullet"/>
      <w:lvlText w:val=""/>
      <w:lvlJc w:val="left"/>
      <w:pPr>
        <w:ind w:left="3901" w:hanging="360"/>
      </w:pPr>
      <w:rPr>
        <w:rFonts w:hint="default" w:ascii="Symbol" w:hAnsi="Symbol"/>
      </w:rPr>
    </w:lvl>
    <w:lvl w:ilvl="4" w:tplc="04160003" w:tentative="1">
      <w:start w:val="1"/>
      <w:numFmt w:val="bullet"/>
      <w:lvlText w:val="o"/>
      <w:lvlJc w:val="left"/>
      <w:pPr>
        <w:ind w:left="4621" w:hanging="360"/>
      </w:pPr>
      <w:rPr>
        <w:rFonts w:hint="default" w:ascii="Courier New" w:hAnsi="Courier New" w:cs="Courier New"/>
      </w:rPr>
    </w:lvl>
    <w:lvl w:ilvl="5" w:tplc="04160005" w:tentative="1">
      <w:start w:val="1"/>
      <w:numFmt w:val="bullet"/>
      <w:lvlText w:val=""/>
      <w:lvlJc w:val="left"/>
      <w:pPr>
        <w:ind w:left="5341" w:hanging="360"/>
      </w:pPr>
      <w:rPr>
        <w:rFonts w:hint="default" w:ascii="Wingdings" w:hAnsi="Wingdings"/>
      </w:rPr>
    </w:lvl>
    <w:lvl w:ilvl="6" w:tplc="04160001" w:tentative="1">
      <w:start w:val="1"/>
      <w:numFmt w:val="bullet"/>
      <w:lvlText w:val=""/>
      <w:lvlJc w:val="left"/>
      <w:pPr>
        <w:ind w:left="6061" w:hanging="360"/>
      </w:pPr>
      <w:rPr>
        <w:rFonts w:hint="default" w:ascii="Symbol" w:hAnsi="Symbol"/>
      </w:rPr>
    </w:lvl>
    <w:lvl w:ilvl="7" w:tplc="04160003" w:tentative="1">
      <w:start w:val="1"/>
      <w:numFmt w:val="bullet"/>
      <w:lvlText w:val="o"/>
      <w:lvlJc w:val="left"/>
      <w:pPr>
        <w:ind w:left="6781" w:hanging="360"/>
      </w:pPr>
      <w:rPr>
        <w:rFonts w:hint="default" w:ascii="Courier New" w:hAnsi="Courier New" w:cs="Courier New"/>
      </w:rPr>
    </w:lvl>
    <w:lvl w:ilvl="8" w:tplc="04160005" w:tentative="1">
      <w:start w:val="1"/>
      <w:numFmt w:val="bullet"/>
      <w:lvlText w:val=""/>
      <w:lvlJc w:val="left"/>
      <w:pPr>
        <w:ind w:left="7501" w:hanging="360"/>
      </w:pPr>
      <w:rPr>
        <w:rFonts w:hint="default" w:ascii="Wingdings" w:hAnsi="Wingdings"/>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n-US" w:vendorID="64" w:dllVersion="0"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5E03"/>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08A"/>
    <w:rsid w:val="00012496"/>
    <w:rsid w:val="0001251A"/>
    <w:rsid w:val="00013381"/>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16F"/>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BAC"/>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5AC4"/>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159"/>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C27"/>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2B9"/>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135"/>
    <w:rsid w:val="000753A6"/>
    <w:rsid w:val="00075478"/>
    <w:rsid w:val="000754CB"/>
    <w:rsid w:val="0007559F"/>
    <w:rsid w:val="00075B7D"/>
    <w:rsid w:val="00076718"/>
    <w:rsid w:val="0007683D"/>
    <w:rsid w:val="00076B92"/>
    <w:rsid w:val="00076BC7"/>
    <w:rsid w:val="00076D5E"/>
    <w:rsid w:val="00076EF0"/>
    <w:rsid w:val="0007766F"/>
    <w:rsid w:val="000777ED"/>
    <w:rsid w:val="00077A34"/>
    <w:rsid w:val="00077AEF"/>
    <w:rsid w:val="00077D42"/>
    <w:rsid w:val="00077E24"/>
    <w:rsid w:val="00077E9C"/>
    <w:rsid w:val="00077F50"/>
    <w:rsid w:val="000801D7"/>
    <w:rsid w:val="000803C0"/>
    <w:rsid w:val="000809F7"/>
    <w:rsid w:val="00080E0D"/>
    <w:rsid w:val="00081541"/>
    <w:rsid w:val="000816A4"/>
    <w:rsid w:val="000819CB"/>
    <w:rsid w:val="000819FA"/>
    <w:rsid w:val="00081B89"/>
    <w:rsid w:val="00081C24"/>
    <w:rsid w:val="00082202"/>
    <w:rsid w:val="000822A0"/>
    <w:rsid w:val="0008231D"/>
    <w:rsid w:val="000825A5"/>
    <w:rsid w:val="000826F5"/>
    <w:rsid w:val="00082C21"/>
    <w:rsid w:val="00082C66"/>
    <w:rsid w:val="00082E4D"/>
    <w:rsid w:val="00082FAB"/>
    <w:rsid w:val="00083242"/>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A7"/>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624D"/>
    <w:rsid w:val="000A6F43"/>
    <w:rsid w:val="000A72E1"/>
    <w:rsid w:val="000A7451"/>
    <w:rsid w:val="000B00AE"/>
    <w:rsid w:val="000B026A"/>
    <w:rsid w:val="000B0278"/>
    <w:rsid w:val="000B0843"/>
    <w:rsid w:val="000B0F47"/>
    <w:rsid w:val="000B1017"/>
    <w:rsid w:val="000B1252"/>
    <w:rsid w:val="000B1320"/>
    <w:rsid w:val="000B1336"/>
    <w:rsid w:val="000B14A4"/>
    <w:rsid w:val="000B17F5"/>
    <w:rsid w:val="000B18C1"/>
    <w:rsid w:val="000B19AB"/>
    <w:rsid w:val="000B1DC0"/>
    <w:rsid w:val="000B1E70"/>
    <w:rsid w:val="000B1EFD"/>
    <w:rsid w:val="000B21C8"/>
    <w:rsid w:val="000B269A"/>
    <w:rsid w:val="000B2C59"/>
    <w:rsid w:val="000B305F"/>
    <w:rsid w:val="000B31CB"/>
    <w:rsid w:val="000B32CB"/>
    <w:rsid w:val="000B38E2"/>
    <w:rsid w:val="000B3CF0"/>
    <w:rsid w:val="000B3F20"/>
    <w:rsid w:val="000B4058"/>
    <w:rsid w:val="000B407B"/>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0DF0"/>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37F"/>
    <w:rsid w:val="000D2793"/>
    <w:rsid w:val="000D2B87"/>
    <w:rsid w:val="000D2C2C"/>
    <w:rsid w:val="000D2C5B"/>
    <w:rsid w:val="000D2EBD"/>
    <w:rsid w:val="000D35B8"/>
    <w:rsid w:val="000D3621"/>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BC7"/>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0DBC"/>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1D7"/>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07B"/>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43"/>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94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3D"/>
    <w:rsid w:val="001676C3"/>
    <w:rsid w:val="00167B45"/>
    <w:rsid w:val="00167C45"/>
    <w:rsid w:val="00167E5F"/>
    <w:rsid w:val="00167ECC"/>
    <w:rsid w:val="00167EE7"/>
    <w:rsid w:val="0017025A"/>
    <w:rsid w:val="00170313"/>
    <w:rsid w:val="0017040B"/>
    <w:rsid w:val="00170A2C"/>
    <w:rsid w:val="00170B8F"/>
    <w:rsid w:val="00170FE2"/>
    <w:rsid w:val="00171000"/>
    <w:rsid w:val="00171F38"/>
    <w:rsid w:val="001722CE"/>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BF3"/>
    <w:rsid w:val="00177D65"/>
    <w:rsid w:val="0018026A"/>
    <w:rsid w:val="0018038C"/>
    <w:rsid w:val="001803F8"/>
    <w:rsid w:val="001806E3"/>
    <w:rsid w:val="00180721"/>
    <w:rsid w:val="00180989"/>
    <w:rsid w:val="00180B65"/>
    <w:rsid w:val="00180D72"/>
    <w:rsid w:val="00181829"/>
    <w:rsid w:val="00181AE8"/>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110"/>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2FB4"/>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A3C"/>
    <w:rsid w:val="001B4A92"/>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3BA"/>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3FA7"/>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2A"/>
    <w:rsid w:val="001D05DA"/>
    <w:rsid w:val="001D077E"/>
    <w:rsid w:val="001D127F"/>
    <w:rsid w:val="001D17C8"/>
    <w:rsid w:val="001D1939"/>
    <w:rsid w:val="001D1D89"/>
    <w:rsid w:val="001D1EF4"/>
    <w:rsid w:val="001D21AD"/>
    <w:rsid w:val="001D2680"/>
    <w:rsid w:val="001D2783"/>
    <w:rsid w:val="001D281E"/>
    <w:rsid w:val="001D2AC5"/>
    <w:rsid w:val="001D2C52"/>
    <w:rsid w:val="001D2E56"/>
    <w:rsid w:val="001D2EF4"/>
    <w:rsid w:val="001D3181"/>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B07"/>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942"/>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08"/>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B95"/>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10"/>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36E"/>
    <w:rsid w:val="0023285D"/>
    <w:rsid w:val="00232B7E"/>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CBA"/>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B22"/>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475"/>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6ED"/>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CD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344"/>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1"/>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2EF"/>
    <w:rsid w:val="002D4321"/>
    <w:rsid w:val="002D4540"/>
    <w:rsid w:val="002D45CC"/>
    <w:rsid w:val="002D4994"/>
    <w:rsid w:val="002D4A3D"/>
    <w:rsid w:val="002D4C87"/>
    <w:rsid w:val="002D50BC"/>
    <w:rsid w:val="002D52E6"/>
    <w:rsid w:val="002D54A8"/>
    <w:rsid w:val="002D5562"/>
    <w:rsid w:val="002D561F"/>
    <w:rsid w:val="002D589A"/>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0EF"/>
    <w:rsid w:val="002E270E"/>
    <w:rsid w:val="002E2940"/>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508"/>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07F96"/>
    <w:rsid w:val="00310099"/>
    <w:rsid w:val="003107E9"/>
    <w:rsid w:val="003109BF"/>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6D9E"/>
    <w:rsid w:val="00327291"/>
    <w:rsid w:val="00327BE9"/>
    <w:rsid w:val="00327C0E"/>
    <w:rsid w:val="00327CC4"/>
    <w:rsid w:val="00327F4C"/>
    <w:rsid w:val="00330318"/>
    <w:rsid w:val="00330602"/>
    <w:rsid w:val="003308EB"/>
    <w:rsid w:val="00330B73"/>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3EFA"/>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2F8"/>
    <w:rsid w:val="00343FDF"/>
    <w:rsid w:val="00344484"/>
    <w:rsid w:val="003444C2"/>
    <w:rsid w:val="0034542F"/>
    <w:rsid w:val="00345431"/>
    <w:rsid w:val="00345739"/>
    <w:rsid w:val="003457B7"/>
    <w:rsid w:val="00345A2A"/>
    <w:rsid w:val="00345B67"/>
    <w:rsid w:val="00345F7E"/>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935"/>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5E1"/>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3F6"/>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135"/>
    <w:rsid w:val="0038157B"/>
    <w:rsid w:val="0038174B"/>
    <w:rsid w:val="0038178F"/>
    <w:rsid w:val="003817E1"/>
    <w:rsid w:val="00381B85"/>
    <w:rsid w:val="00381E40"/>
    <w:rsid w:val="00382241"/>
    <w:rsid w:val="0038234F"/>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460"/>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CE8"/>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5DF2"/>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C1D"/>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CC7"/>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5FB"/>
    <w:rsid w:val="003E0743"/>
    <w:rsid w:val="003E076E"/>
    <w:rsid w:val="003E16D1"/>
    <w:rsid w:val="003E18C6"/>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2A4"/>
    <w:rsid w:val="003E5E55"/>
    <w:rsid w:val="003E63EF"/>
    <w:rsid w:val="003E6715"/>
    <w:rsid w:val="003E6B19"/>
    <w:rsid w:val="003E6B81"/>
    <w:rsid w:val="003E6C30"/>
    <w:rsid w:val="003E6DBF"/>
    <w:rsid w:val="003E6E25"/>
    <w:rsid w:val="003E6F4D"/>
    <w:rsid w:val="003E6F6A"/>
    <w:rsid w:val="003E72F1"/>
    <w:rsid w:val="003E7435"/>
    <w:rsid w:val="003E75C2"/>
    <w:rsid w:val="003E76DB"/>
    <w:rsid w:val="003E786D"/>
    <w:rsid w:val="003E7D64"/>
    <w:rsid w:val="003F0438"/>
    <w:rsid w:val="003F05DC"/>
    <w:rsid w:val="003F05F9"/>
    <w:rsid w:val="003F080C"/>
    <w:rsid w:val="003F09C5"/>
    <w:rsid w:val="003F0A79"/>
    <w:rsid w:val="003F0E5C"/>
    <w:rsid w:val="003F0FD9"/>
    <w:rsid w:val="003F11AF"/>
    <w:rsid w:val="003F1249"/>
    <w:rsid w:val="003F127E"/>
    <w:rsid w:val="003F14E5"/>
    <w:rsid w:val="003F153B"/>
    <w:rsid w:val="003F1CDC"/>
    <w:rsid w:val="003F1D0D"/>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4E"/>
    <w:rsid w:val="003F438F"/>
    <w:rsid w:val="003F43A3"/>
    <w:rsid w:val="003F44F7"/>
    <w:rsid w:val="003F46E4"/>
    <w:rsid w:val="003F4AAD"/>
    <w:rsid w:val="003F4B9A"/>
    <w:rsid w:val="003F4D6E"/>
    <w:rsid w:val="003F5131"/>
    <w:rsid w:val="003F55F2"/>
    <w:rsid w:val="003F56EB"/>
    <w:rsid w:val="003F5997"/>
    <w:rsid w:val="003F5FE1"/>
    <w:rsid w:val="003F627A"/>
    <w:rsid w:val="003F6631"/>
    <w:rsid w:val="003F6681"/>
    <w:rsid w:val="003F6932"/>
    <w:rsid w:val="003F6A9E"/>
    <w:rsid w:val="003F6E76"/>
    <w:rsid w:val="003F7642"/>
    <w:rsid w:val="003F77FC"/>
    <w:rsid w:val="003F78C7"/>
    <w:rsid w:val="003F7E0F"/>
    <w:rsid w:val="003F7E80"/>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3E7"/>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5F"/>
    <w:rsid w:val="0041397D"/>
    <w:rsid w:val="00413AC2"/>
    <w:rsid w:val="00413B76"/>
    <w:rsid w:val="00413D3A"/>
    <w:rsid w:val="004141A5"/>
    <w:rsid w:val="00414358"/>
    <w:rsid w:val="00414BDE"/>
    <w:rsid w:val="004152AB"/>
    <w:rsid w:val="004157B4"/>
    <w:rsid w:val="00415821"/>
    <w:rsid w:val="00415A7C"/>
    <w:rsid w:val="00415C6E"/>
    <w:rsid w:val="00415CFF"/>
    <w:rsid w:val="00415F24"/>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6E9"/>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7A"/>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370"/>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97B"/>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2A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8D9"/>
    <w:rsid w:val="004A7AF6"/>
    <w:rsid w:val="004A7F18"/>
    <w:rsid w:val="004B03FD"/>
    <w:rsid w:val="004B078E"/>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0545"/>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E13"/>
    <w:rsid w:val="004C4F2F"/>
    <w:rsid w:val="004C5136"/>
    <w:rsid w:val="004C5146"/>
    <w:rsid w:val="004C53E6"/>
    <w:rsid w:val="004C5483"/>
    <w:rsid w:val="004C5BE5"/>
    <w:rsid w:val="004C5F12"/>
    <w:rsid w:val="004C5F1A"/>
    <w:rsid w:val="004C6044"/>
    <w:rsid w:val="004C60B0"/>
    <w:rsid w:val="004C65DF"/>
    <w:rsid w:val="004C68CA"/>
    <w:rsid w:val="004C69E1"/>
    <w:rsid w:val="004C6C95"/>
    <w:rsid w:val="004C6ED1"/>
    <w:rsid w:val="004C6F96"/>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A9E"/>
    <w:rsid w:val="004E3D81"/>
    <w:rsid w:val="004E3F4E"/>
    <w:rsid w:val="004E3F9E"/>
    <w:rsid w:val="004E4273"/>
    <w:rsid w:val="004E42CA"/>
    <w:rsid w:val="004E43A5"/>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476"/>
    <w:rsid w:val="004F2614"/>
    <w:rsid w:val="004F2674"/>
    <w:rsid w:val="004F270F"/>
    <w:rsid w:val="004F288D"/>
    <w:rsid w:val="004F2933"/>
    <w:rsid w:val="004F305F"/>
    <w:rsid w:val="004F38F2"/>
    <w:rsid w:val="004F399A"/>
    <w:rsid w:val="004F3B6A"/>
    <w:rsid w:val="004F4139"/>
    <w:rsid w:val="004F4203"/>
    <w:rsid w:val="004F46F9"/>
    <w:rsid w:val="004F4F8F"/>
    <w:rsid w:val="004F50E3"/>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17F1B"/>
    <w:rsid w:val="00520186"/>
    <w:rsid w:val="00520361"/>
    <w:rsid w:val="00520829"/>
    <w:rsid w:val="005208D3"/>
    <w:rsid w:val="00520E6B"/>
    <w:rsid w:val="00521048"/>
    <w:rsid w:val="00521100"/>
    <w:rsid w:val="0052119C"/>
    <w:rsid w:val="005212E6"/>
    <w:rsid w:val="0052150F"/>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22C"/>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CC1"/>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C8E"/>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5E1"/>
    <w:rsid w:val="00571D99"/>
    <w:rsid w:val="00571F71"/>
    <w:rsid w:val="00572134"/>
    <w:rsid w:val="00572889"/>
    <w:rsid w:val="00572A3F"/>
    <w:rsid w:val="00572BF7"/>
    <w:rsid w:val="00572CB1"/>
    <w:rsid w:val="00572E46"/>
    <w:rsid w:val="005730F3"/>
    <w:rsid w:val="00573150"/>
    <w:rsid w:val="0057366A"/>
    <w:rsid w:val="00573709"/>
    <w:rsid w:val="005738DD"/>
    <w:rsid w:val="00573917"/>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2F43"/>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8C1"/>
    <w:rsid w:val="005A2A1D"/>
    <w:rsid w:val="005A2BB3"/>
    <w:rsid w:val="005A3225"/>
    <w:rsid w:val="005A3383"/>
    <w:rsid w:val="005A3434"/>
    <w:rsid w:val="005A39EE"/>
    <w:rsid w:val="005A3BCC"/>
    <w:rsid w:val="005A3CC4"/>
    <w:rsid w:val="005A3E0C"/>
    <w:rsid w:val="005A3F17"/>
    <w:rsid w:val="005A4168"/>
    <w:rsid w:val="005A4558"/>
    <w:rsid w:val="005A4565"/>
    <w:rsid w:val="005A49B2"/>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4F5"/>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3A"/>
    <w:rsid w:val="005C1FD3"/>
    <w:rsid w:val="005C20A3"/>
    <w:rsid w:val="005C2282"/>
    <w:rsid w:val="005C22FA"/>
    <w:rsid w:val="005C260D"/>
    <w:rsid w:val="005C2F0F"/>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054"/>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1B1"/>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857"/>
    <w:rsid w:val="005E29DE"/>
    <w:rsid w:val="005E2A22"/>
    <w:rsid w:val="005E2CA2"/>
    <w:rsid w:val="005E2D09"/>
    <w:rsid w:val="005E392E"/>
    <w:rsid w:val="005E4135"/>
    <w:rsid w:val="005E4238"/>
    <w:rsid w:val="005E436C"/>
    <w:rsid w:val="005E4442"/>
    <w:rsid w:val="005E4456"/>
    <w:rsid w:val="005E4543"/>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B93"/>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280"/>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4CFD"/>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4E54"/>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1E5"/>
    <w:rsid w:val="00655293"/>
    <w:rsid w:val="0065538D"/>
    <w:rsid w:val="006553EE"/>
    <w:rsid w:val="00655507"/>
    <w:rsid w:val="00655607"/>
    <w:rsid w:val="006556B7"/>
    <w:rsid w:val="006556BA"/>
    <w:rsid w:val="0065590F"/>
    <w:rsid w:val="006561C1"/>
    <w:rsid w:val="006577EB"/>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7B9"/>
    <w:rsid w:val="0066216F"/>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42B"/>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3F2"/>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05"/>
    <w:rsid w:val="006B0EDE"/>
    <w:rsid w:val="006B1003"/>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5918"/>
    <w:rsid w:val="006B596E"/>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5DF9"/>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A2"/>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9BB"/>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960"/>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728"/>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368"/>
    <w:rsid w:val="00727970"/>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085"/>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94C"/>
    <w:rsid w:val="00735AAE"/>
    <w:rsid w:val="00736189"/>
    <w:rsid w:val="007366ED"/>
    <w:rsid w:val="0073677B"/>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45A"/>
    <w:rsid w:val="00747864"/>
    <w:rsid w:val="0074796C"/>
    <w:rsid w:val="007479F0"/>
    <w:rsid w:val="0075010E"/>
    <w:rsid w:val="00750A93"/>
    <w:rsid w:val="00750B3B"/>
    <w:rsid w:val="00750B70"/>
    <w:rsid w:val="00750C4C"/>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137"/>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AD6"/>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CB7"/>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24D"/>
    <w:rsid w:val="00797366"/>
    <w:rsid w:val="00797700"/>
    <w:rsid w:val="00797C7F"/>
    <w:rsid w:val="00797EEF"/>
    <w:rsid w:val="007A02D5"/>
    <w:rsid w:val="007A03E5"/>
    <w:rsid w:val="007A06CD"/>
    <w:rsid w:val="007A0834"/>
    <w:rsid w:val="007A0E73"/>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982"/>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396"/>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334"/>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4E1"/>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C00"/>
    <w:rsid w:val="007F5E3E"/>
    <w:rsid w:val="007F5EE7"/>
    <w:rsid w:val="007F632D"/>
    <w:rsid w:val="007F6AF2"/>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07F43"/>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20A"/>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1F77"/>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DD0"/>
    <w:rsid w:val="00836E1D"/>
    <w:rsid w:val="008370A8"/>
    <w:rsid w:val="00837327"/>
    <w:rsid w:val="008375BA"/>
    <w:rsid w:val="00837BCC"/>
    <w:rsid w:val="00837F58"/>
    <w:rsid w:val="00840384"/>
    <w:rsid w:val="00840864"/>
    <w:rsid w:val="0084095F"/>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37"/>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81"/>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3FE0"/>
    <w:rsid w:val="008B47A6"/>
    <w:rsid w:val="008B47D5"/>
    <w:rsid w:val="008B4CC4"/>
    <w:rsid w:val="008B4E8F"/>
    <w:rsid w:val="008B4E9F"/>
    <w:rsid w:val="008B51A9"/>
    <w:rsid w:val="008B5612"/>
    <w:rsid w:val="008B561F"/>
    <w:rsid w:val="008B5755"/>
    <w:rsid w:val="008B5ED1"/>
    <w:rsid w:val="008B6248"/>
    <w:rsid w:val="008B67CC"/>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2C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BCC"/>
    <w:rsid w:val="008D2DD6"/>
    <w:rsid w:val="008D2EB3"/>
    <w:rsid w:val="008D377A"/>
    <w:rsid w:val="008D398E"/>
    <w:rsid w:val="008D39AB"/>
    <w:rsid w:val="008D3AE2"/>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491"/>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0EEF"/>
    <w:rsid w:val="00911045"/>
    <w:rsid w:val="009118ED"/>
    <w:rsid w:val="00911AFB"/>
    <w:rsid w:val="00911CB3"/>
    <w:rsid w:val="00911E5E"/>
    <w:rsid w:val="009122EC"/>
    <w:rsid w:val="0091244C"/>
    <w:rsid w:val="00912455"/>
    <w:rsid w:val="00912539"/>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680"/>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3A"/>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1A6"/>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2FDB"/>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D43"/>
    <w:rsid w:val="00971F65"/>
    <w:rsid w:val="00972063"/>
    <w:rsid w:val="00972278"/>
    <w:rsid w:val="0097236A"/>
    <w:rsid w:val="009723E1"/>
    <w:rsid w:val="0097262A"/>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2F8F"/>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1CCC"/>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9BB"/>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4F3"/>
    <w:rsid w:val="009B7E04"/>
    <w:rsid w:val="009B7FAF"/>
    <w:rsid w:val="009C0082"/>
    <w:rsid w:val="009C0BE8"/>
    <w:rsid w:val="009C23EB"/>
    <w:rsid w:val="009C246B"/>
    <w:rsid w:val="009C2963"/>
    <w:rsid w:val="009C2CD7"/>
    <w:rsid w:val="009C318D"/>
    <w:rsid w:val="009C33A3"/>
    <w:rsid w:val="009C354E"/>
    <w:rsid w:val="009C47E6"/>
    <w:rsid w:val="009C4AE7"/>
    <w:rsid w:val="009C4C14"/>
    <w:rsid w:val="009C4D76"/>
    <w:rsid w:val="009C56C5"/>
    <w:rsid w:val="009C5724"/>
    <w:rsid w:val="009C58F5"/>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69D"/>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CCB"/>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107"/>
    <w:rsid w:val="009E6236"/>
    <w:rsid w:val="009E63A6"/>
    <w:rsid w:val="009E687C"/>
    <w:rsid w:val="009E68A1"/>
    <w:rsid w:val="009E69BA"/>
    <w:rsid w:val="009E6FD1"/>
    <w:rsid w:val="009E704D"/>
    <w:rsid w:val="009E7963"/>
    <w:rsid w:val="009E7A9F"/>
    <w:rsid w:val="009E7F0B"/>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B2E"/>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5DE2"/>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C4"/>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D03"/>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46"/>
    <w:rsid w:val="00A51EFC"/>
    <w:rsid w:val="00A5200A"/>
    <w:rsid w:val="00A523E1"/>
    <w:rsid w:val="00A52C15"/>
    <w:rsid w:val="00A52E68"/>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22A"/>
    <w:rsid w:val="00A823EE"/>
    <w:rsid w:val="00A82540"/>
    <w:rsid w:val="00A834F0"/>
    <w:rsid w:val="00A8392A"/>
    <w:rsid w:val="00A83A16"/>
    <w:rsid w:val="00A83F5D"/>
    <w:rsid w:val="00A843C8"/>
    <w:rsid w:val="00A84745"/>
    <w:rsid w:val="00A84927"/>
    <w:rsid w:val="00A849FC"/>
    <w:rsid w:val="00A84E56"/>
    <w:rsid w:val="00A852AD"/>
    <w:rsid w:val="00A854C6"/>
    <w:rsid w:val="00A8568C"/>
    <w:rsid w:val="00A8576A"/>
    <w:rsid w:val="00A85A43"/>
    <w:rsid w:val="00A85B35"/>
    <w:rsid w:val="00A85E7A"/>
    <w:rsid w:val="00A861C3"/>
    <w:rsid w:val="00A861DC"/>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134"/>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861"/>
    <w:rsid w:val="00AA39C0"/>
    <w:rsid w:val="00AA3CA9"/>
    <w:rsid w:val="00AA3DFD"/>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6DA4"/>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938"/>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44B"/>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27E"/>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340"/>
    <w:rsid w:val="00AD7424"/>
    <w:rsid w:val="00AD761F"/>
    <w:rsid w:val="00AD7794"/>
    <w:rsid w:val="00AD77EA"/>
    <w:rsid w:val="00AD79C9"/>
    <w:rsid w:val="00AE07D7"/>
    <w:rsid w:val="00AE0FB7"/>
    <w:rsid w:val="00AE105E"/>
    <w:rsid w:val="00AE1113"/>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6A3"/>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4C2"/>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AF5"/>
    <w:rsid w:val="00AF7D14"/>
    <w:rsid w:val="00B002DA"/>
    <w:rsid w:val="00B004DB"/>
    <w:rsid w:val="00B00559"/>
    <w:rsid w:val="00B0060E"/>
    <w:rsid w:val="00B006BA"/>
    <w:rsid w:val="00B006E1"/>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266"/>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8B3"/>
    <w:rsid w:val="00B22B96"/>
    <w:rsid w:val="00B22C5A"/>
    <w:rsid w:val="00B22CFB"/>
    <w:rsid w:val="00B22E4B"/>
    <w:rsid w:val="00B22EBC"/>
    <w:rsid w:val="00B2308D"/>
    <w:rsid w:val="00B2315F"/>
    <w:rsid w:val="00B233EE"/>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4A0"/>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279"/>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3F57"/>
    <w:rsid w:val="00B347CB"/>
    <w:rsid w:val="00B348FE"/>
    <w:rsid w:val="00B34C39"/>
    <w:rsid w:val="00B3570E"/>
    <w:rsid w:val="00B35886"/>
    <w:rsid w:val="00B35910"/>
    <w:rsid w:val="00B35DC1"/>
    <w:rsid w:val="00B35F0B"/>
    <w:rsid w:val="00B3601E"/>
    <w:rsid w:val="00B3602A"/>
    <w:rsid w:val="00B360EE"/>
    <w:rsid w:val="00B363C8"/>
    <w:rsid w:val="00B366EB"/>
    <w:rsid w:val="00B36F85"/>
    <w:rsid w:val="00B37678"/>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4C4"/>
    <w:rsid w:val="00B80513"/>
    <w:rsid w:val="00B807A1"/>
    <w:rsid w:val="00B81181"/>
    <w:rsid w:val="00B8150D"/>
    <w:rsid w:val="00B81688"/>
    <w:rsid w:val="00B81830"/>
    <w:rsid w:val="00B81B81"/>
    <w:rsid w:val="00B81E5C"/>
    <w:rsid w:val="00B820A5"/>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00F"/>
    <w:rsid w:val="00B915BC"/>
    <w:rsid w:val="00B91AA4"/>
    <w:rsid w:val="00B91E7E"/>
    <w:rsid w:val="00B91EC8"/>
    <w:rsid w:val="00B91FB4"/>
    <w:rsid w:val="00B91FEA"/>
    <w:rsid w:val="00B921E2"/>
    <w:rsid w:val="00B9234C"/>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3E7"/>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A7E6E"/>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2BD"/>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5FF1"/>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D8"/>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0F29"/>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AB5"/>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364"/>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9C2"/>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577"/>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6DB5"/>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4CFD"/>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5C98"/>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585"/>
    <w:rsid w:val="00C7564C"/>
    <w:rsid w:val="00C75794"/>
    <w:rsid w:val="00C75F43"/>
    <w:rsid w:val="00C763B3"/>
    <w:rsid w:val="00C7641B"/>
    <w:rsid w:val="00C767EC"/>
    <w:rsid w:val="00C76A6C"/>
    <w:rsid w:val="00C77261"/>
    <w:rsid w:val="00C7766F"/>
    <w:rsid w:val="00C7776E"/>
    <w:rsid w:val="00C777A4"/>
    <w:rsid w:val="00C777D3"/>
    <w:rsid w:val="00C77A1D"/>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50"/>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49"/>
    <w:rsid w:val="00CA62FD"/>
    <w:rsid w:val="00CA6472"/>
    <w:rsid w:val="00CA64F9"/>
    <w:rsid w:val="00CA677E"/>
    <w:rsid w:val="00CA684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3CC"/>
    <w:rsid w:val="00CC479E"/>
    <w:rsid w:val="00CC4905"/>
    <w:rsid w:val="00CC4B2D"/>
    <w:rsid w:val="00CC4C26"/>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924"/>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BA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0FCF"/>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0993"/>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6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EA9"/>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4FCC"/>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393"/>
    <w:rsid w:val="00D41620"/>
    <w:rsid w:val="00D41DC9"/>
    <w:rsid w:val="00D42271"/>
    <w:rsid w:val="00D42286"/>
    <w:rsid w:val="00D42401"/>
    <w:rsid w:val="00D42485"/>
    <w:rsid w:val="00D42A7E"/>
    <w:rsid w:val="00D42C20"/>
    <w:rsid w:val="00D42D23"/>
    <w:rsid w:val="00D435F8"/>
    <w:rsid w:val="00D4371D"/>
    <w:rsid w:val="00D438E6"/>
    <w:rsid w:val="00D438EF"/>
    <w:rsid w:val="00D43D99"/>
    <w:rsid w:val="00D43DF2"/>
    <w:rsid w:val="00D43ECE"/>
    <w:rsid w:val="00D43F0C"/>
    <w:rsid w:val="00D443CB"/>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2D"/>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830"/>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A779A"/>
    <w:rsid w:val="00DB0381"/>
    <w:rsid w:val="00DB057E"/>
    <w:rsid w:val="00DB05C6"/>
    <w:rsid w:val="00DB06AB"/>
    <w:rsid w:val="00DB070F"/>
    <w:rsid w:val="00DB0796"/>
    <w:rsid w:val="00DB0850"/>
    <w:rsid w:val="00DB0920"/>
    <w:rsid w:val="00DB0D24"/>
    <w:rsid w:val="00DB0D4C"/>
    <w:rsid w:val="00DB0E12"/>
    <w:rsid w:val="00DB0ECC"/>
    <w:rsid w:val="00DB12DA"/>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CB9"/>
    <w:rsid w:val="00DC0DBC"/>
    <w:rsid w:val="00DC0F45"/>
    <w:rsid w:val="00DC1016"/>
    <w:rsid w:val="00DC101D"/>
    <w:rsid w:val="00DC102C"/>
    <w:rsid w:val="00DC142B"/>
    <w:rsid w:val="00DC1471"/>
    <w:rsid w:val="00DC149D"/>
    <w:rsid w:val="00DC161E"/>
    <w:rsid w:val="00DC1ECA"/>
    <w:rsid w:val="00DC23CC"/>
    <w:rsid w:val="00DC272C"/>
    <w:rsid w:val="00DC2795"/>
    <w:rsid w:val="00DC29B6"/>
    <w:rsid w:val="00DC300E"/>
    <w:rsid w:val="00DC3331"/>
    <w:rsid w:val="00DC36BF"/>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66"/>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4B"/>
    <w:rsid w:val="00E04056"/>
    <w:rsid w:val="00E04416"/>
    <w:rsid w:val="00E046B1"/>
    <w:rsid w:val="00E04918"/>
    <w:rsid w:val="00E0498A"/>
    <w:rsid w:val="00E04CCB"/>
    <w:rsid w:val="00E04D89"/>
    <w:rsid w:val="00E056F4"/>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0D9F"/>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22"/>
    <w:rsid w:val="00E13D4C"/>
    <w:rsid w:val="00E141B6"/>
    <w:rsid w:val="00E14216"/>
    <w:rsid w:val="00E143A3"/>
    <w:rsid w:val="00E14715"/>
    <w:rsid w:val="00E147D5"/>
    <w:rsid w:val="00E14C56"/>
    <w:rsid w:val="00E14C7D"/>
    <w:rsid w:val="00E1538C"/>
    <w:rsid w:val="00E153E4"/>
    <w:rsid w:val="00E158C7"/>
    <w:rsid w:val="00E15B1E"/>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0F4F"/>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4D44"/>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4E6C"/>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3F4F"/>
    <w:rsid w:val="00E5433D"/>
    <w:rsid w:val="00E54383"/>
    <w:rsid w:val="00E5464A"/>
    <w:rsid w:val="00E54934"/>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398"/>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CBF"/>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B36"/>
    <w:rsid w:val="00E72F6A"/>
    <w:rsid w:val="00E730F0"/>
    <w:rsid w:val="00E732E1"/>
    <w:rsid w:val="00E7338D"/>
    <w:rsid w:val="00E7373F"/>
    <w:rsid w:val="00E73B77"/>
    <w:rsid w:val="00E73C7E"/>
    <w:rsid w:val="00E74130"/>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5F63"/>
    <w:rsid w:val="00E762B8"/>
    <w:rsid w:val="00E764F3"/>
    <w:rsid w:val="00E765B0"/>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EA5"/>
    <w:rsid w:val="00E95F00"/>
    <w:rsid w:val="00E966A9"/>
    <w:rsid w:val="00E966C2"/>
    <w:rsid w:val="00E96A47"/>
    <w:rsid w:val="00E96E14"/>
    <w:rsid w:val="00E96E72"/>
    <w:rsid w:val="00E96F50"/>
    <w:rsid w:val="00E97035"/>
    <w:rsid w:val="00E9756F"/>
    <w:rsid w:val="00E97982"/>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743"/>
    <w:rsid w:val="00EB79A2"/>
    <w:rsid w:val="00EB7C71"/>
    <w:rsid w:val="00EB7EE9"/>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4FA9"/>
    <w:rsid w:val="00EC5382"/>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406"/>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873"/>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900"/>
    <w:rsid w:val="00F30A17"/>
    <w:rsid w:val="00F30C7E"/>
    <w:rsid w:val="00F30EF9"/>
    <w:rsid w:val="00F3109B"/>
    <w:rsid w:val="00F31220"/>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D0A"/>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3AB"/>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A2C"/>
    <w:rsid w:val="00FA5C5D"/>
    <w:rsid w:val="00FA5EF8"/>
    <w:rsid w:val="00FA66E9"/>
    <w:rsid w:val="00FA6C9E"/>
    <w:rsid w:val="00FA6DDE"/>
    <w:rsid w:val="00FA72E7"/>
    <w:rsid w:val="00FA7C13"/>
    <w:rsid w:val="00FA7D8C"/>
    <w:rsid w:val="00FA7E8B"/>
    <w:rsid w:val="00FA7F32"/>
    <w:rsid w:val="00FA7F78"/>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A38"/>
    <w:rsid w:val="00FB1D17"/>
    <w:rsid w:val="00FB1D2E"/>
    <w:rsid w:val="00FB1D3A"/>
    <w:rsid w:val="00FB1D6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26"/>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2E5"/>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3"/>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0EE6"/>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180"/>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CF7D64"/>
    <w:rsid w:val="03D136B1"/>
    <w:rsid w:val="03D27F5D"/>
    <w:rsid w:val="0450BC25"/>
    <w:rsid w:val="0489C0F9"/>
    <w:rsid w:val="04A4D6AD"/>
    <w:rsid w:val="04C7DAD6"/>
    <w:rsid w:val="04D33A36"/>
    <w:rsid w:val="055AA934"/>
    <w:rsid w:val="058050D3"/>
    <w:rsid w:val="05971389"/>
    <w:rsid w:val="06DA57A2"/>
    <w:rsid w:val="071D2153"/>
    <w:rsid w:val="07E26F3A"/>
    <w:rsid w:val="07F757A6"/>
    <w:rsid w:val="081B82F7"/>
    <w:rsid w:val="0848CB4D"/>
    <w:rsid w:val="086D405B"/>
    <w:rsid w:val="08710E9A"/>
    <w:rsid w:val="08759B83"/>
    <w:rsid w:val="08B76411"/>
    <w:rsid w:val="08E5C179"/>
    <w:rsid w:val="090F45EA"/>
    <w:rsid w:val="09514F45"/>
    <w:rsid w:val="09719ABC"/>
    <w:rsid w:val="0997B809"/>
    <w:rsid w:val="0A2B10AD"/>
    <w:rsid w:val="0A8FA7B6"/>
    <w:rsid w:val="0AAAC9FD"/>
    <w:rsid w:val="0AAB164B"/>
    <w:rsid w:val="0AC19A5F"/>
    <w:rsid w:val="0B417581"/>
    <w:rsid w:val="0BCD95D9"/>
    <w:rsid w:val="0CDEFEF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1F12AC"/>
    <w:rsid w:val="136AECE6"/>
    <w:rsid w:val="13747C6B"/>
    <w:rsid w:val="13D3BDAE"/>
    <w:rsid w:val="14759D0A"/>
    <w:rsid w:val="148D4C2B"/>
    <w:rsid w:val="14A94546"/>
    <w:rsid w:val="14BCC84A"/>
    <w:rsid w:val="14C0D04C"/>
    <w:rsid w:val="15049318"/>
    <w:rsid w:val="151131C2"/>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969E72E"/>
    <w:rsid w:val="1A30E5D3"/>
    <w:rsid w:val="1A721C8C"/>
    <w:rsid w:val="1A7460DA"/>
    <w:rsid w:val="1AF07292"/>
    <w:rsid w:val="1B08AB4C"/>
    <w:rsid w:val="1B325E5E"/>
    <w:rsid w:val="1B8E7949"/>
    <w:rsid w:val="1B936382"/>
    <w:rsid w:val="1C110DAE"/>
    <w:rsid w:val="1C1CBF31"/>
    <w:rsid w:val="1C43E219"/>
    <w:rsid w:val="1C495931"/>
    <w:rsid w:val="1C5CCF90"/>
    <w:rsid w:val="1CCF6DC2"/>
    <w:rsid w:val="1D9053E0"/>
    <w:rsid w:val="1DA21149"/>
    <w:rsid w:val="1DA595BE"/>
    <w:rsid w:val="1DD6EC4A"/>
    <w:rsid w:val="1DF08912"/>
    <w:rsid w:val="1DFF2096"/>
    <w:rsid w:val="1E545058"/>
    <w:rsid w:val="1E9F4428"/>
    <w:rsid w:val="1EAF3C22"/>
    <w:rsid w:val="1F00301A"/>
    <w:rsid w:val="1F6852CB"/>
    <w:rsid w:val="1F98928C"/>
    <w:rsid w:val="1FFD0BD4"/>
    <w:rsid w:val="203189B6"/>
    <w:rsid w:val="20947B4C"/>
    <w:rsid w:val="20A2299D"/>
    <w:rsid w:val="20AFF7D8"/>
    <w:rsid w:val="20B41D5D"/>
    <w:rsid w:val="20B9A9D5"/>
    <w:rsid w:val="20F1BF56"/>
    <w:rsid w:val="20F7E093"/>
    <w:rsid w:val="21042D50"/>
    <w:rsid w:val="21056EF6"/>
    <w:rsid w:val="21FF5A56"/>
    <w:rsid w:val="22FD0F5B"/>
    <w:rsid w:val="2319C066"/>
    <w:rsid w:val="23210275"/>
    <w:rsid w:val="23B3542C"/>
    <w:rsid w:val="23C79476"/>
    <w:rsid w:val="23F82BBB"/>
    <w:rsid w:val="24421150"/>
    <w:rsid w:val="2445F05B"/>
    <w:rsid w:val="24E24E89"/>
    <w:rsid w:val="2529D3EB"/>
    <w:rsid w:val="2593FC1C"/>
    <w:rsid w:val="25C8010E"/>
    <w:rsid w:val="2692379C"/>
    <w:rsid w:val="26D70FD4"/>
    <w:rsid w:val="2806CD18"/>
    <w:rsid w:val="28239F6D"/>
    <w:rsid w:val="282BBD32"/>
    <w:rsid w:val="2898A060"/>
    <w:rsid w:val="28D7BBA3"/>
    <w:rsid w:val="2900DCB2"/>
    <w:rsid w:val="29134014"/>
    <w:rsid w:val="291DFED3"/>
    <w:rsid w:val="295AA1F2"/>
    <w:rsid w:val="296CB277"/>
    <w:rsid w:val="29A2C352"/>
    <w:rsid w:val="2A492FD8"/>
    <w:rsid w:val="2A949904"/>
    <w:rsid w:val="2AAEAF94"/>
    <w:rsid w:val="2AB3E57B"/>
    <w:rsid w:val="2B1A16CE"/>
    <w:rsid w:val="2C0EC919"/>
    <w:rsid w:val="2C66C09F"/>
    <w:rsid w:val="2CEDB955"/>
    <w:rsid w:val="2DD6291B"/>
    <w:rsid w:val="2E63A192"/>
    <w:rsid w:val="2E882AC5"/>
    <w:rsid w:val="2F997399"/>
    <w:rsid w:val="2FFA2B7D"/>
    <w:rsid w:val="30856998"/>
    <w:rsid w:val="30878E61"/>
    <w:rsid w:val="30CBCEAC"/>
    <w:rsid w:val="30D26C9E"/>
    <w:rsid w:val="30FD3AC4"/>
    <w:rsid w:val="310D97C2"/>
    <w:rsid w:val="310DC1F9"/>
    <w:rsid w:val="31263828"/>
    <w:rsid w:val="316390B0"/>
    <w:rsid w:val="317144D3"/>
    <w:rsid w:val="317FA103"/>
    <w:rsid w:val="320208B6"/>
    <w:rsid w:val="32334F94"/>
    <w:rsid w:val="32A56759"/>
    <w:rsid w:val="32D134ED"/>
    <w:rsid w:val="32DD0212"/>
    <w:rsid w:val="334D45A1"/>
    <w:rsid w:val="348CB346"/>
    <w:rsid w:val="34A546AD"/>
    <w:rsid w:val="35135C80"/>
    <w:rsid w:val="35A7BB31"/>
    <w:rsid w:val="35C0924C"/>
    <w:rsid w:val="35E513A8"/>
    <w:rsid w:val="35F8A575"/>
    <w:rsid w:val="3683E3BC"/>
    <w:rsid w:val="368DCC1F"/>
    <w:rsid w:val="36F44307"/>
    <w:rsid w:val="37815C14"/>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DFEB341"/>
    <w:rsid w:val="3E656594"/>
    <w:rsid w:val="3E809AEA"/>
    <w:rsid w:val="3EC1AFE9"/>
    <w:rsid w:val="3EEF2EEB"/>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6A60BB"/>
    <w:rsid w:val="44AC8513"/>
    <w:rsid w:val="44AD0709"/>
    <w:rsid w:val="44AE027E"/>
    <w:rsid w:val="44C18C72"/>
    <w:rsid w:val="44D304B4"/>
    <w:rsid w:val="44EE3171"/>
    <w:rsid w:val="45348B33"/>
    <w:rsid w:val="4539A26A"/>
    <w:rsid w:val="455DC3AE"/>
    <w:rsid w:val="45E86E3D"/>
    <w:rsid w:val="460C1A02"/>
    <w:rsid w:val="463791ED"/>
    <w:rsid w:val="463D2440"/>
    <w:rsid w:val="46B04EDB"/>
    <w:rsid w:val="46FF2BA5"/>
    <w:rsid w:val="472D17F8"/>
    <w:rsid w:val="478A0AD2"/>
    <w:rsid w:val="480003D4"/>
    <w:rsid w:val="4810F580"/>
    <w:rsid w:val="4878FDEC"/>
    <w:rsid w:val="4899660F"/>
    <w:rsid w:val="48AE8CCD"/>
    <w:rsid w:val="48E90349"/>
    <w:rsid w:val="4A32F8AB"/>
    <w:rsid w:val="4A3AB401"/>
    <w:rsid w:val="4AF22C67"/>
    <w:rsid w:val="4B192124"/>
    <w:rsid w:val="4B5A3623"/>
    <w:rsid w:val="4B6469A5"/>
    <w:rsid w:val="4B7652BE"/>
    <w:rsid w:val="4BA0422A"/>
    <w:rsid w:val="4BC15A01"/>
    <w:rsid w:val="4BC890D8"/>
    <w:rsid w:val="4BE62D8F"/>
    <w:rsid w:val="4BF02D8D"/>
    <w:rsid w:val="4C187EA5"/>
    <w:rsid w:val="4C216936"/>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3249EC"/>
    <w:rsid w:val="5167E809"/>
    <w:rsid w:val="5193FDBF"/>
    <w:rsid w:val="51A48B04"/>
    <w:rsid w:val="51AF3E4F"/>
    <w:rsid w:val="51F69D83"/>
    <w:rsid w:val="523C46B6"/>
    <w:rsid w:val="52A2732D"/>
    <w:rsid w:val="533BF351"/>
    <w:rsid w:val="5362B008"/>
    <w:rsid w:val="5379B9C5"/>
    <w:rsid w:val="53BA14F0"/>
    <w:rsid w:val="53E2D0DB"/>
    <w:rsid w:val="53EB98C1"/>
    <w:rsid w:val="54B1B713"/>
    <w:rsid w:val="54B8D066"/>
    <w:rsid w:val="54B99A48"/>
    <w:rsid w:val="54F0D1E4"/>
    <w:rsid w:val="5514EC43"/>
    <w:rsid w:val="553034AA"/>
    <w:rsid w:val="5560CB29"/>
    <w:rsid w:val="558060BB"/>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A29491"/>
    <w:rsid w:val="59DE3409"/>
    <w:rsid w:val="5A47589B"/>
    <w:rsid w:val="5A6B2C1A"/>
    <w:rsid w:val="5A8E5319"/>
    <w:rsid w:val="5B5283AB"/>
    <w:rsid w:val="5B5379A2"/>
    <w:rsid w:val="5BA1BF5B"/>
    <w:rsid w:val="5BC79DD2"/>
    <w:rsid w:val="5BE23C32"/>
    <w:rsid w:val="5BEF8104"/>
    <w:rsid w:val="5CCA0BC0"/>
    <w:rsid w:val="5CCD6997"/>
    <w:rsid w:val="5D32751E"/>
    <w:rsid w:val="5D5214E6"/>
    <w:rsid w:val="5D5B0729"/>
    <w:rsid w:val="5D64CFB6"/>
    <w:rsid w:val="5D916A38"/>
    <w:rsid w:val="5D972DEB"/>
    <w:rsid w:val="5D9E7073"/>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7CB0199"/>
    <w:rsid w:val="67E0A582"/>
    <w:rsid w:val="680D38B6"/>
    <w:rsid w:val="6810AE9E"/>
    <w:rsid w:val="689FBC87"/>
    <w:rsid w:val="68AC34E2"/>
    <w:rsid w:val="68B20732"/>
    <w:rsid w:val="68C918B1"/>
    <w:rsid w:val="68CDCB45"/>
    <w:rsid w:val="68E5D372"/>
    <w:rsid w:val="692FEC88"/>
    <w:rsid w:val="69568C4E"/>
    <w:rsid w:val="69A6B58A"/>
    <w:rsid w:val="6A0FC04B"/>
    <w:rsid w:val="6AC25E99"/>
    <w:rsid w:val="6B23EDE5"/>
    <w:rsid w:val="6B3E5EE5"/>
    <w:rsid w:val="6C6C6422"/>
    <w:rsid w:val="6CA8C078"/>
    <w:rsid w:val="6CAD336B"/>
    <w:rsid w:val="6CE61E8D"/>
    <w:rsid w:val="6D9C2A36"/>
    <w:rsid w:val="6E3B0502"/>
    <w:rsid w:val="6E73162E"/>
    <w:rsid w:val="6E9650B3"/>
    <w:rsid w:val="6EEED710"/>
    <w:rsid w:val="6EF584F7"/>
    <w:rsid w:val="6F4ACE71"/>
    <w:rsid w:val="6F95A62B"/>
    <w:rsid w:val="70D42108"/>
    <w:rsid w:val="70EA8799"/>
    <w:rsid w:val="715E4574"/>
    <w:rsid w:val="71A21368"/>
    <w:rsid w:val="71B21263"/>
    <w:rsid w:val="71B8FBAA"/>
    <w:rsid w:val="71E0C805"/>
    <w:rsid w:val="72135084"/>
    <w:rsid w:val="7285F01E"/>
    <w:rsid w:val="72F4FC5E"/>
    <w:rsid w:val="736779C5"/>
    <w:rsid w:val="73B35E32"/>
    <w:rsid w:val="73B46814"/>
    <w:rsid w:val="73CB8A44"/>
    <w:rsid w:val="7419E1F3"/>
    <w:rsid w:val="742ACBD7"/>
    <w:rsid w:val="7436EBD3"/>
    <w:rsid w:val="746907F2"/>
    <w:rsid w:val="7478B9A2"/>
    <w:rsid w:val="748FDEC9"/>
    <w:rsid w:val="74A5661E"/>
    <w:rsid w:val="74B867EE"/>
    <w:rsid w:val="74C5A449"/>
    <w:rsid w:val="7568BC5F"/>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8E1E33"/>
    <w:rsid w:val="7D9FC65B"/>
    <w:rsid w:val="7E14C78E"/>
    <w:rsid w:val="7E152B2D"/>
    <w:rsid w:val="7E2330AF"/>
    <w:rsid w:val="7E50E5DD"/>
    <w:rsid w:val="7EC9CC31"/>
    <w:rsid w:val="7F8091FB"/>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063E6CA0-C599-455F-96A0-6B1ED50F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uiPriority="99" w:semiHidden="1" w:unhideWhenUsed="1" w:qFormat="1"/>
    <w:lsdException w:name="heading 6" w:uiPriority="99" w:semiHidden="1" w:unhideWhenUsed="1"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uiPriority="99" w:semiHidden="1"/>
    <w:lsdException w:name="index 2" w:uiPriority="2" w:semiHidden="1"/>
    <w:lsdException w:name="index 3" w:uiPriority="2" w:semiHidden="1"/>
    <w:lsdException w:name="index 4" w:uiPriority="2" w:semiHidden="1"/>
    <w:lsdException w:name="index 5" w:uiPriority="2" w:semiHidden="1"/>
    <w:lsdException w:name="index 6" w:uiPriority="2" w:semiHidden="1"/>
    <w:lsdException w:name="index 7" w:uiPriority="2" w:semiHidden="1"/>
    <w:lsdException w:name="index 8" w:uiPriority="2" w:semiHidden="1"/>
    <w:lsdException w:name="index 9" w:uiPriority="2"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semiHidden="1"/>
    <w:lsdException w:name="toc 9" w:uiPriority="39" w:semiHidden="1"/>
    <w:lsdException w:name="Normal Indent" w:uiPriority="2" w:semiHidden="1"/>
    <w:lsdException w:name="footnote text" w:uiPriority="99" w:semiHidden="1"/>
    <w:lsdException w:name="annotation text" w:uiPriority="99" w:semiHidden="1"/>
    <w:lsdException w:name="index heading" w:uiPriority="2" w:semiHidden="1"/>
    <w:lsdException w:name="caption" w:uiPriority="99" w:semiHidden="1" w:unhideWhenUsed="1" w:qFormat="1"/>
    <w:lsdException w:name="table of figures" w:uiPriority="99"/>
    <w:lsdException w:name="envelope address" w:semiHidden="1"/>
    <w:lsdException w:name="envelope return" w:uiPriority="2" w:semiHidden="1"/>
    <w:lsdException w:name="footnote reference" w:uiPriority="99" w:semiHidden="1"/>
    <w:lsdException w:name="annotation reference" w:uiPriority="99" w:semiHidden="1"/>
    <w:lsdException w:name="line number" w:semiHidden="1"/>
    <w:lsdException w:name="endnote reference" w:semiHidden="1"/>
    <w:lsdException w:name="endnote text" w:semiHidden="1"/>
    <w:lsdException w:name="table of authorities" w:semiHidden="1"/>
    <w:lsdException w:name="macro" w:uiPriority="2" w:semiHidden="1"/>
    <w:lsdException w:name="toa heading" w:uiPriority="2" w:semiHidden="1"/>
    <w:lsdException w:name="List" w:semiHidden="1"/>
    <w:lsdException w:name="List Bullet" w:uiPriority="99" w:semiHidden="1"/>
    <w:lsdException w:name="List Number" w:uiPriority="99" w:semiHidden="1"/>
    <w:lsdException w:name="List 2" w:semiHidden="1"/>
    <w:lsdException w:name="List 3" w:semiHidden="1"/>
    <w:lsdException w:name="List 4" w:semiHidden="1"/>
    <w:lsdException w:name="List 5" w:semiHidden="1"/>
    <w:lsdException w:name="List Bullet 2" w:uiPriority="99" w:semiHidden="1"/>
    <w:lsdException w:name="List Bullet 3" w:uiPriority="99" w:semiHidden="1"/>
    <w:lsdException w:name="List Bullet 4" w:uiPriority="99" w:semiHidden="1"/>
    <w:lsdException w:name="List Bullet 5" w:uiPriority="99" w:semiHidden="1"/>
    <w:lsdException w:name="List Number 2" w:uiPriority="99" w:semiHidden="1"/>
    <w:lsdException w:name="List Number 3" w:semiHidden="1"/>
    <w:lsdException w:name="List Number 4" w:semiHidden="1"/>
    <w:lsdException w:name="List Number 5" w:uiPriority="99" w:semiHidden="1"/>
    <w:lsdException w:name="Title" w:qFormat="1"/>
    <w:lsdException w:name="Closing" w:uiPriority="99" w:semiHidden="1"/>
    <w:lsdException w:name="Signature" w:semiHidden="1"/>
    <w:lsdException w:name="Default Paragraph Font" w:uiPriority="1"/>
    <w:lsdException w:name="Body Text" w:uiPriority="99" w:semiHidden="1"/>
    <w:lsdException w:name="Body Text Indent" w:uiPriority="99" w:semiHidden="1"/>
    <w:lsdException w:name="List Continue" w:semiHidden="1"/>
    <w:lsdException w:name="List Continue 2" w:semiHidden="1"/>
    <w:lsdException w:name="List Continue 3" w:semiHidden="1"/>
    <w:lsdException w:name="List Continue 4" w:uiPriority="99" w:semiHidden="1"/>
    <w:lsdException w:name="List Continue 5" w:semiHidden="1"/>
    <w:lsdException w:name="Message Header" w:uiPriority="99" w:semiHidden="1"/>
    <w:lsdException w:name="Subtitle" w:uiPriority="99" w:semiHidden="1" w:qFormat="1"/>
    <w:lsdException w:name="Salutation" w:uiPriority="2" w:semiHidden="1"/>
    <w:lsdException w:name="Date" w:semiHidden="1"/>
    <w:lsdException w:name="Body Text First Indent" w:uiPriority="2" w:semiHidden="1"/>
    <w:lsdException w:name="Body Text First Indent 2" w:uiPriority="2" w:semiHidden="1"/>
    <w:lsdException w:name="Note Heading" w:uiPriority="2" w:semiHidden="1"/>
    <w:lsdException w:name="Body Text 2" w:uiPriority="99" w:semiHidden="1"/>
    <w:lsdException w:name="Body Text 3" w:uiPriority="99" w:semiHidden="1"/>
    <w:lsdException w:name="Body Text Indent 2" w:uiPriority="99" w:semiHidden="1"/>
    <w:lsdException w:name="Body Text Indent 3" w:uiPriority="99" w:semiHidden="1"/>
    <w:lsdException w:name="Block Text" w:uiPriority="99" w:semiHidden="1"/>
    <w:lsdException w:name="Hyperlink" w:uiPriority="99"/>
    <w:lsdException w:name="FollowedHyperlink" w:uiPriority="99" w:semiHidden="1"/>
    <w:lsdException w:name="Strong" w:uiPriority="22" w:semiHidden="1" w:qFormat="1"/>
    <w:lsdException w:name="Emphasis" w:uiPriority="99" w:semiHidden="1" w:qFormat="1"/>
    <w:lsdException w:name="Document Map" w:uiPriority="99" w:semiHidden="1"/>
    <w:lsdException w:name="Plain Text" w:uiPriority="99" w:semiHidden="1"/>
    <w:lsdException w:name="E-mail Signature" w:semiHidden="1"/>
    <w:lsdException w:name="Normal (Web)" w:uiPriority="99"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uiPriority="2" w:semiHidden="1" w:unhideWhenUsed="1"/>
    <w:lsdException w:name="HTML Preformatted" w:uiPriority="2" w:semiHidden="1" w:unhideWhenUsed="1"/>
    <w:lsdException w:name="HTML Sample" w:semiHidden="1"/>
    <w:lsdException w:name="HTML Typewriter" w:semiHidden="1"/>
    <w:lsdException w:name="HTML Variable" w:uiPriority="2"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onsNormal" w:customStyle="1">
    <w:name w:val="onsNormal"/>
    <w:link w:val="onsNormalChar"/>
    <w:qFormat/>
    <w:rsid w:val="007D0EDB"/>
    <w:pPr>
      <w:spacing w:before="240" w:after="240" w:line="320" w:lineRule="exact"/>
      <w:ind w:left="1021"/>
      <w:jc w:val="both"/>
    </w:pPr>
    <w:rPr>
      <w:spacing w:val="4"/>
    </w:rPr>
  </w:style>
  <w:style w:type="paragraph" w:styleId="onsTtuloRelatrio" w:customStyle="1">
    <w:name w:val="onsTítulo_Relatório"/>
    <w:basedOn w:val="onsNormal"/>
    <w:next w:val="onsNormal"/>
    <w:qFormat/>
    <w:pPr>
      <w:suppressAutoHyphens/>
      <w:spacing w:line="400" w:lineRule="exact"/>
      <w:ind w:left="0"/>
      <w:jc w:val="left"/>
    </w:pPr>
    <w:rPr>
      <w:rFonts w:ascii="Arial Black" w:hAnsi="Arial Black"/>
      <w:b/>
      <w:caps/>
      <w:sz w:val="32"/>
    </w:rPr>
  </w:style>
  <w:style w:type="paragraph" w:styleId="onsNormalNegrito" w:customStyle="1">
    <w:name w:val="onsNormal_Negrito"/>
    <w:basedOn w:val="onsNormal"/>
    <w:next w:val="onsNormal"/>
    <w:rPr>
      <w:b/>
    </w:rPr>
  </w:style>
  <w:style w:type="paragraph" w:styleId="onsNormalRecuo" w:customStyle="1">
    <w:name w:val="onsNormal_Recuo"/>
    <w:basedOn w:val="onsNormal"/>
    <w:next w:val="onsNormal"/>
    <w:pPr>
      <w:ind w:left="1304"/>
    </w:pPr>
  </w:style>
  <w:style w:type="paragraph" w:styleId="onsTtuloApresentao" w:customStyle="1">
    <w:name w:val="onsTítulo_Apresentação"/>
    <w:basedOn w:val="onsNormal"/>
    <w:next w:val="onsNormal"/>
    <w:pPr>
      <w:keepNext/>
      <w:ind w:hanging="1021"/>
      <w:jc w:val="left"/>
    </w:pPr>
    <w:rPr>
      <w:rFonts w:ascii="Arial Black" w:hAnsi="Arial Black"/>
      <w:b/>
      <w:spacing w:val="6"/>
      <w:sz w:val="23"/>
    </w:rPr>
  </w:style>
  <w:style w:type="paragraph" w:styleId="onsTtuloParte" w:customStyle="1">
    <w:name w:val="onsTítulo_Parte"/>
    <w:basedOn w:val="onsNormal"/>
    <w:next w:val="onsNormal"/>
    <w:pPr>
      <w:keepNext/>
      <w:spacing w:line="240" w:lineRule="auto"/>
      <w:ind w:hanging="1021"/>
      <w:jc w:val="left"/>
    </w:pPr>
    <w:rPr>
      <w:rFonts w:ascii="Arial Black" w:hAnsi="Arial Black"/>
      <w:b/>
      <w:sz w:val="26"/>
    </w:rPr>
  </w:style>
  <w:style w:type="paragraph" w:styleId="onsTextoMarcadorBullet1" w:customStyle="1">
    <w:name w:val="onsTexto_Marcador_Bullet_1"/>
    <w:basedOn w:val="onsNormal"/>
    <w:qFormat/>
    <w:rsid w:val="00674664"/>
    <w:pPr>
      <w:tabs>
        <w:tab w:val="left" w:pos="1304"/>
        <w:tab w:val="num" w:pos="1381"/>
      </w:tabs>
      <w:spacing w:after="120"/>
      <w:ind w:left="1304" w:hanging="283"/>
    </w:pPr>
  </w:style>
  <w:style w:type="paragraph" w:styleId="onsTextoMarcadorBullet1Negrito" w:customStyle="1">
    <w:name w:val="onsTexto_Marcador_Bullet_1_Negrito"/>
    <w:basedOn w:val="onsNormal"/>
    <w:qFormat/>
    <w:rsid w:val="00737413"/>
    <w:pPr>
      <w:numPr>
        <w:numId w:val="2"/>
      </w:numPr>
      <w:tabs>
        <w:tab w:val="clear" w:pos="1381"/>
        <w:tab w:val="left" w:pos="1304"/>
      </w:tabs>
      <w:spacing w:after="120"/>
    </w:pPr>
    <w:rPr>
      <w:b/>
    </w:rPr>
  </w:style>
  <w:style w:type="paragraph" w:styleId="onsTextoMarcadorTrao2" w:customStyle="1">
    <w:name w:val="onsTexto_Marcador_Traço_2"/>
    <w:basedOn w:val="onsNormal"/>
    <w:qFormat/>
    <w:rsid w:val="00737413"/>
    <w:pPr>
      <w:numPr>
        <w:numId w:val="3"/>
      </w:numPr>
      <w:tabs>
        <w:tab w:val="left" w:pos="1588"/>
      </w:tabs>
      <w:spacing w:after="120"/>
    </w:pPr>
  </w:style>
  <w:style w:type="paragraph" w:styleId="onsTextoAlfaa" w:customStyle="1">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styleId="EstiloonsNormalSuperiorSimplesAutomtica075ptLargura" w:customStyle="1">
    <w:name w:val="Estilo onsNormal + Superior: (Simples Automática  075 pt Largura ..."/>
    <w:basedOn w:val="onsNormal"/>
    <w:rsid w:val="007D0EDB"/>
    <w:pPr>
      <w:pBdr>
        <w:top w:val="single" w:color="auto" w:sz="6" w:space="0"/>
        <w:left w:val="single" w:color="auto" w:sz="6" w:space="0"/>
        <w:bottom w:val="single" w:color="auto" w:sz="6" w:space="0"/>
        <w:right w:val="single" w:color="auto" w:sz="6" w:space="0"/>
      </w:pBdr>
    </w:pPr>
    <w:rPr>
      <w:szCs w:val="20"/>
    </w:rPr>
  </w:style>
  <w:style w:type="paragraph" w:styleId="Sumrio2">
    <w:name w:val="toc 2"/>
    <w:basedOn w:val="Normal"/>
    <w:next w:val="Normal"/>
    <w:uiPriority w:val="39"/>
    <w:pPr>
      <w:ind w:left="220"/>
    </w:pPr>
  </w:style>
  <w:style w:type="paragraph" w:styleId="onsIlustraoFiguraIncio" w:customStyle="1">
    <w:name w:val="onsIlustração_Figura_Início"/>
    <w:basedOn w:val="onsNormal"/>
    <w:next w:val="onsNormal"/>
    <w:link w:val="onsIlustraoFiguraIncioChar"/>
    <w:uiPriority w:val="1"/>
    <w:qFormat/>
    <w:rsid w:val="00737413"/>
    <w:pPr>
      <w:pBdr>
        <w:bottom w:val="single" w:color="000000" w:sz="24" w:space="1"/>
      </w:pBdr>
      <w:spacing w:before="360" w:after="160" w:line="280" w:lineRule="exact"/>
      <w:ind w:left="0"/>
      <w:jc w:val="left"/>
    </w:pPr>
    <w:rPr>
      <w:b/>
      <w:color w:val="000000"/>
      <w:sz w:val="20"/>
      <w:lang w:val="en-US"/>
    </w:rPr>
  </w:style>
  <w:style w:type="paragraph" w:styleId="onsIlustraoTabelaIncio" w:customStyle="1">
    <w:name w:val="onsIlustração_Tabela_Início"/>
    <w:basedOn w:val="onsNormal"/>
    <w:next w:val="onsNormal"/>
    <w:link w:val="onsIlustraoTabelaIncioChar"/>
    <w:uiPriority w:val="1"/>
    <w:qFormat/>
    <w:rsid w:val="00737413"/>
    <w:pPr>
      <w:pBdr>
        <w:bottom w:val="single" w:color="000000" w:sz="24" w:space="1"/>
      </w:pBdr>
      <w:spacing w:before="360" w:after="160" w:line="280" w:lineRule="exact"/>
      <w:ind w:left="0"/>
      <w:jc w:val="left"/>
    </w:pPr>
    <w:rPr>
      <w:b/>
      <w:color w:val="000000"/>
      <w:sz w:val="20"/>
      <w:lang w:val="en-US"/>
    </w:rPr>
  </w:style>
  <w:style w:type="paragraph" w:styleId="onsIlustraoFim" w:customStyle="1">
    <w:name w:val="onsIlustração_Fim"/>
    <w:basedOn w:val="onsNormal"/>
    <w:next w:val="onsNormal"/>
    <w:link w:val="onsIlustraoFimChar"/>
    <w:uiPriority w:val="1"/>
    <w:qFormat/>
    <w:rsid w:val="00737413"/>
    <w:pPr>
      <w:pBdr>
        <w:top w:val="single" w:color="000000" w:sz="24" w:space="1"/>
      </w:pBdr>
      <w:tabs>
        <w:tab w:val="left" w:pos="567"/>
      </w:tabs>
      <w:spacing w:before="200" w:after="360" w:line="200" w:lineRule="exact"/>
      <w:ind w:left="0"/>
      <w:contextualSpacing/>
      <w:jc w:val="left"/>
    </w:pPr>
    <w:rPr>
      <w:color w:val="000000"/>
      <w:sz w:val="16"/>
      <w:lang w:val="en-US"/>
    </w:rPr>
  </w:style>
  <w:style w:type="paragraph" w:styleId="onsTabelaTextoInterno" w:customStyle="1">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styleId="onsTabelaTtuloInterno" w:customStyle="1">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styleId="onsFigura" w:customStyle="1">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styleId="onsTtulolistadeilustraes" w:customStyle="1">
    <w:name w:val="onsTítulo_lista de ilustrações"/>
    <w:basedOn w:val="Normal"/>
    <w:next w:val="Normal"/>
    <w:pPr>
      <w:spacing w:line="280" w:lineRule="exact"/>
    </w:pPr>
    <w:rPr>
      <w:rFonts w:ascii="Arial Black" w:hAnsi="Arial Black"/>
      <w:szCs w:val="20"/>
    </w:rPr>
  </w:style>
  <w:style w:type="paragraph" w:styleId="onsObservao" w:customStyle="1">
    <w:name w:val="onsObservação"/>
    <w:next w:val="onsNormal"/>
    <w:qFormat/>
    <w:pPr>
      <w:pBdr>
        <w:bottom w:val="single" w:color="auto" w:sz="8" w:space="1"/>
      </w:pBdr>
      <w:spacing w:after="240" w:line="320" w:lineRule="exact"/>
      <w:ind w:left="1021" w:right="6974"/>
    </w:pPr>
    <w:rPr>
      <w:b/>
    </w:rPr>
  </w:style>
  <w:style w:type="paragraph" w:styleId="onsSumrio" w:customStyle="1">
    <w:name w:val="onsSumário"/>
    <w:basedOn w:val="onsTtulolistadeilustraes"/>
    <w:next w:val="onsNormal"/>
  </w:style>
  <w:style w:type="paragraph" w:styleId="onsTextoAlfaNegritoa" w:customStyle="1">
    <w:name w:val="onsTexto_Alfa_Negrito a)"/>
    <w:basedOn w:val="onsTextoAlfaa"/>
    <w:qFormat/>
    <w:rsid w:val="000268CB"/>
    <w:pPr>
      <w:tabs>
        <w:tab w:val="clear" w:pos="1381"/>
        <w:tab w:val="num" w:pos="4188"/>
      </w:tabs>
      <w:ind w:left="4111"/>
    </w:pPr>
    <w:rPr>
      <w:b/>
    </w:rPr>
  </w:style>
  <w:style w:type="paragraph" w:styleId="onsTextoNumrico1" w:customStyle="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styleId="onsTextoNumricoNegrito1" w:customStyle="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styleId="onsNormalNegSublinhado" w:customStyle="1">
    <w:name w:val="onsNormal_Neg_Sublinhado"/>
    <w:basedOn w:val="onsNormalNegrito"/>
    <w:next w:val="onsNormal"/>
    <w:rPr>
      <w:u w:val="single"/>
    </w:rPr>
  </w:style>
  <w:style w:type="paragraph" w:styleId="Estilo7ptesquerda0cmEspaamentoentrelinhasExatament" w:customStyle="1">
    <w:name w:val="Estilo 7 pt À esquerda:  0 cm Espaçamento entre linhas:  Exatament..."/>
    <w:basedOn w:val="Normal"/>
    <w:rsid w:val="00C25E96"/>
    <w:pPr>
      <w:spacing w:after="0" w:line="190" w:lineRule="exact"/>
      <w:ind w:left="0"/>
    </w:pPr>
    <w:rPr>
      <w:sz w:val="14"/>
      <w:szCs w:val="20"/>
    </w:rPr>
  </w:style>
  <w:style w:type="paragraph" w:styleId="onsIndice" w:customStyle="1">
    <w:name w:val="onsIndice"/>
    <w:basedOn w:val="onsNormal"/>
    <w:rsid w:val="00674664"/>
    <w:pPr>
      <w:spacing w:before="0" w:after="0"/>
    </w:pPr>
    <w:rPr>
      <w:b/>
    </w:rPr>
  </w:style>
  <w:style w:type="paragraph" w:styleId="EstiloSumrio1Depoisde3ptEspaamentoentrelinhassimp" w:customStyle="1">
    <w:name w:val="Estilo Sumário 1 + Depois de:  3 pt Espaçamento entre linhas:  simp..."/>
    <w:basedOn w:val="Sumrio1"/>
    <w:rsid w:val="00737413"/>
    <w:pPr>
      <w:spacing w:before="120" w:after="60" w:line="240" w:lineRule="auto"/>
    </w:pPr>
  </w:style>
  <w:style w:type="paragraph" w:styleId="onsTextoMarcadorSeta1" w:customStyle="1">
    <w:name w:val="onsTexto_Marcador_Seta_1"/>
    <w:basedOn w:val="onsTextoMarcadorBullet1"/>
    <w:rsid w:val="00674664"/>
    <w:pPr>
      <w:numPr>
        <w:numId w:val="4"/>
      </w:numPr>
    </w:pPr>
  </w:style>
  <w:style w:type="character" w:styleId="Ttulo5Char" w:customStyle="1">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styleId="Ttulo6Char" w:customStyle="1">
    <w:name w:val="Título 6 Char"/>
    <w:aliases w:val="a3 Char"/>
    <w:basedOn w:val="Fontepargpadro"/>
    <w:link w:val="Ttulo6"/>
    <w:uiPriority w:val="99"/>
    <w:rsid w:val="001B6612"/>
    <w:rPr>
      <w:i/>
      <w:szCs w:val="20"/>
    </w:rPr>
  </w:style>
  <w:style w:type="character" w:styleId="Ttulo7Char" w:customStyle="1">
    <w:name w:val="Título 7 Char"/>
    <w:basedOn w:val="Fontepargpadro"/>
    <w:link w:val="Ttulo7"/>
    <w:uiPriority w:val="99"/>
    <w:rsid w:val="001B6612"/>
    <w:rPr>
      <w:sz w:val="20"/>
      <w:szCs w:val="20"/>
    </w:rPr>
  </w:style>
  <w:style w:type="character" w:styleId="Ttulo8Char" w:customStyle="1">
    <w:name w:val="Título 8 Char"/>
    <w:basedOn w:val="Fontepargpadro"/>
    <w:link w:val="Ttulo8"/>
    <w:uiPriority w:val="99"/>
    <w:rsid w:val="001B6612"/>
    <w:rPr>
      <w:i/>
      <w:sz w:val="20"/>
      <w:szCs w:val="20"/>
    </w:rPr>
  </w:style>
  <w:style w:type="character" w:styleId="Ttulo9Char" w:customStyle="1">
    <w:name w:val="Título 9 Char"/>
    <w:basedOn w:val="Fontepargpadro"/>
    <w:link w:val="Ttulo9"/>
    <w:uiPriority w:val="99"/>
    <w:rsid w:val="001B6612"/>
    <w:rPr>
      <w:rFonts w:ascii="Courier New" w:hAnsi="Courier New"/>
      <w:b/>
      <w:sz w:val="32"/>
      <w:szCs w:val="20"/>
    </w:rPr>
  </w:style>
  <w:style w:type="character" w:styleId="Ttulo1Char" w:customStyle="1">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styleId="Ttulo2Char" w:customStyle="1">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styleId="Ttulo3Char" w:customStyle="1">
    <w:name w:val="Título 3 Char"/>
    <w:basedOn w:val="Fontepargpadro"/>
    <w:rsid w:val="001B6612"/>
    <w:rPr>
      <w:rFonts w:asciiTheme="majorHAnsi" w:hAnsiTheme="majorHAnsi" w:eastAsiaTheme="majorEastAsia" w:cstheme="majorBidi"/>
      <w:color w:val="243F60" w:themeColor="accent1" w:themeShade="7F"/>
      <w:sz w:val="24"/>
      <w:szCs w:val="24"/>
    </w:rPr>
  </w:style>
  <w:style w:type="character" w:styleId="Ttulo4Char" w:customStyle="1">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styleId="Ttulo5Char1" w:customStyle="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hint="default" w:ascii="Cambria" w:hAnsi="Cambria" w:eastAsia="Times New Roman" w:cs="Times New Roman"/>
      <w:color w:val="243F60"/>
      <w:spacing w:val="4"/>
      <w:sz w:val="22"/>
      <w:szCs w:val="24"/>
    </w:rPr>
  </w:style>
  <w:style w:type="character" w:styleId="Ttulo6Char1" w:customStyle="1">
    <w:name w:val="Título 6 Char1"/>
    <w:aliases w:val="a3 Char1,Heading 6 Char1"/>
    <w:basedOn w:val="Fontepargpadro"/>
    <w:uiPriority w:val="99"/>
    <w:rsid w:val="001B6612"/>
    <w:rPr>
      <w:rFonts w:asciiTheme="majorHAnsi" w:hAnsiTheme="majorHAnsi" w:eastAsiaTheme="majorEastAsia" w:cstheme="majorBidi"/>
      <w:color w:val="243F60" w:themeColor="accent1" w:themeShade="7F"/>
      <w:sz w:val="22"/>
      <w:szCs w:val="22"/>
    </w:rPr>
  </w:style>
  <w:style w:type="character" w:styleId="Forte">
    <w:name w:val="Strong"/>
    <w:uiPriority w:val="22"/>
    <w:qFormat/>
    <w:rsid w:val="001B6612"/>
    <w:rPr>
      <w:rFonts w:hint="default" w:ascii="Times New Roman" w:hAnsi="Times New Roman" w:cs="Times New Roman"/>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hAnsiTheme="minorHAnsi" w:eastAsiaTheme="minorEastAsia"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hAnsiTheme="minorHAnsi" w:eastAsiaTheme="minorEastAsia"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styleId="TextodenotaderodapChar" w:customStyle="1">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styleId="TextodecomentrioChar" w:customStyle="1">
    <w:name w:val="Texto de comentário Char"/>
    <w:basedOn w:val="Fontepargpadro"/>
    <w:link w:val="Textodecomentrio"/>
    <w:uiPriority w:val="99"/>
    <w:rsid w:val="001B6612"/>
    <w:rPr>
      <w:spacing w:val="4"/>
      <w:szCs w:val="20"/>
    </w:rPr>
  </w:style>
  <w:style w:type="character" w:styleId="CabealhoChar" w:customStyle="1">
    <w:name w:val="Cabeçalho Char"/>
    <w:basedOn w:val="Fontepargpadro"/>
    <w:link w:val="Cabealho"/>
    <w:rsid w:val="001B6612"/>
    <w:rPr>
      <w:spacing w:val="4"/>
    </w:rPr>
  </w:style>
  <w:style w:type="character" w:styleId="RodapChar" w:customStyle="1">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styleId="RodapChar1" w:customStyle="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styleId="CommarcadoresChar" w:customStyle="1">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hAnsi="Calibri" w:eastAsia="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hAnsi="Calibri" w:eastAsia="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hAnsi="Calibri" w:eastAsia="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styleId="TtuloChar" w:customStyle="1">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styleId="CorpodetextoChar" w:customStyle="1">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color="auto" w:sz="18" w:space="1"/>
      </w:pBdr>
      <w:spacing w:before="120" w:after="360" w:line="240" w:lineRule="auto"/>
      <w:ind w:left="0"/>
    </w:pPr>
    <w:rPr>
      <w:sz w:val="20"/>
      <w:szCs w:val="20"/>
      <w:lang w:val="en-US" w:eastAsia="en-US"/>
    </w:rPr>
  </w:style>
  <w:style w:type="character" w:styleId="EncerramentoChar" w:customStyle="1">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styleId="RecuodecorpodetextoChar" w:customStyle="1">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color="auto" w:sz="6" w:space="1"/>
        <w:left w:val="single" w:color="auto" w:sz="6" w:space="1"/>
        <w:bottom w:val="single" w:color="auto" w:sz="6" w:space="1"/>
        <w:right w:val="single" w:color="auto" w:sz="6" w:space="1"/>
      </w:pBdr>
      <w:shd w:val="pct20" w:color="auto" w:fill="auto"/>
      <w:tabs>
        <w:tab w:val="left" w:pos="1304"/>
      </w:tabs>
      <w:spacing w:before="360" w:after="0"/>
      <w:ind w:left="1134" w:hanging="1134"/>
      <w:jc w:val="both"/>
    </w:pPr>
    <w:rPr>
      <w:rFonts w:cs="Arial"/>
      <w:spacing w:val="4"/>
      <w:sz w:val="24"/>
      <w:szCs w:val="24"/>
    </w:rPr>
  </w:style>
  <w:style w:type="character" w:styleId="CabealhodamensagemChar" w:customStyle="1">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hAnsi="Calibri" w:eastAsia="MS Mincho" w:cs="Tahoma"/>
      <w:i/>
      <w:iCs/>
      <w:sz w:val="28"/>
      <w:szCs w:val="28"/>
      <w:lang w:eastAsia="ar-SA"/>
    </w:rPr>
  </w:style>
  <w:style w:type="character" w:styleId="SubttuloChar" w:customStyle="1">
    <w:name w:val="Subtítulo Char"/>
    <w:basedOn w:val="Fontepargpadro"/>
    <w:link w:val="Subttulo"/>
    <w:uiPriority w:val="99"/>
    <w:rsid w:val="001B6612"/>
    <w:rPr>
      <w:rFonts w:ascii="Calibri" w:hAnsi="Calibri" w:eastAsia="MS Mincho"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styleId="Corpodetexto2Char" w:customStyle="1">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styleId="Corpodetexto3Char" w:customStyle="1">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styleId="Recuodecorpodetexto2Char" w:customStyle="1">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styleId="Recuodecorpodetexto3Char" w:customStyle="1">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styleId="MapadoDocumentoChar" w:customStyle="1">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styleId="TextosemFormataoChar" w:customStyle="1">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styleId="AssuntodocomentrioChar" w:customStyle="1">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styleId="TextodebaloChar" w:customStyle="1">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hAnsiTheme="majorHAnsi" w:eastAsiaTheme="majorEastAsia" w:cstheme="majorBidi"/>
      <w:color w:val="365F91" w:themeColor="accent1" w:themeShade="BF"/>
      <w:spacing w:val="0"/>
      <w:kern w:val="0"/>
      <w:sz w:val="28"/>
      <w:szCs w:val="28"/>
    </w:rPr>
  </w:style>
  <w:style w:type="character" w:styleId="onsNormalChar" w:customStyle="1">
    <w:name w:val="onsNormal Char"/>
    <w:link w:val="onsNormal"/>
    <w:locked/>
    <w:rsid w:val="001B6612"/>
    <w:rPr>
      <w:spacing w:val="4"/>
    </w:rPr>
  </w:style>
  <w:style w:type="character" w:styleId="onsTextoAlfaaChar" w:customStyle="1">
    <w:name w:val="onsTexto_Alfa a) Char"/>
    <w:link w:val="onsTextoAlfaa"/>
    <w:locked/>
    <w:rsid w:val="001B6612"/>
    <w:rPr>
      <w:spacing w:val="4"/>
    </w:rPr>
  </w:style>
  <w:style w:type="character" w:styleId="onsIlustraoFiguraIncioChar" w:customStyle="1">
    <w:name w:val="onsIlustração_Figura_Início Char"/>
    <w:link w:val="onsIlustraoFiguraIncio"/>
    <w:uiPriority w:val="1"/>
    <w:locked/>
    <w:rsid w:val="001B6612"/>
    <w:rPr>
      <w:b/>
      <w:color w:val="000000"/>
      <w:spacing w:val="4"/>
      <w:sz w:val="20"/>
      <w:lang w:val="en-US"/>
    </w:rPr>
  </w:style>
  <w:style w:type="character" w:styleId="onsIlustraoTabelaIncioChar" w:customStyle="1">
    <w:name w:val="onsIlustração_Tabela_Início Char"/>
    <w:link w:val="onsIlustraoTabelaIncio"/>
    <w:uiPriority w:val="1"/>
    <w:locked/>
    <w:rsid w:val="001B6612"/>
    <w:rPr>
      <w:b/>
      <w:color w:val="000000"/>
      <w:spacing w:val="4"/>
      <w:sz w:val="20"/>
      <w:lang w:val="en-US"/>
    </w:rPr>
  </w:style>
  <w:style w:type="character" w:styleId="onsIlustraoFimChar" w:customStyle="1">
    <w:name w:val="onsIlustração_Fim Char"/>
    <w:link w:val="onsIlustraoFim"/>
    <w:uiPriority w:val="1"/>
    <w:locked/>
    <w:rsid w:val="001B6612"/>
    <w:rPr>
      <w:color w:val="000000"/>
      <w:spacing w:val="4"/>
      <w:sz w:val="16"/>
      <w:lang w:val="en-US"/>
    </w:rPr>
  </w:style>
  <w:style w:type="character" w:styleId="onsTabelaTextoInternoChar" w:customStyle="1">
    <w:name w:val="onsTabela_Texto_Interno Char"/>
    <w:link w:val="onsTabelaTextoInterno"/>
    <w:locked/>
    <w:rsid w:val="001B6612"/>
    <w:rPr>
      <w:color w:val="000000"/>
      <w:spacing w:val="4"/>
      <w:sz w:val="18"/>
      <w:lang w:val="en-US"/>
    </w:rPr>
  </w:style>
  <w:style w:type="paragraph" w:styleId="onsTextoMarcador" w:customStyle="1">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styleId="TextoChar" w:customStyle="1">
    <w:name w:val="Texto Char"/>
    <w:link w:val="Texto"/>
    <w:uiPriority w:val="99"/>
    <w:locked/>
    <w:rsid w:val="001B6612"/>
    <w:rPr>
      <w:spacing w:val="4"/>
      <w:szCs w:val="20"/>
    </w:rPr>
  </w:style>
  <w:style w:type="paragraph" w:styleId="Texto" w:customStyle="1">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styleId="Default" w:customStyle="1">
    <w:name w:val="Default"/>
    <w:rsid w:val="001B6612"/>
    <w:pPr>
      <w:autoSpaceDE w:val="0"/>
      <w:autoSpaceDN w:val="0"/>
      <w:adjustRightInd w:val="0"/>
      <w:spacing w:before="360" w:after="360" w:line="320" w:lineRule="exact"/>
    </w:pPr>
    <w:rPr>
      <w:rFonts w:cs="Arial"/>
      <w:color w:val="000000"/>
      <w:sz w:val="24"/>
      <w:szCs w:val="24"/>
    </w:rPr>
  </w:style>
  <w:style w:type="paragraph" w:styleId="onsIlustraoFim2" w:customStyle="1">
    <w:name w:val="onsIlustração_Fim_2"/>
    <w:basedOn w:val="onsIlustraoFim"/>
    <w:next w:val="onsNormal"/>
    <w:rsid w:val="001B6612"/>
    <w:pPr>
      <w:pBdr>
        <w:top w:val="none" w:color="auto" w:sz="0" w:space="0"/>
      </w:pBdr>
      <w:tabs>
        <w:tab w:val="clear" w:pos="567"/>
      </w:tabs>
      <w:spacing w:before="0" w:after="0"/>
      <w:ind w:left="567"/>
      <w:contextualSpacing w:val="0"/>
    </w:pPr>
    <w:rPr>
      <w:szCs w:val="20"/>
    </w:rPr>
  </w:style>
  <w:style w:type="character" w:styleId="IlustraofimChar" w:customStyle="1">
    <w:name w:val="Ilustração_fim Char"/>
    <w:link w:val="Ilustraofim"/>
    <w:uiPriority w:val="99"/>
    <w:locked/>
    <w:rsid w:val="001B6612"/>
    <w:rPr>
      <w:noProof/>
      <w:spacing w:val="4"/>
      <w:sz w:val="16"/>
      <w:szCs w:val="20"/>
    </w:rPr>
  </w:style>
  <w:style w:type="paragraph" w:styleId="Ilustraofim" w:customStyle="1">
    <w:name w:val="Ilustração_fim"/>
    <w:next w:val="Normal"/>
    <w:link w:val="IlustraofimChar"/>
    <w:uiPriority w:val="99"/>
    <w:rsid w:val="001B6612"/>
    <w:pPr>
      <w:pBdr>
        <w:top w:val="single" w:color="auto" w:sz="24" w:space="8"/>
      </w:pBdr>
      <w:spacing w:before="200" w:after="360" w:line="200" w:lineRule="exact"/>
    </w:pPr>
    <w:rPr>
      <w:noProof/>
      <w:spacing w:val="4"/>
      <w:sz w:val="16"/>
      <w:szCs w:val="20"/>
    </w:rPr>
  </w:style>
  <w:style w:type="paragraph" w:styleId="onsTextoMarcadorNegrito" w:customStyle="1">
    <w:name w:val="onsTexto_Marcador_Negrito"/>
    <w:basedOn w:val="onsNormal"/>
    <w:rsid w:val="001B6612"/>
    <w:pPr>
      <w:tabs>
        <w:tab w:val="left" w:pos="1304"/>
      </w:tabs>
      <w:spacing w:before="0" w:after="120"/>
      <w:ind w:left="1305" w:hanging="284"/>
    </w:pPr>
    <w:rPr>
      <w:b/>
      <w:szCs w:val="20"/>
    </w:rPr>
  </w:style>
  <w:style w:type="paragraph" w:styleId="onsTextoMarcador2" w:customStyle="1">
    <w:name w:val="onsTexto_Marcador_2"/>
    <w:basedOn w:val="onsNormal"/>
    <w:rsid w:val="001B6612"/>
    <w:pPr>
      <w:tabs>
        <w:tab w:val="left" w:pos="1588"/>
        <w:tab w:val="num" w:pos="1664"/>
      </w:tabs>
      <w:spacing w:before="0" w:after="120"/>
      <w:ind w:left="1587" w:hanging="283"/>
    </w:pPr>
    <w:rPr>
      <w:szCs w:val="20"/>
    </w:rPr>
  </w:style>
  <w:style w:type="paragraph" w:styleId="Ilustraotextointerno2" w:customStyle="1">
    <w:name w:val="Ilustração_texto_interno2"/>
    <w:next w:val="Normal"/>
    <w:uiPriority w:val="99"/>
    <w:rsid w:val="001B6612"/>
    <w:pPr>
      <w:spacing w:before="360" w:after="360" w:line="200" w:lineRule="exact"/>
      <w:jc w:val="center"/>
    </w:pPr>
    <w:rPr>
      <w:b/>
      <w:noProof/>
      <w:spacing w:val="4"/>
      <w:sz w:val="18"/>
      <w:szCs w:val="20"/>
    </w:rPr>
  </w:style>
  <w:style w:type="paragraph" w:styleId="Ilustraotextointerno" w:customStyle="1">
    <w:name w:val="Ilustração_texto_interno"/>
    <w:uiPriority w:val="99"/>
    <w:rsid w:val="001B6612"/>
    <w:pPr>
      <w:spacing w:before="360" w:after="360" w:line="240" w:lineRule="exact"/>
    </w:pPr>
    <w:rPr>
      <w:noProof/>
      <w:spacing w:val="4"/>
      <w:sz w:val="16"/>
      <w:szCs w:val="20"/>
    </w:rPr>
  </w:style>
  <w:style w:type="paragraph" w:styleId="Textoalfanumrico" w:customStyle="1">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styleId="Normalpadro5" w:customStyle="1">
    <w:name w:val="Normal.padrão 5"/>
    <w:uiPriority w:val="99"/>
    <w:rsid w:val="001B6612"/>
    <w:pPr>
      <w:widowControl w:val="0"/>
      <w:spacing w:before="360" w:after="360" w:line="320" w:lineRule="exact"/>
    </w:pPr>
    <w:rPr>
      <w:sz w:val="20"/>
      <w:szCs w:val="20"/>
    </w:rPr>
  </w:style>
  <w:style w:type="paragraph" w:styleId="Ilustraotabelaincio" w:customStyle="1">
    <w:name w:val="Ilustração_tabela_início"/>
    <w:basedOn w:val="Normal"/>
    <w:next w:val="Normal"/>
    <w:uiPriority w:val="99"/>
    <w:qFormat/>
    <w:rsid w:val="001B6612"/>
    <w:pPr>
      <w:pBdr>
        <w:bottom w:val="single" w:color="auto" w:sz="24" w:space="8"/>
      </w:pBdr>
      <w:tabs>
        <w:tab w:val="left" w:pos="1021"/>
        <w:tab w:val="left" w:pos="2041"/>
      </w:tabs>
      <w:spacing w:before="360" w:after="160" w:line="280" w:lineRule="exact"/>
      <w:ind w:left="0"/>
    </w:pPr>
    <w:rPr>
      <w:b/>
      <w:spacing w:val="4"/>
      <w:sz w:val="17"/>
      <w:szCs w:val="20"/>
    </w:rPr>
  </w:style>
  <w:style w:type="paragraph" w:styleId="Normal2" w:customStyle="1">
    <w:name w:val="Normal_2"/>
    <w:basedOn w:val="Normal"/>
    <w:uiPriority w:val="99"/>
    <w:rsid w:val="001B6612"/>
    <w:pPr>
      <w:tabs>
        <w:tab w:val="left" w:pos="1304"/>
      </w:tabs>
      <w:spacing w:before="120" w:after="120"/>
      <w:ind w:left="993"/>
      <w:jc w:val="both"/>
    </w:pPr>
    <w:rPr>
      <w:spacing w:val="4"/>
      <w:szCs w:val="20"/>
    </w:rPr>
  </w:style>
  <w:style w:type="paragraph" w:styleId="observao" w:customStyle="1">
    <w:name w:val="observação"/>
    <w:uiPriority w:val="99"/>
    <w:rsid w:val="001B6612"/>
    <w:pPr>
      <w:pBdr>
        <w:bottom w:val="single" w:color="auto" w:sz="8" w:space="1"/>
      </w:pBdr>
      <w:spacing w:before="360" w:after="240" w:line="320" w:lineRule="exact"/>
      <w:ind w:left="1021" w:right="7201"/>
    </w:pPr>
    <w:rPr>
      <w:b/>
      <w:noProof/>
      <w:szCs w:val="20"/>
    </w:rPr>
  </w:style>
  <w:style w:type="paragraph" w:styleId="xl35" w:customStyle="1">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styleId="Ilustraoquadroincio" w:customStyle="1">
    <w:name w:val="Ilustração_quadro_início"/>
    <w:basedOn w:val="Normal"/>
    <w:next w:val="Normal"/>
    <w:uiPriority w:val="99"/>
    <w:rsid w:val="001B6612"/>
    <w:pPr>
      <w:widowControl w:val="0"/>
      <w:pBdr>
        <w:bottom w:val="single" w:color="auto" w:sz="24" w:space="8"/>
      </w:pBdr>
      <w:tabs>
        <w:tab w:val="left" w:pos="1021"/>
        <w:tab w:val="left" w:pos="2041"/>
      </w:tabs>
      <w:adjustRightInd w:val="0"/>
      <w:spacing w:before="360" w:after="160" w:line="280" w:lineRule="exact"/>
      <w:ind w:left="0"/>
      <w:jc w:val="both"/>
    </w:pPr>
    <w:rPr>
      <w:b/>
      <w:spacing w:val="4"/>
      <w:sz w:val="17"/>
      <w:szCs w:val="20"/>
    </w:rPr>
  </w:style>
  <w:style w:type="paragraph" w:styleId="N" w:customStyle="1">
    <w:name w:val="N"/>
    <w:basedOn w:val="Cabealho"/>
    <w:uiPriority w:val="99"/>
    <w:rsid w:val="001B6612"/>
    <w:pPr>
      <w:tabs>
        <w:tab w:val="clear" w:pos="4419"/>
        <w:tab w:val="clear" w:pos="8838"/>
        <w:tab w:val="left" w:pos="1304"/>
      </w:tabs>
      <w:spacing w:before="360" w:after="0"/>
      <w:ind w:left="0"/>
    </w:pPr>
    <w:rPr>
      <w:szCs w:val="20"/>
    </w:rPr>
  </w:style>
  <w:style w:type="paragraph" w:styleId="Obssublinhado" w:customStyle="1">
    <w:name w:val="Obs sublinhado"/>
    <w:basedOn w:val="Normal"/>
    <w:uiPriority w:val="99"/>
    <w:rsid w:val="001B6612"/>
    <w:pPr>
      <w:tabs>
        <w:tab w:val="left" w:pos="1304"/>
      </w:tabs>
      <w:spacing w:before="360" w:after="0"/>
      <w:ind w:left="0"/>
      <w:jc w:val="both"/>
    </w:pPr>
    <w:rPr>
      <w:b/>
      <w:spacing w:val="4"/>
      <w:szCs w:val="20"/>
      <w:u w:val="single"/>
    </w:rPr>
  </w:style>
  <w:style w:type="paragraph" w:styleId="Corpo1" w:customStyle="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styleId="SubItem-" w:customStyle="1">
    <w:name w:val="SubItem -"/>
    <w:basedOn w:val="Normal"/>
    <w:uiPriority w:val="99"/>
    <w:rsid w:val="001B6612"/>
    <w:pPr>
      <w:keepLines/>
      <w:suppressAutoHyphens/>
      <w:spacing w:before="120" w:after="0" w:line="240" w:lineRule="auto"/>
      <w:ind w:left="1078" w:hanging="227"/>
      <w:jc w:val="both"/>
    </w:pPr>
    <w:rPr>
      <w:sz w:val="20"/>
      <w:szCs w:val="20"/>
    </w:rPr>
  </w:style>
  <w:style w:type="paragraph" w:styleId="Tabela" w:customStyle="1">
    <w:name w:val="Tabela"/>
    <w:basedOn w:val="Normal"/>
    <w:uiPriority w:val="99"/>
    <w:rsid w:val="001B6612"/>
    <w:pPr>
      <w:keepNext/>
      <w:spacing w:before="360" w:after="120" w:line="240" w:lineRule="auto"/>
      <w:ind w:left="0"/>
      <w:jc w:val="center"/>
    </w:pPr>
    <w:rPr>
      <w:b/>
      <w:sz w:val="20"/>
      <w:szCs w:val="20"/>
    </w:rPr>
  </w:style>
  <w:style w:type="paragraph" w:styleId="Ilustraottulo" w:customStyle="1">
    <w:name w:val="Ilustração_título"/>
    <w:next w:val="Normal"/>
    <w:uiPriority w:val="99"/>
    <w:rsid w:val="001B6612"/>
    <w:pPr>
      <w:pBdr>
        <w:bottom w:val="single" w:color="auto" w:sz="8" w:space="6"/>
      </w:pBdr>
      <w:tabs>
        <w:tab w:val="left" w:pos="3686"/>
      </w:tabs>
      <w:spacing w:before="120" w:after="360" w:line="240" w:lineRule="exact"/>
    </w:pPr>
    <w:rPr>
      <w:b/>
      <w:noProof/>
      <w:sz w:val="18"/>
      <w:szCs w:val="20"/>
    </w:rPr>
  </w:style>
  <w:style w:type="paragraph" w:styleId="par0" w:customStyle="1">
    <w:name w:val="par0"/>
    <w:basedOn w:val="Normal"/>
    <w:uiPriority w:val="99"/>
    <w:rsid w:val="001B6612"/>
    <w:pPr>
      <w:spacing w:before="120" w:after="0" w:line="240" w:lineRule="auto"/>
      <w:ind w:left="0"/>
      <w:jc w:val="both"/>
    </w:pPr>
    <w:rPr>
      <w:sz w:val="26"/>
      <w:szCs w:val="20"/>
    </w:rPr>
  </w:style>
  <w:style w:type="paragraph" w:styleId="onsNormal47" w:customStyle="1">
    <w:name w:val="onsNormal47"/>
    <w:uiPriority w:val="99"/>
    <w:rsid w:val="001B6612"/>
    <w:pPr>
      <w:spacing w:before="360" w:after="120" w:line="320" w:lineRule="exact"/>
      <w:ind w:left="1021"/>
      <w:jc w:val="both"/>
    </w:pPr>
    <w:rPr>
      <w:spacing w:val="4"/>
      <w:szCs w:val="20"/>
    </w:rPr>
  </w:style>
  <w:style w:type="paragraph" w:styleId="xl65" w:customStyle="1">
    <w:name w:val="xl65"/>
    <w:basedOn w:val="Normal"/>
    <w:rsid w:val="001B6612"/>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line="240" w:lineRule="auto"/>
      <w:ind w:left="0"/>
      <w:jc w:val="center"/>
    </w:pPr>
    <w:rPr>
      <w:rFonts w:cs="Arial"/>
      <w:b/>
      <w:bCs/>
      <w:sz w:val="16"/>
      <w:szCs w:val="16"/>
    </w:rPr>
  </w:style>
  <w:style w:type="paragraph" w:styleId="xl66" w:customStyle="1">
    <w:name w:val="xl66"/>
    <w:basedOn w:val="Normal"/>
    <w:rsid w:val="001B6612"/>
    <w:pPr>
      <w:pBdr>
        <w:top w:val="single" w:color="auto" w:sz="4" w:space="0"/>
        <w:left w:val="single" w:color="auto" w:sz="4" w:space="0"/>
        <w:right w:val="single" w:color="auto" w:sz="4" w:space="0"/>
      </w:pBdr>
      <w:shd w:val="clear" w:color="auto" w:fill="99CC00"/>
      <w:spacing w:before="100" w:beforeAutospacing="1" w:after="100" w:afterAutospacing="1" w:line="240" w:lineRule="auto"/>
      <w:ind w:left="0"/>
      <w:jc w:val="center"/>
    </w:pPr>
    <w:rPr>
      <w:rFonts w:cs="Arial"/>
      <w:sz w:val="16"/>
      <w:szCs w:val="16"/>
    </w:rPr>
  </w:style>
  <w:style w:type="paragraph" w:styleId="xl67" w:customStyle="1">
    <w:name w:val="xl67"/>
    <w:basedOn w:val="Normal"/>
    <w:rsid w:val="001B6612"/>
    <w:pPr>
      <w:pBdr>
        <w:left w:val="single" w:color="auto" w:sz="4" w:space="0"/>
        <w:bottom w:val="single" w:color="auto" w:sz="4" w:space="0"/>
        <w:right w:val="single" w:color="auto" w:sz="4" w:space="0"/>
      </w:pBdr>
      <w:shd w:val="clear" w:color="auto" w:fill="99CC00"/>
      <w:spacing w:before="100" w:beforeAutospacing="1" w:after="100" w:afterAutospacing="1" w:line="240" w:lineRule="auto"/>
      <w:ind w:left="0"/>
      <w:jc w:val="center"/>
    </w:pPr>
    <w:rPr>
      <w:rFonts w:cs="Arial"/>
      <w:sz w:val="16"/>
      <w:szCs w:val="16"/>
    </w:rPr>
  </w:style>
  <w:style w:type="paragraph" w:styleId="xl68" w:customStyle="1">
    <w:name w:val="xl68"/>
    <w:basedOn w:val="Normal"/>
    <w:rsid w:val="001B6612"/>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jc w:val="center"/>
    </w:pPr>
    <w:rPr>
      <w:rFonts w:cs="Arial"/>
      <w:sz w:val="16"/>
      <w:szCs w:val="16"/>
    </w:rPr>
  </w:style>
  <w:style w:type="paragraph" w:styleId="xl69" w:customStyle="1">
    <w:name w:val="xl69"/>
    <w:basedOn w:val="Normal"/>
    <w:rsid w:val="001B6612"/>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ind w:left="0"/>
      <w:jc w:val="center"/>
    </w:pPr>
    <w:rPr>
      <w:rFonts w:cs="Arial"/>
      <w:sz w:val="16"/>
      <w:szCs w:val="16"/>
    </w:rPr>
  </w:style>
  <w:style w:type="paragraph" w:styleId="xl70" w:customStyle="1">
    <w:name w:val="xl70"/>
    <w:basedOn w:val="Normal"/>
    <w:rsid w:val="001B6612"/>
    <w:pPr>
      <w:pBdr>
        <w:top w:val="single" w:color="auto" w:sz="4" w:space="0"/>
        <w:left w:val="single" w:color="auto" w:sz="4" w:space="0"/>
        <w:right w:val="single" w:color="auto" w:sz="4" w:space="0"/>
      </w:pBdr>
      <w:shd w:val="clear" w:color="auto" w:fill="99CC00"/>
      <w:spacing w:before="100" w:beforeAutospacing="1" w:after="100" w:afterAutospacing="1" w:line="240" w:lineRule="auto"/>
      <w:ind w:left="0"/>
      <w:jc w:val="center"/>
    </w:pPr>
    <w:rPr>
      <w:rFonts w:cs="Arial"/>
      <w:b/>
      <w:bCs/>
      <w:sz w:val="14"/>
      <w:szCs w:val="14"/>
    </w:rPr>
  </w:style>
  <w:style w:type="paragraph" w:styleId="xl71" w:customStyle="1">
    <w:name w:val="xl71"/>
    <w:basedOn w:val="Normal"/>
    <w:rsid w:val="001B6612"/>
    <w:pPr>
      <w:pBdr>
        <w:left w:val="single" w:color="auto" w:sz="4" w:space="0"/>
        <w:bottom w:val="single" w:color="auto" w:sz="4" w:space="0"/>
        <w:right w:val="single" w:color="auto" w:sz="4" w:space="0"/>
      </w:pBdr>
      <w:shd w:val="clear" w:color="auto" w:fill="99CC00"/>
      <w:spacing w:before="100" w:beforeAutospacing="1" w:after="100" w:afterAutospacing="1" w:line="240" w:lineRule="auto"/>
      <w:ind w:left="0"/>
      <w:jc w:val="center"/>
    </w:pPr>
    <w:rPr>
      <w:rFonts w:cs="Arial"/>
      <w:b/>
      <w:bCs/>
      <w:sz w:val="14"/>
      <w:szCs w:val="14"/>
    </w:rPr>
  </w:style>
  <w:style w:type="paragraph" w:styleId="xl72" w:customStyle="1">
    <w:name w:val="xl72"/>
    <w:basedOn w:val="Normal"/>
    <w:rsid w:val="001B6612"/>
    <w:pPr>
      <w:pBdr>
        <w:top w:val="single" w:color="auto" w:sz="4" w:space="0"/>
        <w:left w:val="single" w:color="auto" w:sz="4" w:space="0"/>
        <w:right w:val="single" w:color="auto" w:sz="4" w:space="0"/>
      </w:pBdr>
      <w:shd w:val="clear" w:color="auto" w:fill="99CC00"/>
      <w:spacing w:before="100" w:beforeAutospacing="1" w:after="100" w:afterAutospacing="1" w:line="240" w:lineRule="auto"/>
      <w:ind w:left="0"/>
    </w:pPr>
    <w:rPr>
      <w:rFonts w:cs="Arial"/>
      <w:b/>
      <w:bCs/>
      <w:sz w:val="20"/>
      <w:szCs w:val="20"/>
    </w:rPr>
  </w:style>
  <w:style w:type="paragraph" w:styleId="xl73" w:customStyle="1">
    <w:name w:val="xl73"/>
    <w:basedOn w:val="Normal"/>
    <w:rsid w:val="001B6612"/>
    <w:pPr>
      <w:pBdr>
        <w:left w:val="single" w:color="auto" w:sz="4" w:space="0"/>
        <w:bottom w:val="single" w:color="auto" w:sz="4" w:space="0"/>
        <w:right w:val="single" w:color="auto" w:sz="4" w:space="0"/>
      </w:pBdr>
      <w:shd w:val="clear" w:color="auto" w:fill="99CC00"/>
      <w:spacing w:before="100" w:beforeAutospacing="1" w:after="100" w:afterAutospacing="1" w:line="240" w:lineRule="auto"/>
      <w:ind w:left="0"/>
    </w:pPr>
    <w:rPr>
      <w:rFonts w:cs="Arial"/>
      <w:b/>
      <w:bCs/>
      <w:sz w:val="20"/>
      <w:szCs w:val="20"/>
    </w:rPr>
  </w:style>
  <w:style w:type="paragraph" w:styleId="xl74" w:customStyle="1">
    <w:name w:val="xl74"/>
    <w:basedOn w:val="Normal"/>
    <w:uiPriority w:val="99"/>
    <w:rsid w:val="001B6612"/>
    <w:pPr>
      <w:pBdr>
        <w:top w:val="single" w:color="auto" w:sz="4" w:space="0"/>
        <w:left w:val="single" w:color="auto" w:sz="4" w:space="0"/>
        <w:right w:val="single" w:color="auto" w:sz="4" w:space="0"/>
      </w:pBdr>
      <w:shd w:val="clear" w:color="auto" w:fill="99CC00"/>
      <w:spacing w:before="100" w:beforeAutospacing="1" w:after="100" w:afterAutospacing="1" w:line="240" w:lineRule="auto"/>
      <w:ind w:left="0"/>
    </w:pPr>
    <w:rPr>
      <w:rFonts w:cs="Arial"/>
      <w:b/>
      <w:bCs/>
      <w:sz w:val="24"/>
      <w:szCs w:val="24"/>
    </w:rPr>
  </w:style>
  <w:style w:type="paragraph" w:styleId="xl75" w:customStyle="1">
    <w:name w:val="xl75"/>
    <w:basedOn w:val="Normal"/>
    <w:uiPriority w:val="99"/>
    <w:rsid w:val="001B6612"/>
    <w:pPr>
      <w:pBdr>
        <w:left w:val="single" w:color="auto" w:sz="4" w:space="0"/>
        <w:bottom w:val="single" w:color="auto" w:sz="4" w:space="0"/>
        <w:right w:val="single" w:color="auto" w:sz="4" w:space="0"/>
      </w:pBdr>
      <w:shd w:val="clear" w:color="auto" w:fill="99CC00"/>
      <w:spacing w:before="100" w:beforeAutospacing="1" w:after="100" w:afterAutospacing="1" w:line="240" w:lineRule="auto"/>
      <w:ind w:left="0"/>
    </w:pPr>
    <w:rPr>
      <w:rFonts w:cs="Arial"/>
      <w:b/>
      <w:bCs/>
      <w:sz w:val="24"/>
      <w:szCs w:val="24"/>
    </w:rPr>
  </w:style>
  <w:style w:type="paragraph" w:styleId="xl76" w:customStyle="1">
    <w:name w:val="xl76"/>
    <w:basedOn w:val="Normal"/>
    <w:uiPriority w:val="99"/>
    <w:rsid w:val="001B6612"/>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line="240" w:lineRule="auto"/>
      <w:ind w:left="0"/>
      <w:jc w:val="center"/>
    </w:pPr>
    <w:rPr>
      <w:rFonts w:cs="Arial"/>
      <w:b/>
      <w:bCs/>
      <w:sz w:val="20"/>
      <w:szCs w:val="20"/>
    </w:rPr>
  </w:style>
  <w:style w:type="paragraph" w:styleId="xl77" w:customStyle="1">
    <w:name w:val="xl77"/>
    <w:basedOn w:val="Normal"/>
    <w:uiPriority w:val="99"/>
    <w:rsid w:val="001B6612"/>
    <w:pPr>
      <w:pBdr>
        <w:top w:val="single" w:color="auto" w:sz="4" w:space="0"/>
        <w:left w:val="single" w:color="auto" w:sz="4" w:space="0"/>
        <w:bottom w:val="single" w:color="auto" w:sz="4" w:space="0"/>
      </w:pBdr>
      <w:shd w:val="clear" w:color="auto" w:fill="99CC00"/>
      <w:spacing w:before="100" w:beforeAutospacing="1" w:after="100" w:afterAutospacing="1" w:line="240" w:lineRule="auto"/>
      <w:ind w:left="0"/>
      <w:jc w:val="center"/>
    </w:pPr>
    <w:rPr>
      <w:rFonts w:cs="Arial"/>
      <w:b/>
      <w:bCs/>
      <w:sz w:val="20"/>
      <w:szCs w:val="20"/>
    </w:rPr>
  </w:style>
  <w:style w:type="paragraph" w:styleId="xl78" w:customStyle="1">
    <w:name w:val="xl78"/>
    <w:basedOn w:val="Normal"/>
    <w:uiPriority w:val="99"/>
    <w:rsid w:val="001B6612"/>
    <w:pPr>
      <w:pBdr>
        <w:top w:val="single" w:color="auto" w:sz="4" w:space="0"/>
        <w:bottom w:val="single" w:color="auto" w:sz="4" w:space="0"/>
      </w:pBdr>
      <w:shd w:val="clear" w:color="auto" w:fill="99CC00"/>
      <w:spacing w:before="100" w:beforeAutospacing="1" w:after="100" w:afterAutospacing="1" w:line="240" w:lineRule="auto"/>
      <w:ind w:left="0"/>
      <w:jc w:val="center"/>
    </w:pPr>
    <w:rPr>
      <w:rFonts w:cs="Arial"/>
      <w:b/>
      <w:bCs/>
      <w:sz w:val="20"/>
      <w:szCs w:val="20"/>
    </w:rPr>
  </w:style>
  <w:style w:type="paragraph" w:styleId="xl79" w:customStyle="1">
    <w:name w:val="xl79"/>
    <w:basedOn w:val="Normal"/>
    <w:uiPriority w:val="99"/>
    <w:rsid w:val="001B6612"/>
    <w:pPr>
      <w:pBdr>
        <w:top w:val="single" w:color="auto" w:sz="4" w:space="0"/>
        <w:bottom w:val="single" w:color="auto" w:sz="4" w:space="0"/>
        <w:right w:val="single" w:color="auto" w:sz="4" w:space="0"/>
      </w:pBdr>
      <w:shd w:val="clear" w:color="auto" w:fill="99CC00"/>
      <w:spacing w:before="100" w:beforeAutospacing="1" w:after="100" w:afterAutospacing="1" w:line="240" w:lineRule="auto"/>
      <w:ind w:left="0"/>
      <w:jc w:val="center"/>
    </w:pPr>
    <w:rPr>
      <w:rFonts w:cs="Arial"/>
      <w:b/>
      <w:bCs/>
      <w:sz w:val="20"/>
      <w:szCs w:val="20"/>
    </w:rPr>
  </w:style>
  <w:style w:type="paragraph" w:styleId="onsNormal4721" w:customStyle="1">
    <w:name w:val="onsNormal4721"/>
    <w:uiPriority w:val="99"/>
    <w:rsid w:val="001B6612"/>
    <w:pPr>
      <w:spacing w:before="360" w:after="120" w:line="320" w:lineRule="exact"/>
      <w:ind w:left="1021"/>
      <w:jc w:val="both"/>
    </w:pPr>
    <w:rPr>
      <w:spacing w:val="4"/>
      <w:szCs w:val="20"/>
    </w:rPr>
  </w:style>
  <w:style w:type="paragraph" w:styleId="testoitem" w:customStyle="1">
    <w:name w:val="testo item"/>
    <w:basedOn w:val="Normal"/>
    <w:uiPriority w:val="99"/>
    <w:rsid w:val="001B6612"/>
    <w:pPr>
      <w:spacing w:before="120" w:after="0" w:line="240" w:lineRule="auto"/>
      <w:ind w:left="567"/>
      <w:jc w:val="both"/>
    </w:pPr>
    <w:rPr>
      <w:sz w:val="20"/>
      <w:szCs w:val="24"/>
    </w:rPr>
  </w:style>
  <w:style w:type="paragraph" w:styleId="titulo" w:customStyle="1">
    <w:name w:val="titulo"/>
    <w:basedOn w:val="Normal"/>
    <w:uiPriority w:val="99"/>
    <w:rsid w:val="001B6612"/>
    <w:pPr>
      <w:spacing w:before="360" w:after="0" w:line="240" w:lineRule="auto"/>
      <w:ind w:left="0"/>
    </w:pPr>
    <w:rPr>
      <w:rFonts w:ascii="Times New Roman" w:hAnsi="Times New Roman"/>
      <w:b/>
      <w:szCs w:val="20"/>
      <w:lang w:val="pt-PT"/>
    </w:rPr>
  </w:style>
  <w:style w:type="paragraph" w:styleId="Ilustraotextointerno10" w:customStyle="1">
    <w:name w:val="Ilustração_texto_interno10"/>
    <w:uiPriority w:val="99"/>
    <w:rsid w:val="001B6612"/>
    <w:pPr>
      <w:spacing w:before="360" w:after="360" w:line="240" w:lineRule="exact"/>
    </w:pPr>
    <w:rPr>
      <w:noProof/>
      <w:spacing w:val="4"/>
      <w:sz w:val="16"/>
      <w:szCs w:val="20"/>
    </w:rPr>
  </w:style>
  <w:style w:type="paragraph" w:styleId="onsTabelaTextoInterno32" w:customStyle="1">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styleId="Ilustraofiguraincio" w:customStyle="1">
    <w:name w:val="Ilustração_figura_início"/>
    <w:next w:val="Normal"/>
    <w:uiPriority w:val="99"/>
    <w:rsid w:val="001B6612"/>
    <w:pPr>
      <w:keepNext/>
      <w:pBdr>
        <w:bottom w:val="single" w:color="auto" w:sz="24" w:space="8"/>
      </w:pBdr>
      <w:tabs>
        <w:tab w:val="left" w:pos="1021"/>
        <w:tab w:val="left" w:pos="2041"/>
      </w:tabs>
      <w:spacing w:before="120" w:after="160" w:line="280" w:lineRule="exact"/>
    </w:pPr>
    <w:rPr>
      <w:b/>
      <w:noProof/>
      <w:spacing w:val="4"/>
      <w:sz w:val="17"/>
      <w:szCs w:val="20"/>
    </w:rPr>
  </w:style>
  <w:style w:type="paragraph" w:styleId="Textomarcador" w:customStyle="1">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styleId="Ttuloapresentao" w:customStyle="1">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styleId="TtuloRelatrio" w:customStyle="1">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styleId="Ttuloparte" w:customStyle="1">
    <w:name w:val="Título_parte"/>
    <w:uiPriority w:val="99"/>
    <w:rsid w:val="001B6612"/>
    <w:pPr>
      <w:spacing w:before="360" w:after="360" w:line="320" w:lineRule="exact"/>
    </w:pPr>
    <w:rPr>
      <w:rFonts w:ascii="Arial Black" w:hAnsi="Arial Black"/>
      <w:noProof/>
      <w:sz w:val="26"/>
      <w:szCs w:val="20"/>
    </w:rPr>
  </w:style>
  <w:style w:type="paragraph" w:styleId="Ttulolistadeilustraes" w:customStyle="1">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styleId="Ilustraottulointerno" w:customStyle="1">
    <w:name w:val="Ilustração_título_interno"/>
    <w:next w:val="Ilustraotextointerno"/>
    <w:uiPriority w:val="99"/>
    <w:rsid w:val="001B6612"/>
    <w:pPr>
      <w:pBdr>
        <w:bottom w:val="single" w:color="auto" w:sz="8" w:space="8"/>
      </w:pBdr>
      <w:tabs>
        <w:tab w:val="left" w:pos="3686"/>
      </w:tabs>
      <w:spacing w:before="360" w:after="160" w:line="240" w:lineRule="exact"/>
    </w:pPr>
    <w:rPr>
      <w:b/>
      <w:noProof/>
      <w:spacing w:val="4"/>
      <w:sz w:val="16"/>
      <w:szCs w:val="20"/>
    </w:rPr>
  </w:style>
  <w:style w:type="paragraph" w:styleId="Ilustraodiviso" w:customStyle="1">
    <w:name w:val="Ilustração_divisão"/>
    <w:uiPriority w:val="99"/>
    <w:rsid w:val="001B6612"/>
    <w:pPr>
      <w:pBdr>
        <w:bottom w:val="single" w:color="auto" w:sz="8" w:space="0"/>
      </w:pBdr>
      <w:spacing w:before="360" w:after="160" w:line="240" w:lineRule="exact"/>
    </w:pPr>
    <w:rPr>
      <w:noProof/>
      <w:spacing w:val="4"/>
      <w:sz w:val="16"/>
      <w:szCs w:val="20"/>
    </w:rPr>
  </w:style>
  <w:style w:type="paragraph" w:styleId="tabelinha" w:customStyle="1">
    <w:name w:val="tabelinha"/>
    <w:basedOn w:val="Normal"/>
    <w:uiPriority w:val="99"/>
    <w:rsid w:val="001B6612"/>
    <w:pPr>
      <w:tabs>
        <w:tab w:val="left" w:pos="1304"/>
      </w:tabs>
      <w:suppressAutoHyphens/>
      <w:spacing w:before="360" w:after="0"/>
      <w:ind w:left="0"/>
      <w:jc w:val="center"/>
    </w:pPr>
    <w:rPr>
      <w:spacing w:val="4"/>
      <w:szCs w:val="20"/>
    </w:rPr>
  </w:style>
  <w:style w:type="paragraph" w:styleId="Item" w:customStyle="1">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styleId="Figura" w:customStyle="1">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styleId="Figura2" w:customStyle="1">
    <w:name w:val="Figura2"/>
    <w:basedOn w:val="Figura"/>
    <w:uiPriority w:val="99"/>
    <w:rsid w:val="001B6612"/>
    <w:pPr>
      <w:keepNext w:val="0"/>
      <w:tabs>
        <w:tab w:val="clear" w:pos="1304"/>
      </w:tabs>
      <w:suppressAutoHyphens w:val="0"/>
    </w:pPr>
    <w:rPr>
      <w:rFonts w:ascii="Helvetica" w:hAnsi="Helvetica"/>
      <w:spacing w:val="2"/>
      <w:sz w:val="24"/>
    </w:rPr>
  </w:style>
  <w:style w:type="paragraph" w:styleId="Tab" w:customStyle="1">
    <w:name w:val="Tab"/>
    <w:basedOn w:val="Corpodetexto3"/>
    <w:uiPriority w:val="99"/>
    <w:rsid w:val="001B6612"/>
    <w:pPr>
      <w:tabs>
        <w:tab w:val="clear" w:pos="1304"/>
      </w:tabs>
      <w:spacing w:after="0" w:line="240" w:lineRule="auto"/>
      <w:jc w:val="center"/>
    </w:pPr>
    <w:rPr>
      <w:b/>
      <w:spacing w:val="0"/>
      <w:sz w:val="22"/>
      <w:szCs w:val="20"/>
    </w:rPr>
  </w:style>
  <w:style w:type="paragraph" w:styleId="xl62" w:customStyle="1">
    <w:name w:val="xl62"/>
    <w:basedOn w:val="Normal"/>
    <w:uiPriority w:val="99"/>
    <w:rsid w:val="001B6612"/>
    <w:pPr>
      <w:pBdr>
        <w:left w:val="single" w:color="auto" w:sz="4" w:space="0"/>
        <w:right w:val="single" w:color="auto" w:sz="4" w:space="0"/>
      </w:pBdr>
      <w:spacing w:before="100" w:beforeAutospacing="1" w:after="100" w:afterAutospacing="1" w:line="240" w:lineRule="auto"/>
      <w:ind w:left="0"/>
      <w:jc w:val="center"/>
    </w:pPr>
    <w:rPr>
      <w:rFonts w:eastAsia="Arial Unicode MS" w:cs="Arial"/>
    </w:rPr>
  </w:style>
  <w:style w:type="paragraph" w:styleId="Texto2" w:customStyle="1">
    <w:name w:val="Texto 2"/>
    <w:basedOn w:val="Normal"/>
    <w:uiPriority w:val="99"/>
    <w:rsid w:val="001B6612"/>
    <w:pPr>
      <w:tabs>
        <w:tab w:val="left" w:pos="1304"/>
      </w:tabs>
      <w:spacing w:before="360" w:after="120"/>
      <w:ind w:left="0"/>
      <w:jc w:val="both"/>
    </w:pPr>
    <w:rPr>
      <w:spacing w:val="4"/>
      <w:szCs w:val="20"/>
    </w:rPr>
  </w:style>
  <w:style w:type="paragraph" w:styleId="CM9" w:customStyle="1">
    <w:name w:val="CM9"/>
    <w:basedOn w:val="Default"/>
    <w:next w:val="Default"/>
    <w:uiPriority w:val="99"/>
    <w:rsid w:val="001B6612"/>
    <w:pPr>
      <w:widowControl w:val="0"/>
    </w:pPr>
    <w:rPr>
      <w:rFonts w:ascii="Courier New" w:hAnsi="Courier New" w:cs="Times New Roman"/>
      <w:color w:val="auto"/>
    </w:rPr>
  </w:style>
  <w:style w:type="paragraph" w:styleId="CM2" w:customStyle="1">
    <w:name w:val="CM2"/>
    <w:basedOn w:val="Default"/>
    <w:next w:val="Default"/>
    <w:uiPriority w:val="99"/>
    <w:rsid w:val="001B6612"/>
    <w:pPr>
      <w:widowControl w:val="0"/>
    </w:pPr>
    <w:rPr>
      <w:rFonts w:ascii="Courier New" w:hAnsi="Courier New" w:cs="Times New Roman"/>
      <w:color w:val="auto"/>
    </w:rPr>
  </w:style>
  <w:style w:type="paragraph" w:styleId="CM3" w:customStyle="1">
    <w:name w:val="CM3"/>
    <w:basedOn w:val="Default"/>
    <w:next w:val="Default"/>
    <w:uiPriority w:val="99"/>
    <w:rsid w:val="001B6612"/>
    <w:pPr>
      <w:widowControl w:val="0"/>
    </w:pPr>
    <w:rPr>
      <w:rFonts w:ascii="Courier New" w:hAnsi="Courier New" w:cs="Times New Roman"/>
      <w:color w:val="auto"/>
    </w:rPr>
  </w:style>
  <w:style w:type="paragraph" w:styleId="CM4" w:customStyle="1">
    <w:name w:val="CM4"/>
    <w:basedOn w:val="Default"/>
    <w:next w:val="Default"/>
    <w:uiPriority w:val="99"/>
    <w:rsid w:val="001B6612"/>
    <w:pPr>
      <w:widowControl w:val="0"/>
    </w:pPr>
    <w:rPr>
      <w:rFonts w:ascii="Courier New" w:hAnsi="Courier New" w:cs="Times New Roman"/>
      <w:color w:val="auto"/>
    </w:rPr>
  </w:style>
  <w:style w:type="paragraph" w:styleId="CM10" w:customStyle="1">
    <w:name w:val="CM10"/>
    <w:basedOn w:val="Default"/>
    <w:next w:val="Default"/>
    <w:uiPriority w:val="99"/>
    <w:rsid w:val="001B6612"/>
    <w:pPr>
      <w:widowControl w:val="0"/>
    </w:pPr>
    <w:rPr>
      <w:rFonts w:ascii="Courier New" w:hAnsi="Courier New" w:cs="Times New Roman"/>
      <w:color w:val="auto"/>
    </w:rPr>
  </w:style>
  <w:style w:type="paragraph" w:styleId="CM6" w:customStyle="1">
    <w:name w:val="CM6"/>
    <w:basedOn w:val="Default"/>
    <w:next w:val="Default"/>
    <w:uiPriority w:val="99"/>
    <w:rsid w:val="001B6612"/>
    <w:pPr>
      <w:widowControl w:val="0"/>
    </w:pPr>
    <w:rPr>
      <w:rFonts w:ascii="Courier New" w:hAnsi="Courier New" w:cs="Times New Roman"/>
      <w:color w:val="auto"/>
    </w:rPr>
  </w:style>
  <w:style w:type="paragraph" w:styleId="CM7" w:customStyle="1">
    <w:name w:val="CM7"/>
    <w:basedOn w:val="Default"/>
    <w:next w:val="Default"/>
    <w:uiPriority w:val="99"/>
    <w:rsid w:val="001B6612"/>
    <w:pPr>
      <w:widowControl w:val="0"/>
    </w:pPr>
    <w:rPr>
      <w:rFonts w:ascii="Courier New" w:hAnsi="Courier New" w:cs="Times New Roman"/>
      <w:color w:val="auto"/>
    </w:rPr>
  </w:style>
  <w:style w:type="paragraph" w:styleId="CM8" w:customStyle="1">
    <w:name w:val="CM8"/>
    <w:basedOn w:val="Default"/>
    <w:next w:val="Default"/>
    <w:uiPriority w:val="99"/>
    <w:rsid w:val="001B6612"/>
    <w:pPr>
      <w:widowControl w:val="0"/>
    </w:pPr>
    <w:rPr>
      <w:rFonts w:ascii="Courier New" w:hAnsi="Courier New" w:cs="Times New Roman"/>
      <w:color w:val="auto"/>
    </w:rPr>
  </w:style>
  <w:style w:type="paragraph" w:styleId="PargrafodaLista2" w:customStyle="1">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styleId="BodyText21" w:customStyle="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styleId="Textodecomentrio1" w:customStyle="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styleId="BodyText22" w:customStyle="1">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styleId="Elbrs04" w:customStyle="1">
    <w:name w:val="Elbrás 04"/>
    <w:basedOn w:val="Normal"/>
    <w:uiPriority w:val="99"/>
    <w:rsid w:val="001B6612"/>
    <w:pPr>
      <w:spacing w:before="120" w:after="120" w:line="360" w:lineRule="auto"/>
      <w:ind w:left="0"/>
      <w:jc w:val="both"/>
    </w:pPr>
    <w:rPr>
      <w:sz w:val="24"/>
      <w:szCs w:val="20"/>
    </w:rPr>
  </w:style>
  <w:style w:type="paragraph" w:styleId="3" w:customStyle="1">
    <w:name w:val="3"/>
    <w:basedOn w:val="Recuodecorpodetexto3"/>
    <w:uiPriority w:val="99"/>
    <w:rsid w:val="001B6612"/>
    <w:pPr>
      <w:tabs>
        <w:tab w:val="clear" w:pos="1304"/>
      </w:tabs>
      <w:spacing w:before="120" w:after="120" w:line="240" w:lineRule="auto"/>
    </w:pPr>
    <w:rPr>
      <w:rFonts w:cs="Arial"/>
      <w:bCs/>
      <w:sz w:val="20"/>
      <w:szCs w:val="20"/>
    </w:rPr>
  </w:style>
  <w:style w:type="paragraph" w:styleId="PargrafodaLista1" w:customStyle="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styleId="Item2comum" w:customStyle="1">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styleId="xl27" w:customStyle="1">
    <w:name w:val="xl27"/>
    <w:basedOn w:val="Normal"/>
    <w:rsid w:val="001B6612"/>
    <w:pPr>
      <w:pBdr>
        <w:top w:val="single" w:color="auto" w:sz="4" w:space="0"/>
        <w:left w:val="single" w:color="auto" w:sz="8" w:space="0"/>
        <w:bottom w:val="single" w:color="auto" w:sz="4" w:space="0"/>
        <w:right w:val="single" w:color="auto" w:sz="8" w:space="0"/>
      </w:pBdr>
      <w:spacing w:before="100" w:beforeAutospacing="1" w:after="100" w:afterAutospacing="1" w:line="240" w:lineRule="auto"/>
      <w:ind w:left="0"/>
      <w:jc w:val="center"/>
    </w:pPr>
    <w:rPr>
      <w:rFonts w:ascii="Calibri" w:hAnsi="Calibri" w:eastAsia="Arial Unicode MS" w:cs="Arial"/>
      <w:sz w:val="16"/>
      <w:szCs w:val="16"/>
      <w:lang w:eastAsia="en-US"/>
    </w:rPr>
  </w:style>
  <w:style w:type="paragraph" w:styleId="xl24" w:customStyle="1">
    <w:name w:val="xl24"/>
    <w:basedOn w:val="Normal"/>
    <w:rsid w:val="001B6612"/>
    <w:pPr>
      <w:widowControl w:val="0"/>
      <w:adjustRightInd w:val="0"/>
      <w:spacing w:before="100" w:beforeAutospacing="1" w:after="100" w:afterAutospacing="1" w:line="240" w:lineRule="auto"/>
      <w:ind w:left="0"/>
    </w:pPr>
    <w:rPr>
      <w:rFonts w:ascii="Arial Unicode MS" w:hAnsi="Arial Unicode MS" w:eastAsia="Arial Unicode MS" w:cs="Arial Unicode MS"/>
      <w:b/>
      <w:bCs/>
      <w:sz w:val="24"/>
      <w:szCs w:val="18"/>
      <w:lang w:eastAsia="en-US"/>
    </w:rPr>
  </w:style>
  <w:style w:type="paragraph" w:styleId="Tit" w:customStyle="1">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styleId="Corpodetexto31" w:customStyle="1">
    <w:name w:val="Corpo de texto 31"/>
    <w:basedOn w:val="Normal"/>
    <w:uiPriority w:val="99"/>
    <w:rsid w:val="001B6612"/>
    <w:pPr>
      <w:widowControl w:val="0"/>
      <w:spacing w:before="360" w:after="200" w:line="240" w:lineRule="auto"/>
      <w:ind w:left="0" w:right="284"/>
    </w:pPr>
    <w:rPr>
      <w:rFonts w:ascii="Calibri" w:hAnsi="Calibri" w:eastAsia="Calibri"/>
      <w:sz w:val="18"/>
      <w:szCs w:val="20"/>
      <w:lang w:eastAsia="en-US"/>
    </w:rPr>
  </w:style>
  <w:style w:type="paragraph" w:styleId="Ilustrao" w:customStyle="1">
    <w:name w:val="Ilustração"/>
    <w:basedOn w:val="Normal"/>
    <w:next w:val="Ilustraofim"/>
    <w:uiPriority w:val="99"/>
    <w:rsid w:val="001B6612"/>
    <w:pPr>
      <w:keepNext/>
      <w:tabs>
        <w:tab w:val="left" w:pos="1304"/>
      </w:tabs>
      <w:spacing w:before="360" w:after="200" w:line="240" w:lineRule="auto"/>
      <w:ind w:left="0"/>
      <w:jc w:val="center"/>
    </w:pPr>
    <w:rPr>
      <w:rFonts w:ascii="Calibri" w:hAnsi="Calibri" w:eastAsia="Calibri"/>
      <w:sz w:val="18"/>
      <w:szCs w:val="20"/>
      <w:lang w:eastAsia="en-US"/>
    </w:rPr>
  </w:style>
  <w:style w:type="paragraph" w:styleId="Ttulo2subttulo" w:customStyle="1">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hAnsi="Calibri" w:eastAsia="Calibri"/>
      <w:b/>
      <w:sz w:val="18"/>
      <w:szCs w:val="20"/>
      <w:lang w:eastAsia="en-US"/>
    </w:rPr>
  </w:style>
  <w:style w:type="paragraph" w:styleId="CharChar11" w:customStyle="1">
    <w:name w:val="Char Char11"/>
    <w:basedOn w:val="Normal"/>
    <w:uiPriority w:val="99"/>
    <w:rsid w:val="001B6612"/>
    <w:pPr>
      <w:tabs>
        <w:tab w:val="num" w:pos="643"/>
      </w:tabs>
      <w:spacing w:before="360" w:after="200" w:line="276" w:lineRule="auto"/>
      <w:ind w:left="643" w:hanging="360"/>
    </w:pPr>
    <w:rPr>
      <w:rFonts w:ascii="Calibri" w:hAnsi="Calibri" w:eastAsia="Calibri"/>
      <w:sz w:val="18"/>
      <w:szCs w:val="18"/>
      <w:lang w:eastAsia="en-US"/>
    </w:rPr>
  </w:style>
  <w:style w:type="paragraph" w:styleId="CharChar111" w:customStyle="1">
    <w:name w:val="Char Char111"/>
    <w:basedOn w:val="Normal"/>
    <w:uiPriority w:val="99"/>
    <w:rsid w:val="001B6612"/>
    <w:pPr>
      <w:tabs>
        <w:tab w:val="num" w:pos="1381"/>
      </w:tabs>
      <w:spacing w:before="360" w:after="200" w:line="276" w:lineRule="auto"/>
      <w:ind w:left="1304" w:hanging="283"/>
    </w:pPr>
    <w:rPr>
      <w:rFonts w:ascii="Calibri" w:hAnsi="Calibri" w:eastAsia="Calibri"/>
      <w:sz w:val="18"/>
      <w:szCs w:val="18"/>
      <w:lang w:eastAsia="en-US"/>
    </w:rPr>
  </w:style>
  <w:style w:type="paragraph" w:styleId="Reviso1" w:customStyle="1">
    <w:name w:val="Revisão1"/>
    <w:uiPriority w:val="99"/>
    <w:rsid w:val="001B6612"/>
    <w:pPr>
      <w:spacing w:before="360" w:after="360" w:line="320" w:lineRule="exact"/>
    </w:pPr>
    <w:rPr>
      <w:noProof/>
      <w:spacing w:val="4"/>
      <w:szCs w:val="24"/>
    </w:rPr>
  </w:style>
  <w:style w:type="paragraph" w:styleId="normaltabela" w:customStyle="1">
    <w:name w:val="normal tabela"/>
    <w:uiPriority w:val="99"/>
    <w:rsid w:val="001B6612"/>
    <w:pPr>
      <w:keepNext/>
      <w:widowControl w:val="0"/>
      <w:adjustRightInd w:val="0"/>
      <w:spacing w:before="360" w:after="20" w:line="240" w:lineRule="atLeast"/>
      <w:jc w:val="both"/>
    </w:pPr>
    <w:rPr>
      <w:rFonts w:cs="Arial"/>
      <w:sz w:val="20"/>
      <w:szCs w:val="20"/>
    </w:rPr>
  </w:style>
  <w:style w:type="paragraph" w:styleId="TEXTO1" w:customStyle="1">
    <w:name w:val="TEXTO1"/>
    <w:basedOn w:val="Normal"/>
    <w:uiPriority w:val="99"/>
    <w:rsid w:val="001B6612"/>
    <w:pPr>
      <w:spacing w:before="120" w:after="200" w:line="240" w:lineRule="auto"/>
      <w:ind w:left="709"/>
    </w:pPr>
    <w:rPr>
      <w:rFonts w:ascii="Calibri" w:hAnsi="Calibri" w:eastAsia="MS Mincho" w:cs="Arial"/>
      <w:sz w:val="20"/>
      <w:szCs w:val="20"/>
      <w:lang w:eastAsia="en-US"/>
    </w:rPr>
  </w:style>
  <w:style w:type="paragraph" w:styleId="Diagrama" w:customStyle="1">
    <w:name w:val="Diagrama"/>
    <w:basedOn w:val="Normal"/>
    <w:uiPriority w:val="99"/>
    <w:rsid w:val="001B6612"/>
    <w:pPr>
      <w:tabs>
        <w:tab w:val="left" w:pos="1304"/>
      </w:tabs>
      <w:spacing w:before="360" w:after="200" w:line="240" w:lineRule="auto"/>
      <w:ind w:left="0"/>
    </w:pPr>
    <w:rPr>
      <w:rFonts w:ascii="Calibri" w:hAnsi="Calibri" w:eastAsia="Calibri"/>
      <w:szCs w:val="20"/>
      <w:lang w:eastAsia="en-US"/>
    </w:rPr>
  </w:style>
  <w:style w:type="paragraph" w:styleId="Ttulo10" w:customStyle="1">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styleId="Tachado" w:customStyle="1">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styleId="PargrafodaLista3" w:customStyle="1">
    <w:name w:val="Parágrafo da Lista3"/>
    <w:basedOn w:val="Normal"/>
    <w:uiPriority w:val="99"/>
    <w:rsid w:val="001B6612"/>
    <w:pPr>
      <w:spacing w:before="360" w:after="200" w:line="276" w:lineRule="auto"/>
      <w:ind w:left="708"/>
    </w:pPr>
    <w:rPr>
      <w:rFonts w:ascii="Calibri" w:hAnsi="Calibri" w:eastAsia="Calibri"/>
      <w:sz w:val="18"/>
      <w:szCs w:val="18"/>
      <w:lang w:eastAsia="en-US"/>
    </w:rPr>
  </w:style>
  <w:style w:type="paragraph" w:styleId="PargrafodaLista4" w:customStyle="1">
    <w:name w:val="Parágrafo da Lista4"/>
    <w:basedOn w:val="Normal"/>
    <w:uiPriority w:val="99"/>
    <w:rsid w:val="001B6612"/>
    <w:pPr>
      <w:spacing w:before="360" w:after="200" w:line="276" w:lineRule="auto"/>
      <w:ind w:left="708"/>
    </w:pPr>
    <w:rPr>
      <w:rFonts w:ascii="Calibri" w:hAnsi="Calibri" w:eastAsia="Calibri" w:cs="Calibri"/>
      <w:sz w:val="18"/>
      <w:szCs w:val="18"/>
      <w:lang w:eastAsia="en-US"/>
    </w:rPr>
  </w:style>
  <w:style w:type="character" w:styleId="DocumentMapChar" w:customStyle="1">
    <w:name w:val="Document Map Char"/>
    <w:link w:val="Estruturadodocumento"/>
    <w:locked/>
    <w:rsid w:val="001B6612"/>
    <w:rPr>
      <w:rFonts w:ascii="Calibri" w:hAnsi="Calibri" w:eastAsia="Calibri" w:cs="Arial"/>
      <w:lang w:eastAsia="en-US"/>
    </w:rPr>
  </w:style>
  <w:style w:type="paragraph" w:styleId="Estruturadodocumento" w:customStyle="1">
    <w:name w:val="Estrutura do documento"/>
    <w:basedOn w:val="Normal"/>
    <w:link w:val="DocumentMapChar"/>
    <w:rsid w:val="001B6612"/>
    <w:pPr>
      <w:spacing w:before="360" w:after="200" w:line="276" w:lineRule="auto"/>
      <w:ind w:left="0"/>
    </w:pPr>
    <w:rPr>
      <w:rFonts w:ascii="Calibri" w:hAnsi="Calibri" w:eastAsia="Calibri" w:cs="Arial"/>
      <w:lang w:eastAsia="en-US"/>
    </w:rPr>
  </w:style>
  <w:style w:type="paragraph" w:styleId="onsIlustraoTabelaIncio2" w:customStyle="1">
    <w:name w:val="onsIlustração_Tabela_Início2"/>
    <w:basedOn w:val="Normal"/>
    <w:next w:val="Normal"/>
    <w:uiPriority w:val="99"/>
    <w:rsid w:val="001B6612"/>
    <w:pPr>
      <w:pBdr>
        <w:bottom w:val="single" w:color="000000" w:sz="24" w:space="1"/>
      </w:pBdr>
      <w:spacing w:before="360" w:after="160" w:line="280" w:lineRule="exact"/>
      <w:ind w:left="0"/>
    </w:pPr>
    <w:rPr>
      <w:b/>
      <w:color w:val="000000"/>
      <w:spacing w:val="4"/>
      <w:sz w:val="20"/>
      <w:szCs w:val="20"/>
      <w:lang w:val="en-US"/>
    </w:rPr>
  </w:style>
  <w:style w:type="paragraph" w:styleId="onsNormal60" w:customStyle="1">
    <w:name w:val="onsNormal60"/>
    <w:uiPriority w:val="99"/>
    <w:rsid w:val="001B6612"/>
    <w:pPr>
      <w:spacing w:before="360" w:after="120" w:line="320" w:lineRule="exact"/>
      <w:ind w:left="1021"/>
      <w:jc w:val="both"/>
    </w:pPr>
    <w:rPr>
      <w:spacing w:val="4"/>
      <w:szCs w:val="20"/>
    </w:rPr>
  </w:style>
  <w:style w:type="character" w:styleId="Normala-semrecuoChar" w:customStyle="1">
    <w:name w:val="Normal a) - sem recuo Char"/>
    <w:basedOn w:val="Fontepargpadro"/>
    <w:link w:val="Normala-semrecuo"/>
    <w:uiPriority w:val="99"/>
    <w:locked/>
    <w:rsid w:val="001B6612"/>
    <w:rPr>
      <w:rFonts w:ascii="Calibri" w:hAnsi="Calibri" w:eastAsiaTheme="minorHAnsi"/>
      <w:color w:val="000000"/>
      <w:lang w:eastAsia="en-US"/>
    </w:rPr>
  </w:style>
  <w:style w:type="paragraph" w:styleId="Normala-semrecuo" w:customStyle="1">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hAnsi="Calibri" w:eastAsiaTheme="minorHAns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styleId="Ttulo3Char1" w:customStyle="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styleId="sub-subttuloChar" w:customStyle="1">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hint="default" w:ascii="Arial" w:hAnsi="Arial" w:eastAsia="Times New Roman" w:cs="Arial"/>
      <w:b/>
      <w:bCs/>
      <w:spacing w:val="4"/>
      <w:kern w:val="28"/>
      <w:sz w:val="23"/>
      <w:szCs w:val="26"/>
      <w:lang w:eastAsia="pt-BR"/>
    </w:rPr>
  </w:style>
  <w:style w:type="character" w:styleId="onsIlustraoTabelaIncioChar1" w:customStyle="1">
    <w:name w:val="onsIlustração_Tabela_Início Char1"/>
    <w:uiPriority w:val="99"/>
    <w:rsid w:val="001B6612"/>
    <w:rPr>
      <w:rFonts w:hint="default" w:ascii="Arial" w:hAnsi="Arial" w:cs="Arial"/>
      <w:b/>
      <w:bCs w:val="0"/>
      <w:color w:val="000000"/>
      <w:spacing w:val="4"/>
      <w:lang w:val="en-US"/>
    </w:rPr>
  </w:style>
  <w:style w:type="character" w:styleId="onsTabelaTextoInternoChar1" w:customStyle="1">
    <w:name w:val="onsTabela_Texto_Interno Char1"/>
    <w:rsid w:val="001B6612"/>
    <w:rPr>
      <w:rFonts w:hint="default" w:ascii="Arial" w:hAnsi="Arial" w:cs="Arial"/>
      <w:color w:val="000000"/>
      <w:spacing w:val="4"/>
      <w:sz w:val="18"/>
      <w:lang w:val="en-US"/>
    </w:rPr>
  </w:style>
  <w:style w:type="character" w:styleId="Estilo1Char" w:customStyle="1">
    <w:name w:val="Estilo1 Char"/>
    <w:uiPriority w:val="99"/>
    <w:rsid w:val="001B6612"/>
    <w:rPr>
      <w:rFonts w:hint="default" w:ascii="Arial" w:hAnsi="Arial" w:cs="Arial"/>
      <w:spacing w:val="4"/>
      <w:sz w:val="22"/>
      <w:lang w:val="pt-BR" w:eastAsia="pt-BR" w:bidi="ar-SA"/>
    </w:rPr>
  </w:style>
  <w:style w:type="character" w:styleId="onsNormalChar1" w:customStyle="1">
    <w:name w:val="onsNormal Char1"/>
    <w:rsid w:val="001B6612"/>
    <w:rPr>
      <w:rFonts w:hint="default" w:ascii="Arial" w:hAnsi="Arial" w:cs="Arial"/>
      <w:spacing w:val="4"/>
      <w:sz w:val="22"/>
    </w:rPr>
  </w:style>
  <w:style w:type="character" w:styleId="Heading7Char" w:customStyle="1">
    <w:name w:val="Heading 7 Char"/>
    <w:uiPriority w:val="99"/>
    <w:locked/>
    <w:rsid w:val="001B6612"/>
    <w:rPr>
      <w:rFonts w:hint="default" w:ascii="Arial" w:hAnsi="Arial" w:cs="Times New Roman"/>
      <w:lang w:val="pt-BR" w:eastAsia="pt-BR" w:bidi="ar-SA"/>
    </w:rPr>
  </w:style>
  <w:style w:type="character" w:styleId="Heading9Char" w:customStyle="1">
    <w:name w:val="Heading 9 Char"/>
    <w:uiPriority w:val="99"/>
    <w:locked/>
    <w:rsid w:val="001B6612"/>
    <w:rPr>
      <w:rFonts w:hint="default" w:ascii="Courier New" w:hAnsi="Courier New" w:cs="Times New Roman"/>
      <w:b/>
      <w:bCs w:val="0"/>
      <w:sz w:val="32"/>
      <w:lang w:val="pt-BR" w:eastAsia="pt-BR" w:bidi="ar-SA"/>
    </w:rPr>
  </w:style>
  <w:style w:type="character" w:styleId="CabealhoChar1" w:customStyle="1">
    <w:name w:val="Cabeçalho Char1"/>
    <w:locked/>
    <w:rsid w:val="001B6612"/>
    <w:rPr>
      <w:rFonts w:hint="default" w:ascii="Arial" w:hAnsi="Arial" w:cs="Arial"/>
      <w:spacing w:val="4"/>
      <w:sz w:val="22"/>
      <w:szCs w:val="24"/>
    </w:rPr>
  </w:style>
  <w:style w:type="character" w:styleId="Heading2Char1" w:customStyle="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hint="default" w:ascii="Cambria" w:hAnsi="Cambria" w:cs="Times New Roman"/>
      <w:b/>
      <w:bCs/>
      <w:i/>
      <w:iCs/>
      <w:noProof/>
      <w:spacing w:val="4"/>
      <w:sz w:val="28"/>
      <w:szCs w:val="28"/>
    </w:rPr>
  </w:style>
  <w:style w:type="character" w:styleId="CommentTextChar" w:customStyle="1">
    <w:name w:val="Comment Text Char"/>
    <w:uiPriority w:val="99"/>
    <w:semiHidden/>
    <w:locked/>
    <w:rsid w:val="001B6612"/>
    <w:rPr>
      <w:rFonts w:hint="default" w:ascii="Arial" w:hAnsi="Arial" w:cs="Times New Roman"/>
      <w:spacing w:val="4"/>
      <w:sz w:val="22"/>
      <w:lang w:val="pt-BR" w:eastAsia="pt-BR" w:bidi="ar-SA"/>
    </w:rPr>
  </w:style>
  <w:style w:type="character" w:styleId="BalloonTextChar" w:customStyle="1">
    <w:name w:val="Balloon Text Char"/>
    <w:uiPriority w:val="99"/>
    <w:semiHidden/>
    <w:locked/>
    <w:rsid w:val="001B6612"/>
    <w:rPr>
      <w:rFonts w:hint="default" w:ascii="Tahoma" w:hAnsi="Tahoma" w:cs="Tahoma"/>
      <w:spacing w:val="4"/>
      <w:sz w:val="16"/>
      <w:szCs w:val="16"/>
      <w:lang w:val="pt-BR" w:eastAsia="pt-BR" w:bidi="ar-SA"/>
    </w:rPr>
  </w:style>
  <w:style w:type="character" w:styleId="BodyTextIndentChar" w:customStyle="1">
    <w:name w:val="Body Text Indent Char"/>
    <w:uiPriority w:val="99"/>
    <w:locked/>
    <w:rsid w:val="001B6612"/>
    <w:rPr>
      <w:rFonts w:hint="default" w:ascii="Arial" w:hAnsi="Arial" w:cs="Times New Roman"/>
      <w:spacing w:val="4"/>
      <w:sz w:val="22"/>
      <w:lang w:val="pt-BR" w:eastAsia="pt-BR" w:bidi="ar-SA"/>
    </w:rPr>
  </w:style>
  <w:style w:type="character" w:styleId="BodyTextIndent2Char" w:customStyle="1">
    <w:name w:val="Body Text Indent 2 Char"/>
    <w:uiPriority w:val="99"/>
    <w:locked/>
    <w:rsid w:val="001B6612"/>
    <w:rPr>
      <w:rFonts w:hint="default" w:ascii="Arial" w:hAnsi="Arial" w:cs="Times New Roman"/>
      <w:spacing w:val="4"/>
      <w:sz w:val="24"/>
      <w:szCs w:val="24"/>
      <w:lang w:val="pt-BR" w:eastAsia="pt-BR" w:bidi="ar-SA"/>
    </w:rPr>
  </w:style>
  <w:style w:type="character" w:styleId="BodyTextChar" w:customStyle="1">
    <w:name w:val="Body Text Char"/>
    <w:uiPriority w:val="99"/>
    <w:locked/>
    <w:rsid w:val="001B6612"/>
    <w:rPr>
      <w:rFonts w:hint="default" w:ascii="Arial" w:hAnsi="Arial" w:cs="Times New Roman"/>
      <w:spacing w:val="4"/>
      <w:sz w:val="24"/>
      <w:szCs w:val="24"/>
      <w:lang w:val="pt-BR" w:eastAsia="pt-BR" w:bidi="ar-SA"/>
    </w:rPr>
  </w:style>
  <w:style w:type="character" w:styleId="PlainTextChar" w:customStyle="1">
    <w:name w:val="Plain Text Char"/>
    <w:uiPriority w:val="99"/>
    <w:locked/>
    <w:rsid w:val="001B6612"/>
    <w:rPr>
      <w:rFonts w:hint="default" w:ascii="Courier New" w:hAnsi="Courier New" w:cs="Courier New"/>
      <w:lang w:val="pt-BR" w:eastAsia="pt-BR" w:bidi="ar-SA"/>
    </w:rPr>
  </w:style>
  <w:style w:type="character" w:styleId="BodyText2Char" w:customStyle="1">
    <w:name w:val="Body Text 2 Char"/>
    <w:uiPriority w:val="99"/>
    <w:locked/>
    <w:rsid w:val="001B6612"/>
    <w:rPr>
      <w:rFonts w:hint="default" w:ascii="Arial" w:hAnsi="Arial" w:cs="Times New Roman"/>
      <w:spacing w:val="4"/>
      <w:sz w:val="24"/>
      <w:szCs w:val="24"/>
      <w:lang w:val="pt-BR" w:eastAsia="pt-BR" w:bidi="ar-SA"/>
    </w:rPr>
  </w:style>
  <w:style w:type="character" w:styleId="CharChar13" w:customStyle="1">
    <w:name w:val="Char Char13"/>
    <w:uiPriority w:val="99"/>
    <w:rsid w:val="001B6612"/>
    <w:rPr>
      <w:rFonts w:hint="default" w:ascii="Arial" w:hAnsi="Arial" w:cs="Times New Roman"/>
      <w:lang w:val="pt-BR" w:eastAsia="pt-BR" w:bidi="ar-SA"/>
    </w:rPr>
  </w:style>
  <w:style w:type="character" w:styleId="CharChar" w:customStyle="1">
    <w:name w:val="Char Char"/>
    <w:uiPriority w:val="99"/>
    <w:rsid w:val="001B6612"/>
    <w:rPr>
      <w:rFonts w:hint="default" w:ascii="Arial" w:hAnsi="Arial" w:cs="Times New Roman"/>
      <w:spacing w:val="4"/>
      <w:sz w:val="22"/>
      <w:lang w:val="pt-BR" w:eastAsia="pt-BR" w:bidi="ar-SA"/>
    </w:rPr>
  </w:style>
  <w:style w:type="character" w:styleId="CharChar5" w:customStyle="1">
    <w:name w:val="Char Char5"/>
    <w:uiPriority w:val="99"/>
    <w:rsid w:val="001B6612"/>
    <w:rPr>
      <w:rFonts w:hint="default" w:ascii="Arial" w:hAnsi="Arial" w:cs="Times New Roman"/>
      <w:spacing w:val="4"/>
      <w:sz w:val="20"/>
      <w:szCs w:val="20"/>
      <w:lang w:eastAsia="pt-BR"/>
    </w:rPr>
  </w:style>
  <w:style w:type="character" w:styleId="CharChar8" w:customStyle="1">
    <w:name w:val="Char Char8"/>
    <w:uiPriority w:val="99"/>
    <w:locked/>
    <w:rsid w:val="001B6612"/>
    <w:rPr>
      <w:rFonts w:hint="default" w:ascii="Arial" w:hAnsi="Arial" w:cs="Arial"/>
      <w:spacing w:val="4"/>
      <w:sz w:val="22"/>
      <w:lang w:val="pt-BR" w:eastAsia="pt-BR" w:bidi="ar-SA"/>
    </w:rPr>
  </w:style>
  <w:style w:type="character" w:styleId="CharChar14" w:customStyle="1">
    <w:name w:val="Char Char14"/>
    <w:uiPriority w:val="99"/>
    <w:locked/>
    <w:rsid w:val="001B6612"/>
    <w:rPr>
      <w:rFonts w:hint="default" w:ascii="Arial" w:hAnsi="Arial" w:cs="Times New Roman"/>
      <w:lang w:val="pt-BR" w:eastAsia="pt-BR" w:bidi="ar-SA"/>
    </w:rPr>
  </w:style>
  <w:style w:type="character" w:styleId="CharChar12" w:customStyle="1">
    <w:name w:val="Char Char12"/>
    <w:uiPriority w:val="99"/>
    <w:locked/>
    <w:rsid w:val="001B6612"/>
    <w:rPr>
      <w:rFonts w:hint="default" w:ascii="Courier New" w:hAnsi="Courier New" w:cs="Times New Roman"/>
      <w:b/>
      <w:bCs w:val="0"/>
      <w:sz w:val="32"/>
      <w:lang w:val="pt-BR" w:eastAsia="pt-BR" w:bidi="ar-SA"/>
    </w:rPr>
  </w:style>
  <w:style w:type="character" w:styleId="CharChar10" w:customStyle="1">
    <w:name w:val="Char Char10"/>
    <w:uiPriority w:val="99"/>
    <w:locked/>
    <w:rsid w:val="001B6612"/>
    <w:rPr>
      <w:rFonts w:hint="default" w:ascii="Arial" w:hAnsi="Arial" w:cs="Arial"/>
      <w:spacing w:val="4"/>
      <w:sz w:val="24"/>
      <w:szCs w:val="24"/>
      <w:lang w:val="pt-BR" w:eastAsia="pt-BR" w:bidi="ar-SA"/>
    </w:rPr>
  </w:style>
  <w:style w:type="character" w:styleId="CharChar6" w:customStyle="1">
    <w:name w:val="Char Char6"/>
    <w:uiPriority w:val="99"/>
    <w:locked/>
    <w:rsid w:val="001B6612"/>
    <w:rPr>
      <w:rFonts w:hint="default" w:ascii="Arial" w:hAnsi="Arial" w:cs="Arial"/>
      <w:spacing w:val="4"/>
      <w:sz w:val="22"/>
      <w:lang w:val="pt-BR" w:eastAsia="pt-BR" w:bidi="ar-SA"/>
    </w:rPr>
  </w:style>
  <w:style w:type="character" w:styleId="CharChar3" w:customStyle="1">
    <w:name w:val="Char Char3"/>
    <w:uiPriority w:val="99"/>
    <w:locked/>
    <w:rsid w:val="001B6612"/>
    <w:rPr>
      <w:rFonts w:hint="default" w:ascii="Arial" w:hAnsi="Arial" w:cs="Arial"/>
      <w:spacing w:val="4"/>
      <w:sz w:val="24"/>
      <w:szCs w:val="24"/>
      <w:lang w:val="pt-BR" w:eastAsia="pt-BR" w:bidi="ar-SA"/>
    </w:rPr>
  </w:style>
  <w:style w:type="character" w:styleId="CharChar7" w:customStyle="1">
    <w:name w:val="Char Char7"/>
    <w:uiPriority w:val="99"/>
    <w:locked/>
    <w:rsid w:val="001B6612"/>
    <w:rPr>
      <w:rFonts w:hint="default" w:ascii="Arial" w:hAnsi="Arial" w:cs="Arial"/>
      <w:spacing w:val="4"/>
      <w:sz w:val="22"/>
      <w:lang w:val="pt-BR" w:eastAsia="pt-BR" w:bidi="ar-SA"/>
    </w:rPr>
  </w:style>
  <w:style w:type="character" w:styleId="CharChar1" w:customStyle="1">
    <w:name w:val="Char Char1"/>
    <w:uiPriority w:val="99"/>
    <w:locked/>
    <w:rsid w:val="001B6612"/>
    <w:rPr>
      <w:rFonts w:hint="default" w:ascii="Arial" w:hAnsi="Arial" w:cs="Arial"/>
      <w:spacing w:val="4"/>
      <w:sz w:val="24"/>
      <w:szCs w:val="24"/>
      <w:lang w:val="pt-BR" w:eastAsia="pt-BR" w:bidi="ar-SA"/>
    </w:rPr>
  </w:style>
  <w:style w:type="character" w:styleId="CharChar4" w:customStyle="1">
    <w:name w:val="Char Char4"/>
    <w:uiPriority w:val="99"/>
    <w:locked/>
    <w:rsid w:val="001B6612"/>
    <w:rPr>
      <w:rFonts w:hint="default" w:ascii="Arial" w:hAnsi="Arial" w:cs="Arial"/>
      <w:spacing w:val="4"/>
      <w:sz w:val="24"/>
      <w:szCs w:val="24"/>
      <w:lang w:val="pt-BR" w:eastAsia="pt-BR" w:bidi="ar-SA"/>
    </w:rPr>
  </w:style>
  <w:style w:type="character" w:styleId="CharChar2" w:customStyle="1">
    <w:name w:val="Char Char2"/>
    <w:uiPriority w:val="99"/>
    <w:locked/>
    <w:rsid w:val="001B6612"/>
    <w:rPr>
      <w:rFonts w:hint="default" w:ascii="Courier New" w:hAnsi="Courier New" w:cs="Courier New"/>
      <w:lang w:val="pt-BR" w:eastAsia="pt-BR" w:bidi="ar-SA"/>
    </w:rPr>
  </w:style>
  <w:style w:type="character" w:styleId="CharChar131" w:customStyle="1">
    <w:name w:val="Char Char131"/>
    <w:uiPriority w:val="99"/>
    <w:rsid w:val="001B6612"/>
    <w:rPr>
      <w:rFonts w:hint="default" w:ascii="Arial" w:hAnsi="Arial" w:cs="Arial"/>
      <w:lang w:val="pt-BR" w:eastAsia="pt-BR" w:bidi="ar-SA"/>
    </w:rPr>
  </w:style>
  <w:style w:type="character" w:styleId="CharChar16" w:customStyle="1">
    <w:name w:val="Char Char16"/>
    <w:uiPriority w:val="99"/>
    <w:rsid w:val="001B6612"/>
    <w:rPr>
      <w:rFonts w:hint="default" w:ascii="Arial" w:hAnsi="Arial" w:cs="Arial"/>
      <w:spacing w:val="4"/>
      <w:sz w:val="22"/>
      <w:lang w:val="pt-BR" w:eastAsia="pt-BR" w:bidi="ar-SA"/>
    </w:rPr>
  </w:style>
  <w:style w:type="character" w:styleId="CharChar51" w:customStyle="1">
    <w:name w:val="Char Char51"/>
    <w:uiPriority w:val="99"/>
    <w:rsid w:val="001B6612"/>
    <w:rPr>
      <w:rFonts w:hint="default" w:ascii="Arial" w:hAnsi="Arial" w:cs="Times New Roman"/>
      <w:spacing w:val="4"/>
      <w:sz w:val="20"/>
      <w:szCs w:val="20"/>
      <w:lang w:eastAsia="pt-BR"/>
    </w:rPr>
  </w:style>
  <w:style w:type="character" w:styleId="CharChar9" w:customStyle="1">
    <w:name w:val="Char Char9"/>
    <w:uiPriority w:val="99"/>
    <w:locked/>
    <w:rsid w:val="001B6612"/>
    <w:rPr>
      <w:rFonts w:hint="default" w:ascii="Arial" w:hAnsi="Arial" w:cs="Arial"/>
      <w:spacing w:val="4"/>
      <w:sz w:val="22"/>
      <w:lang w:val="pt-BR" w:eastAsia="pt-BR" w:bidi="ar-SA"/>
    </w:rPr>
  </w:style>
  <w:style w:type="character" w:styleId="a3CharChar" w:customStyle="1">
    <w:name w:val="a3 Char Char"/>
    <w:uiPriority w:val="99"/>
    <w:rsid w:val="001B6612"/>
    <w:rPr>
      <w:rFonts w:hint="default" w:ascii="Arial" w:hAnsi="Arial" w:cs="Times New Roman"/>
      <w:i/>
      <w:iCs w:val="0"/>
      <w:sz w:val="22"/>
      <w:lang w:val="pt-BR" w:eastAsia="pt-BR" w:bidi="ar-SA"/>
    </w:rPr>
  </w:style>
  <w:style w:type="character" w:styleId="CharChar141" w:customStyle="1">
    <w:name w:val="Char Char141"/>
    <w:uiPriority w:val="99"/>
    <w:rsid w:val="001B6612"/>
    <w:rPr>
      <w:rFonts w:hint="default" w:ascii="Arial" w:hAnsi="Arial" w:cs="Times New Roman"/>
      <w:lang w:val="pt-BR" w:eastAsia="pt-BR" w:bidi="ar-SA"/>
    </w:rPr>
  </w:style>
  <w:style w:type="character" w:styleId="CharChar121" w:customStyle="1">
    <w:name w:val="Char Char121"/>
    <w:uiPriority w:val="99"/>
    <w:rsid w:val="001B6612"/>
    <w:rPr>
      <w:rFonts w:hint="default" w:ascii="Courier New" w:hAnsi="Courier New" w:cs="Times New Roman"/>
      <w:b/>
      <w:bCs w:val="0"/>
      <w:sz w:val="32"/>
      <w:lang w:val="pt-BR" w:eastAsia="pt-BR" w:bidi="ar-SA"/>
    </w:rPr>
  </w:style>
  <w:style w:type="character" w:styleId="CharChar113" w:customStyle="1">
    <w:name w:val="Char Char113"/>
    <w:uiPriority w:val="99"/>
    <w:rsid w:val="001B6612"/>
    <w:rPr>
      <w:rFonts w:hint="default" w:ascii="Arial" w:hAnsi="Arial" w:cs="Times New Roman"/>
      <w:spacing w:val="4"/>
      <w:sz w:val="24"/>
      <w:szCs w:val="24"/>
      <w:lang w:val="pt-BR" w:eastAsia="pt-BR" w:bidi="ar-SA"/>
    </w:rPr>
  </w:style>
  <w:style w:type="character" w:styleId="CharChar101" w:customStyle="1">
    <w:name w:val="Char Char101"/>
    <w:uiPriority w:val="99"/>
    <w:rsid w:val="001B6612"/>
    <w:rPr>
      <w:rFonts w:hint="default" w:ascii="Arial" w:hAnsi="Arial" w:cs="Times New Roman"/>
      <w:spacing w:val="4"/>
      <w:sz w:val="24"/>
      <w:szCs w:val="24"/>
      <w:lang w:val="pt-BR" w:eastAsia="pt-BR" w:bidi="ar-SA"/>
    </w:rPr>
  </w:style>
  <w:style w:type="character" w:styleId="CharChar91" w:customStyle="1">
    <w:name w:val="Char Char91"/>
    <w:uiPriority w:val="99"/>
    <w:rsid w:val="001B6612"/>
    <w:rPr>
      <w:rFonts w:hint="default" w:ascii="Arial" w:hAnsi="Arial" w:cs="Times New Roman"/>
      <w:spacing w:val="4"/>
      <w:sz w:val="22"/>
      <w:lang w:val="pt-BR" w:eastAsia="pt-BR" w:bidi="ar-SA"/>
    </w:rPr>
  </w:style>
  <w:style w:type="character" w:styleId="CharChar81" w:customStyle="1">
    <w:name w:val="Char Char81"/>
    <w:uiPriority w:val="99"/>
    <w:rsid w:val="001B6612"/>
    <w:rPr>
      <w:rFonts w:hint="default" w:ascii="Tahoma" w:hAnsi="Tahoma" w:cs="Tahoma"/>
      <w:spacing w:val="4"/>
      <w:sz w:val="16"/>
      <w:szCs w:val="16"/>
      <w:lang w:val="pt-BR" w:eastAsia="pt-BR" w:bidi="ar-SA"/>
    </w:rPr>
  </w:style>
  <w:style w:type="character" w:styleId="CharChar71" w:customStyle="1">
    <w:name w:val="Char Char71"/>
    <w:uiPriority w:val="99"/>
    <w:rsid w:val="001B6612"/>
    <w:rPr>
      <w:rFonts w:hint="default" w:ascii="Arial" w:hAnsi="Arial" w:cs="Times New Roman"/>
      <w:spacing w:val="4"/>
      <w:sz w:val="22"/>
      <w:lang w:val="pt-BR" w:eastAsia="pt-BR" w:bidi="ar-SA"/>
    </w:rPr>
  </w:style>
  <w:style w:type="character" w:styleId="CharChar112" w:customStyle="1">
    <w:name w:val="Char Char112"/>
    <w:uiPriority w:val="99"/>
    <w:rsid w:val="001B6612"/>
    <w:rPr>
      <w:rFonts w:hint="default" w:ascii="Arial" w:hAnsi="Arial" w:cs="Arial"/>
      <w:spacing w:val="4"/>
      <w:sz w:val="24"/>
      <w:szCs w:val="24"/>
      <w:lang w:val="pt-BR" w:eastAsia="pt-BR" w:bidi="ar-SA"/>
    </w:rPr>
  </w:style>
  <w:style w:type="character" w:styleId="CharChar61" w:customStyle="1">
    <w:name w:val="Char Char61"/>
    <w:uiPriority w:val="99"/>
    <w:rsid w:val="001B6612"/>
    <w:rPr>
      <w:rFonts w:hint="default" w:ascii="Arial" w:hAnsi="Arial" w:cs="Times New Roman"/>
      <w:noProof/>
      <w:spacing w:val="4"/>
      <w:sz w:val="22"/>
      <w:lang w:val="pt-BR" w:eastAsia="pt-BR" w:bidi="ar-SA"/>
    </w:rPr>
  </w:style>
  <w:style w:type="character" w:styleId="CharChar41" w:customStyle="1">
    <w:name w:val="Char Char41"/>
    <w:uiPriority w:val="99"/>
    <w:rsid w:val="001B6612"/>
    <w:rPr>
      <w:rFonts w:hint="default" w:ascii="Arial" w:hAnsi="Arial" w:cs="Times New Roman"/>
      <w:spacing w:val="4"/>
      <w:sz w:val="24"/>
      <w:szCs w:val="24"/>
      <w:lang w:val="pt-BR" w:eastAsia="pt-BR" w:bidi="ar-SA"/>
    </w:rPr>
  </w:style>
  <w:style w:type="character" w:styleId="CharChar31" w:customStyle="1">
    <w:name w:val="Char Char31"/>
    <w:uiPriority w:val="99"/>
    <w:rsid w:val="001B6612"/>
    <w:rPr>
      <w:rFonts w:hint="default" w:ascii="Arial" w:hAnsi="Arial" w:cs="Times New Roman"/>
      <w:spacing w:val="4"/>
      <w:sz w:val="24"/>
      <w:szCs w:val="24"/>
      <w:lang w:val="pt-BR" w:eastAsia="pt-BR" w:bidi="ar-SA"/>
    </w:rPr>
  </w:style>
  <w:style w:type="character" w:styleId="CharChar21" w:customStyle="1">
    <w:name w:val="Char Char21"/>
    <w:uiPriority w:val="99"/>
    <w:rsid w:val="001B6612"/>
    <w:rPr>
      <w:rFonts w:hint="default" w:ascii="Courier New" w:hAnsi="Courier New" w:cs="Courier New"/>
      <w:lang w:val="pt-BR" w:eastAsia="pt-BR" w:bidi="ar-SA"/>
    </w:rPr>
  </w:style>
  <w:style w:type="character" w:styleId="CharChar15" w:customStyle="1">
    <w:name w:val="Char Char15"/>
    <w:uiPriority w:val="99"/>
    <w:rsid w:val="001B6612"/>
    <w:rPr>
      <w:rFonts w:hint="default" w:ascii="Arial" w:hAnsi="Arial" w:cs="Times New Roman"/>
      <w:spacing w:val="4"/>
      <w:sz w:val="24"/>
      <w:szCs w:val="24"/>
      <w:lang w:val="pt-BR" w:eastAsia="pt-BR" w:bidi="ar-SA"/>
    </w:rPr>
  </w:style>
  <w:style w:type="character" w:styleId="FootnoteTextChar" w:customStyle="1">
    <w:name w:val="Footnote Text Char"/>
    <w:uiPriority w:val="99"/>
    <w:locked/>
    <w:rsid w:val="001B6612"/>
    <w:rPr>
      <w:rFonts w:hint="default" w:ascii="Arial" w:hAnsi="Arial" w:cs="Times New Roman"/>
      <w:noProof/>
      <w:spacing w:val="4"/>
    </w:rPr>
  </w:style>
  <w:style w:type="character" w:styleId="CharChar82" w:customStyle="1">
    <w:name w:val="Char Char82"/>
    <w:uiPriority w:val="99"/>
    <w:rsid w:val="001B6612"/>
    <w:rPr>
      <w:rFonts w:hint="default" w:ascii="Arial" w:hAnsi="Arial" w:cs="Times New Roman"/>
      <w:noProof/>
      <w:spacing w:val="4"/>
      <w:sz w:val="18"/>
      <w:lang w:val="pt-BR" w:eastAsia="pt-BR" w:bidi="ar-SA"/>
    </w:rPr>
  </w:style>
  <w:style w:type="character" w:styleId="a3CharChar2" w:customStyle="1">
    <w:name w:val="a3 Char Char2"/>
    <w:uiPriority w:val="99"/>
    <w:locked/>
    <w:rsid w:val="001B6612"/>
    <w:rPr>
      <w:rFonts w:hint="default" w:ascii="Arial" w:hAnsi="Arial" w:cs="Times New Roman"/>
      <w:i/>
      <w:iCs w:val="0"/>
      <w:sz w:val="22"/>
      <w:lang w:val="pt-BR" w:eastAsia="pt-BR" w:bidi="ar-SA"/>
    </w:rPr>
  </w:style>
  <w:style w:type="character" w:styleId="CharChar36" w:customStyle="1">
    <w:name w:val="Char Char36"/>
    <w:uiPriority w:val="99"/>
    <w:locked/>
    <w:rsid w:val="001B6612"/>
    <w:rPr>
      <w:rFonts w:hint="default" w:ascii="Arial" w:hAnsi="Arial" w:cs="Times New Roman"/>
      <w:lang w:val="pt-BR" w:eastAsia="pt-BR" w:bidi="ar-SA"/>
    </w:rPr>
  </w:style>
  <w:style w:type="character" w:styleId="CharChar35" w:customStyle="1">
    <w:name w:val="Char Char35"/>
    <w:uiPriority w:val="99"/>
    <w:locked/>
    <w:rsid w:val="001B6612"/>
    <w:rPr>
      <w:rFonts w:hint="default" w:ascii="Calibri" w:hAnsi="Calibri" w:cs="Times New Roman"/>
      <w:i/>
      <w:iCs/>
      <w:noProof/>
      <w:spacing w:val="4"/>
      <w:sz w:val="24"/>
      <w:szCs w:val="24"/>
    </w:rPr>
  </w:style>
  <w:style w:type="character" w:styleId="CharChar34" w:customStyle="1">
    <w:name w:val="Char Char34"/>
    <w:uiPriority w:val="99"/>
    <w:locked/>
    <w:rsid w:val="001B6612"/>
    <w:rPr>
      <w:rFonts w:hint="default" w:ascii="Courier New" w:hAnsi="Courier New" w:cs="Times New Roman"/>
      <w:b/>
      <w:bCs w:val="0"/>
      <w:sz w:val="32"/>
      <w:lang w:val="pt-BR" w:eastAsia="pt-BR" w:bidi="ar-SA"/>
    </w:rPr>
  </w:style>
  <w:style w:type="character" w:styleId="CharChar33" w:customStyle="1">
    <w:name w:val="Char Char33"/>
    <w:uiPriority w:val="99"/>
    <w:locked/>
    <w:rsid w:val="001B6612"/>
    <w:rPr>
      <w:rFonts w:hint="default" w:ascii="Arial" w:hAnsi="Arial" w:cs="Times New Roman"/>
      <w:spacing w:val="4"/>
      <w:sz w:val="24"/>
      <w:szCs w:val="24"/>
      <w:lang w:val="pt-BR" w:eastAsia="pt-BR" w:bidi="ar-SA"/>
    </w:rPr>
  </w:style>
  <w:style w:type="character" w:styleId="CharChar32" w:customStyle="1">
    <w:name w:val="Char Char32"/>
    <w:uiPriority w:val="99"/>
    <w:locked/>
    <w:rsid w:val="001B6612"/>
    <w:rPr>
      <w:rFonts w:hint="default" w:ascii="Arial" w:hAnsi="Arial" w:cs="Times New Roman"/>
      <w:spacing w:val="4"/>
      <w:sz w:val="24"/>
      <w:szCs w:val="24"/>
      <w:lang w:val="pt-BR" w:eastAsia="pt-BR" w:bidi="ar-SA"/>
    </w:rPr>
  </w:style>
  <w:style w:type="character" w:styleId="CharChar311" w:customStyle="1">
    <w:name w:val="Char Char311"/>
    <w:uiPriority w:val="99"/>
    <w:locked/>
    <w:rsid w:val="001B6612"/>
    <w:rPr>
      <w:rFonts w:hint="default" w:ascii="Arial" w:hAnsi="Arial" w:cs="Times New Roman"/>
      <w:spacing w:val="4"/>
      <w:sz w:val="22"/>
      <w:lang w:val="pt-BR" w:eastAsia="pt-BR" w:bidi="ar-SA"/>
    </w:rPr>
  </w:style>
  <w:style w:type="character" w:styleId="CharChar30" w:customStyle="1">
    <w:name w:val="Char Char30"/>
    <w:uiPriority w:val="99"/>
    <w:locked/>
    <w:rsid w:val="001B6612"/>
    <w:rPr>
      <w:rFonts w:hint="default" w:ascii="Tahoma" w:hAnsi="Tahoma" w:cs="Tahoma"/>
      <w:spacing w:val="4"/>
      <w:sz w:val="16"/>
      <w:szCs w:val="16"/>
      <w:lang w:val="pt-BR" w:eastAsia="pt-BR" w:bidi="ar-SA"/>
    </w:rPr>
  </w:style>
  <w:style w:type="character" w:styleId="CharChar29" w:customStyle="1">
    <w:name w:val="Char Char29"/>
    <w:uiPriority w:val="99"/>
    <w:locked/>
    <w:rsid w:val="001B6612"/>
    <w:rPr>
      <w:rFonts w:hint="default" w:ascii="Arial" w:hAnsi="Arial" w:cs="Times New Roman"/>
      <w:spacing w:val="4"/>
      <w:sz w:val="22"/>
      <w:lang w:val="pt-BR" w:eastAsia="pt-BR" w:bidi="ar-SA"/>
    </w:rPr>
  </w:style>
  <w:style w:type="character" w:styleId="CharChar28" w:customStyle="1">
    <w:name w:val="Char Char28"/>
    <w:uiPriority w:val="99"/>
    <w:locked/>
    <w:rsid w:val="001B6612"/>
    <w:rPr>
      <w:rFonts w:hint="default" w:ascii="Arial" w:hAnsi="Arial" w:cs="Times New Roman"/>
      <w:noProof/>
      <w:spacing w:val="4"/>
      <w:sz w:val="22"/>
      <w:lang w:val="pt-BR" w:eastAsia="pt-BR" w:bidi="ar-SA"/>
    </w:rPr>
  </w:style>
  <w:style w:type="character" w:styleId="CharChar27" w:customStyle="1">
    <w:name w:val="Char Char27"/>
    <w:uiPriority w:val="99"/>
    <w:locked/>
    <w:rsid w:val="001B6612"/>
    <w:rPr>
      <w:rFonts w:hint="default" w:ascii="Arial" w:hAnsi="Arial" w:cs="Times New Roman"/>
      <w:spacing w:val="4"/>
      <w:sz w:val="24"/>
      <w:szCs w:val="24"/>
      <w:lang w:val="pt-BR" w:eastAsia="pt-BR" w:bidi="ar-SA"/>
    </w:rPr>
  </w:style>
  <w:style w:type="character" w:styleId="CharChar26" w:customStyle="1">
    <w:name w:val="Char Char26"/>
    <w:uiPriority w:val="99"/>
    <w:locked/>
    <w:rsid w:val="001B6612"/>
    <w:rPr>
      <w:rFonts w:hint="default" w:ascii="Arial" w:hAnsi="Arial" w:cs="Times New Roman"/>
      <w:spacing w:val="4"/>
      <w:sz w:val="24"/>
      <w:szCs w:val="24"/>
      <w:lang w:val="pt-BR" w:eastAsia="pt-BR" w:bidi="ar-SA"/>
    </w:rPr>
  </w:style>
  <w:style w:type="character" w:styleId="CharChar25" w:customStyle="1">
    <w:name w:val="Char Char25"/>
    <w:uiPriority w:val="99"/>
    <w:locked/>
    <w:rsid w:val="001B6612"/>
    <w:rPr>
      <w:rFonts w:hint="default" w:ascii="Courier New" w:hAnsi="Courier New" w:cs="Courier New"/>
      <w:lang w:val="pt-BR" w:eastAsia="pt-BR" w:bidi="ar-SA"/>
    </w:rPr>
  </w:style>
  <w:style w:type="character" w:styleId="CharChar24" w:customStyle="1">
    <w:name w:val="Char Char24"/>
    <w:uiPriority w:val="99"/>
    <w:locked/>
    <w:rsid w:val="001B6612"/>
    <w:rPr>
      <w:rFonts w:hint="default" w:ascii="Arial" w:hAnsi="Arial" w:cs="Times New Roman"/>
      <w:spacing w:val="4"/>
      <w:sz w:val="24"/>
      <w:szCs w:val="24"/>
      <w:lang w:val="pt-BR" w:eastAsia="pt-BR" w:bidi="ar-SA"/>
    </w:rPr>
  </w:style>
  <w:style w:type="character" w:styleId="CharChar23" w:customStyle="1">
    <w:name w:val="Char Char23"/>
    <w:uiPriority w:val="99"/>
    <w:locked/>
    <w:rsid w:val="001B6612"/>
    <w:rPr>
      <w:rFonts w:hint="default" w:ascii="Times New Roman" w:hAnsi="Times New Roman" w:cs="Times New Roman"/>
      <w:noProof/>
      <w:spacing w:val="4"/>
      <w:sz w:val="2"/>
    </w:rPr>
  </w:style>
  <w:style w:type="character" w:styleId="CharChar22" w:customStyle="1">
    <w:name w:val="Char Char22"/>
    <w:uiPriority w:val="99"/>
    <w:locked/>
    <w:rsid w:val="001B6612"/>
    <w:rPr>
      <w:rFonts w:hint="default" w:ascii="Cambria" w:hAnsi="Cambria" w:cs="Times New Roman"/>
      <w:b/>
      <w:bCs/>
      <w:noProof/>
      <w:spacing w:val="4"/>
      <w:kern w:val="28"/>
      <w:sz w:val="32"/>
      <w:szCs w:val="32"/>
    </w:rPr>
  </w:style>
  <w:style w:type="character" w:styleId="CharChar211" w:customStyle="1">
    <w:name w:val="Char Char211"/>
    <w:uiPriority w:val="99"/>
    <w:locked/>
    <w:rsid w:val="001B6612"/>
    <w:rPr>
      <w:rFonts w:hint="default" w:ascii="Cambria" w:hAnsi="Cambria" w:cs="Times New Roman"/>
      <w:noProof/>
      <w:spacing w:val="4"/>
      <w:sz w:val="24"/>
      <w:szCs w:val="24"/>
    </w:rPr>
  </w:style>
  <w:style w:type="character" w:styleId="CharChar20" w:customStyle="1">
    <w:name w:val="Char Char20"/>
    <w:uiPriority w:val="99"/>
    <w:locked/>
    <w:rsid w:val="001B6612"/>
    <w:rPr>
      <w:rFonts w:hint="default" w:ascii="Arial" w:hAnsi="Arial" w:cs="Times New Roman"/>
      <w:b/>
      <w:bCs/>
      <w:noProof/>
      <w:spacing w:val="4"/>
      <w:sz w:val="20"/>
      <w:szCs w:val="20"/>
      <w:lang w:val="pt-BR" w:eastAsia="pt-BR" w:bidi="ar-SA"/>
    </w:rPr>
  </w:style>
  <w:style w:type="character" w:styleId="CharChar19" w:customStyle="1">
    <w:name w:val="Char Char19"/>
    <w:uiPriority w:val="99"/>
    <w:locked/>
    <w:rsid w:val="001B6612"/>
    <w:rPr>
      <w:rFonts w:hint="default" w:ascii="Arial" w:hAnsi="Arial" w:cs="Times New Roman"/>
      <w:noProof/>
      <w:spacing w:val="4"/>
    </w:rPr>
  </w:style>
  <w:style w:type="character" w:styleId="ListBulletChar" w:customStyle="1">
    <w:name w:val="List Bullet Char"/>
    <w:uiPriority w:val="99"/>
    <w:locked/>
    <w:rsid w:val="001B6612"/>
    <w:rPr>
      <w:rFonts w:hint="default" w:ascii="Arial" w:hAnsi="Arial" w:cs="Times New Roman"/>
      <w:noProof/>
      <w:spacing w:val="4"/>
      <w:sz w:val="22"/>
      <w:lang w:val="pt-BR" w:eastAsia="pt-BR" w:bidi="ar-SA"/>
    </w:rPr>
  </w:style>
  <w:style w:type="character" w:styleId="TextodecomentrioChar1" w:customStyle="1">
    <w:name w:val="Texto de comentário Char1"/>
    <w:uiPriority w:val="99"/>
    <w:locked/>
    <w:rsid w:val="001B6612"/>
    <w:rPr>
      <w:noProof/>
      <w:sz w:val="18"/>
      <w:lang w:val="pt-BR" w:eastAsia="pt-BR" w:bidi="ar-SA"/>
    </w:rPr>
  </w:style>
  <w:style w:type="character" w:styleId="onsTabelaTtuloInternoChar" w:customStyle="1">
    <w:name w:val="onsTabela_Título_Interno Char"/>
    <w:uiPriority w:val="99"/>
    <w:rsid w:val="001B6612"/>
    <w:rPr>
      <w:rFonts w:hint="default" w:ascii="Arial" w:hAnsi="Arial" w:cs="Arial"/>
      <w:b/>
      <w:bCs w:val="0"/>
      <w:color w:val="000000"/>
      <w:spacing w:val="4"/>
      <w:sz w:val="22"/>
      <w:shd w:val="pct15" w:color="008000" w:fill="auto"/>
      <w:lang w:val="en-US" w:eastAsia="pt-BR" w:bidi="ar-SA"/>
    </w:rPr>
  </w:style>
  <w:style w:type="character" w:styleId="TachadoChar" w:customStyle="1">
    <w:name w:val="Tachado Char"/>
    <w:uiPriority w:val="99"/>
    <w:rsid w:val="001B6612"/>
    <w:rPr>
      <w:rFonts w:hint="default" w:ascii="Arial" w:hAnsi="Arial" w:cs="Arial"/>
      <w:b/>
      <w:bCs w:val="0"/>
      <w:strike/>
      <w:color w:val="000000"/>
      <w:spacing w:val="4"/>
      <w:sz w:val="22"/>
      <w:shd w:val="pct15" w:color="008000" w:fill="auto"/>
      <w:lang w:val="en-US" w:eastAsia="pt-BR" w:bidi="ar-SA"/>
    </w:rPr>
  </w:style>
  <w:style w:type="character" w:styleId="CharChar17" w:customStyle="1">
    <w:name w:val="Char Char17"/>
    <w:uiPriority w:val="99"/>
    <w:locked/>
    <w:rsid w:val="001B6612"/>
    <w:rPr>
      <w:rFonts w:hint="default" w:ascii="Calibri" w:hAnsi="Calibri" w:eastAsia="Calibri" w:cs="Calibri"/>
      <w:noProof/>
      <w:lang w:val="pt-BR" w:eastAsia="en-US" w:bidi="ar-SA"/>
    </w:rPr>
  </w:style>
  <w:style w:type="character" w:styleId="Ttulo11" w:customStyle="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hint="default" w:ascii="Arial Black" w:hAnsi="Arial Black" w:cs="Arial"/>
      <w:spacing w:val="4"/>
      <w:kern w:val="28"/>
      <w:sz w:val="23"/>
      <w:szCs w:val="32"/>
      <w:lang w:val="pt-BR" w:eastAsia="pt-BR" w:bidi="ar-SA"/>
    </w:rPr>
  </w:style>
  <w:style w:type="character" w:styleId="Ttulo21" w:customStyle="1">
    <w:name w:val="Título 21"/>
    <w:aliases w:val="subtítulo1,heading 261,heading 271,heading 2111,heading 2211,heading 2311,heading 2411,heading 2511,título 211,heading 281,heading 2121,heading 2221,heading 232 Char Char1"/>
    <w:uiPriority w:val="99"/>
    <w:locked/>
    <w:rsid w:val="001B6612"/>
    <w:rPr>
      <w:rFonts w:hint="default" w:ascii="Arial" w:hAnsi="Arial" w:cs="Arial"/>
      <w:iCs/>
      <w:spacing w:val="4"/>
      <w:kern w:val="28"/>
      <w:sz w:val="23"/>
      <w:szCs w:val="28"/>
      <w:lang w:val="pt-BR" w:eastAsia="pt-BR" w:bidi="ar-SA"/>
    </w:rPr>
  </w:style>
  <w:style w:type="character" w:styleId="Ttulo31" w:customStyle="1">
    <w:name w:val="Título 31"/>
    <w:aliases w:val="sub-subtítulo1,heading 361,heading 3111,heading 3211,heading 3311,heading 3411,heading 3511,heading 371,heading 3121,heading 3221,heading 3321,heading 3421,heading 3521"/>
    <w:uiPriority w:val="99"/>
    <w:locked/>
    <w:rsid w:val="001B6612"/>
    <w:rPr>
      <w:rFonts w:hint="default" w:ascii="Arial" w:hAnsi="Arial" w:cs="Arial"/>
      <w:spacing w:val="4"/>
      <w:kern w:val="28"/>
      <w:sz w:val="23"/>
      <w:szCs w:val="26"/>
      <w:lang w:val="pt-BR" w:eastAsia="pt-BR" w:bidi="ar-SA"/>
    </w:rPr>
  </w:style>
  <w:style w:type="character" w:styleId="Ttulo41" w:customStyle="1">
    <w:name w:val="Título 41"/>
    <w:aliases w:val="sub-sub-subtítulo1,heading 451,heading 4111,heading 4211,heading 4311,heading 4411,heading 461,heading 4121,heading 4221,heading 4321,heading 4421,heading 471,heading 4131,heading 4231"/>
    <w:uiPriority w:val="99"/>
    <w:locked/>
    <w:rsid w:val="001B6612"/>
    <w:rPr>
      <w:rFonts w:hint="default" w:ascii="Arial" w:hAnsi="Arial" w:cs="Arial"/>
      <w:spacing w:val="4"/>
      <w:kern w:val="28"/>
      <w:sz w:val="23"/>
      <w:szCs w:val="28"/>
      <w:lang w:val="pt-BR" w:eastAsia="pt-BR" w:bidi="ar-SA"/>
    </w:rPr>
  </w:style>
  <w:style w:type="character" w:styleId="Heading1Char1" w:customStyle="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hint="default" w:ascii="Arial Black" w:hAnsi="Arial Black" w:cs="Arial Black"/>
      <w:b/>
      <w:bCs/>
      <w:spacing w:val="4"/>
      <w:kern w:val="28"/>
      <w:sz w:val="23"/>
      <w:szCs w:val="23"/>
      <w:lang w:val="pt-BR" w:eastAsia="pt-BR"/>
    </w:rPr>
  </w:style>
  <w:style w:type="character" w:styleId="Ttulo22" w:customStyle="1">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hint="default" w:ascii="Arial" w:hAnsi="Arial" w:cs="Arial"/>
      <w:b/>
      <w:bCs/>
      <w:iCs/>
      <w:spacing w:val="4"/>
      <w:kern w:val="28"/>
      <w:sz w:val="23"/>
      <w:szCs w:val="28"/>
      <w:lang w:val="pt-BR" w:eastAsia="pt-BR" w:bidi="ar-SA"/>
    </w:rPr>
  </w:style>
  <w:style w:type="character" w:styleId="Heading7Char1" w:customStyle="1">
    <w:name w:val="Heading 7 Char1"/>
    <w:uiPriority w:val="99"/>
    <w:rsid w:val="001B6612"/>
    <w:rPr>
      <w:rFonts w:hint="default" w:ascii="Calibri" w:hAnsi="Calibri" w:cs="Calibri"/>
      <w:noProof/>
      <w:lang w:eastAsia="en-US"/>
    </w:rPr>
  </w:style>
  <w:style w:type="character" w:styleId="Heading9Char1" w:customStyle="1">
    <w:name w:val="Heading 9 Char1"/>
    <w:uiPriority w:val="99"/>
    <w:rsid w:val="001B6612"/>
    <w:rPr>
      <w:rFonts w:hint="default" w:ascii="Courier New" w:hAnsi="Courier New" w:cs="Courier New"/>
      <w:b/>
      <w:bCs/>
      <w:noProof/>
      <w:sz w:val="32"/>
      <w:szCs w:val="32"/>
      <w:lang w:eastAsia="en-US"/>
    </w:rPr>
  </w:style>
  <w:style w:type="character" w:styleId="CommentTextChar1" w:customStyle="1">
    <w:name w:val="Comment Text Char1"/>
    <w:uiPriority w:val="99"/>
    <w:rsid w:val="001B6612"/>
    <w:rPr>
      <w:rFonts w:hint="default" w:ascii="Calibri" w:hAnsi="Calibri" w:cs="Calibri"/>
      <w:noProof/>
      <w:sz w:val="18"/>
      <w:szCs w:val="18"/>
      <w:lang w:eastAsia="en-US"/>
    </w:rPr>
  </w:style>
  <w:style w:type="character" w:styleId="BalloonTextChar1" w:customStyle="1">
    <w:name w:val="Balloon Text Char1"/>
    <w:uiPriority w:val="99"/>
    <w:rsid w:val="001B6612"/>
    <w:rPr>
      <w:rFonts w:hint="default" w:ascii="Tahoma" w:hAnsi="Tahoma" w:cs="Tahoma"/>
      <w:noProof/>
      <w:sz w:val="16"/>
      <w:szCs w:val="16"/>
      <w:lang w:eastAsia="en-US"/>
    </w:rPr>
  </w:style>
  <w:style w:type="character" w:styleId="BodyTextIndentChar1" w:customStyle="1">
    <w:name w:val="Body Text Indent Char1"/>
    <w:uiPriority w:val="99"/>
    <w:rsid w:val="001B6612"/>
    <w:rPr>
      <w:rFonts w:hint="default" w:ascii="Calibri" w:hAnsi="Calibri" w:cs="Calibri"/>
      <w:noProof/>
      <w:sz w:val="18"/>
      <w:szCs w:val="18"/>
      <w:lang w:eastAsia="en-US"/>
    </w:rPr>
  </w:style>
  <w:style w:type="character" w:styleId="ListBulletChar1" w:customStyle="1">
    <w:name w:val="List Bullet Char1"/>
    <w:uiPriority w:val="99"/>
    <w:rsid w:val="001B6612"/>
    <w:rPr>
      <w:rFonts w:hint="default" w:ascii="Calibri" w:hAnsi="Calibri" w:cs="Calibri"/>
      <w:noProof/>
      <w:sz w:val="18"/>
      <w:szCs w:val="18"/>
      <w:lang w:eastAsia="en-US"/>
    </w:rPr>
  </w:style>
  <w:style w:type="character" w:styleId="BodyTextIndent2Char1" w:customStyle="1">
    <w:name w:val="Body Text Indent 2 Char1"/>
    <w:uiPriority w:val="99"/>
    <w:rsid w:val="001B6612"/>
    <w:rPr>
      <w:rFonts w:hint="default" w:ascii="Calibri" w:hAnsi="Calibri" w:cs="Calibri"/>
      <w:noProof/>
      <w:sz w:val="18"/>
      <w:szCs w:val="18"/>
      <w:lang w:eastAsia="en-US"/>
    </w:rPr>
  </w:style>
  <w:style w:type="character" w:styleId="BodyTextChar1" w:customStyle="1">
    <w:name w:val="Body Text Char1"/>
    <w:uiPriority w:val="99"/>
    <w:rsid w:val="001B6612"/>
    <w:rPr>
      <w:rFonts w:hint="default" w:ascii="Calibri" w:hAnsi="Calibri" w:cs="Calibri"/>
      <w:noProof/>
      <w:sz w:val="18"/>
      <w:szCs w:val="18"/>
      <w:lang w:eastAsia="en-US"/>
    </w:rPr>
  </w:style>
  <w:style w:type="character" w:styleId="PlainTextChar1" w:customStyle="1">
    <w:name w:val="Plain Text Char1"/>
    <w:uiPriority w:val="99"/>
    <w:rsid w:val="001B6612"/>
    <w:rPr>
      <w:rFonts w:hint="default" w:ascii="Courier New" w:hAnsi="Courier New" w:cs="Courier New"/>
      <w:noProof/>
      <w:lang w:eastAsia="en-US"/>
    </w:rPr>
  </w:style>
  <w:style w:type="character" w:styleId="BodyText2Char1" w:customStyle="1">
    <w:name w:val="Body Text 2 Char1"/>
    <w:uiPriority w:val="99"/>
    <w:rsid w:val="001B6612"/>
    <w:rPr>
      <w:rFonts w:hint="default" w:ascii="Calibri" w:hAnsi="Calibri" w:cs="Calibri"/>
      <w:noProof/>
      <w:sz w:val="18"/>
      <w:szCs w:val="18"/>
      <w:lang w:eastAsia="en-US"/>
    </w:rPr>
  </w:style>
  <w:style w:type="character" w:styleId="FootnoteTextChar1" w:customStyle="1">
    <w:name w:val="Footnote Text Char1"/>
    <w:uiPriority w:val="99"/>
    <w:rsid w:val="001B6612"/>
    <w:rPr>
      <w:rFonts w:hint="default" w:ascii="Calibri" w:hAnsi="Calibri" w:cs="Calibri"/>
      <w:noProof/>
      <w:lang w:eastAsia="en-US"/>
    </w:rPr>
  </w:style>
  <w:style w:type="character" w:styleId="CharChar161" w:customStyle="1">
    <w:name w:val="Char Char161"/>
    <w:uiPriority w:val="99"/>
    <w:rsid w:val="001B6612"/>
    <w:rPr>
      <w:rFonts w:hint="default" w:ascii="Arial" w:hAnsi="Arial" w:cs="Times New Roman"/>
      <w:spacing w:val="4"/>
      <w:sz w:val="22"/>
      <w:lang w:val="pt-BR" w:eastAsia="pt-BR" w:bidi="ar-SA"/>
    </w:rPr>
  </w:style>
  <w:style w:type="character" w:styleId="CharChar142" w:customStyle="1">
    <w:name w:val="Char Char142"/>
    <w:uiPriority w:val="99"/>
    <w:rsid w:val="001B6612"/>
    <w:rPr>
      <w:rFonts w:hint="default" w:ascii="Arial" w:hAnsi="Arial" w:cs="Times New Roman"/>
      <w:spacing w:val="4"/>
      <w:sz w:val="22"/>
      <w:lang w:val="pt-BR" w:eastAsia="pt-BR" w:bidi="ar-SA"/>
    </w:rPr>
  </w:style>
  <w:style w:type="character" w:styleId="CharChar162" w:customStyle="1">
    <w:name w:val="Char Char162"/>
    <w:uiPriority w:val="99"/>
    <w:rsid w:val="001B6612"/>
    <w:rPr>
      <w:rFonts w:hint="default" w:ascii="Arial" w:hAnsi="Arial" w:cs="Arial"/>
      <w:spacing w:val="4"/>
      <w:sz w:val="22"/>
      <w:szCs w:val="22"/>
      <w:lang w:val="pt-BR" w:eastAsia="pt-BR"/>
    </w:rPr>
  </w:style>
  <w:style w:type="character" w:styleId="CharChar143" w:customStyle="1">
    <w:name w:val="Char Char143"/>
    <w:uiPriority w:val="99"/>
    <w:rsid w:val="001B6612"/>
    <w:rPr>
      <w:rFonts w:hint="default" w:ascii="Arial" w:hAnsi="Arial" w:cs="Arial"/>
      <w:spacing w:val="4"/>
      <w:sz w:val="22"/>
      <w:szCs w:val="22"/>
      <w:lang w:val="pt-BR" w:eastAsia="pt-BR"/>
    </w:rPr>
  </w:style>
  <w:style w:type="character" w:styleId="Ttulo8Char1" w:customStyle="1">
    <w:name w:val="Título 8 Char1"/>
    <w:uiPriority w:val="99"/>
    <w:locked/>
    <w:rsid w:val="001B6612"/>
    <w:rPr>
      <w:rFonts w:hint="default" w:ascii="Calibri" w:hAnsi="Calibri" w:cs="Calibri"/>
      <w:b/>
      <w:bCs/>
      <w:strike/>
      <w:noProof/>
      <w:sz w:val="18"/>
      <w:szCs w:val="18"/>
      <w:lang w:eastAsia="en-US"/>
    </w:rPr>
  </w:style>
  <w:style w:type="character" w:styleId="Ttulo1Char2" w:customStyle="1">
    <w:name w:val="Título 1 Char2"/>
    <w:uiPriority w:val="99"/>
    <w:locked/>
    <w:rsid w:val="001B6612"/>
    <w:rPr>
      <w:rFonts w:hint="default" w:ascii="Cambria" w:hAnsi="Cambria" w:eastAsia="Times New Roman" w:cs="Times New Roman"/>
      <w:b/>
      <w:bCs/>
      <w:color w:val="365F91"/>
      <w:spacing w:val="4"/>
      <w:sz w:val="28"/>
      <w:szCs w:val="28"/>
    </w:rPr>
  </w:style>
  <w:style w:type="character" w:styleId="Ttulo2Char1" w:customStyle="1">
    <w:name w:val="Título 2 Char1"/>
    <w:uiPriority w:val="99"/>
    <w:locked/>
    <w:rsid w:val="001B6612"/>
    <w:rPr>
      <w:rFonts w:hint="default" w:ascii="Cambria" w:hAnsi="Cambria" w:eastAsia="Times New Roman" w:cs="Times New Roman"/>
      <w:b/>
      <w:bCs/>
      <w:color w:val="4F81BD"/>
      <w:spacing w:val="4"/>
      <w:sz w:val="26"/>
      <w:szCs w:val="26"/>
    </w:rPr>
  </w:style>
  <w:style w:type="character" w:styleId="Ttulo7Char1" w:customStyle="1">
    <w:name w:val="Título 7 Char1"/>
    <w:uiPriority w:val="99"/>
    <w:locked/>
    <w:rsid w:val="001B6612"/>
    <w:rPr>
      <w:rFonts w:hint="default" w:ascii="Calibri" w:hAnsi="Calibri" w:cs="Calibri"/>
      <w:noProof/>
      <w:lang w:eastAsia="en-US"/>
    </w:rPr>
  </w:style>
  <w:style w:type="character" w:styleId="Ttulo9Char1" w:customStyle="1">
    <w:name w:val="Título 9 Char1"/>
    <w:uiPriority w:val="99"/>
    <w:locked/>
    <w:rsid w:val="001B6612"/>
    <w:rPr>
      <w:rFonts w:hint="default" w:ascii="Courier New" w:hAnsi="Courier New" w:cs="Courier New"/>
      <w:b/>
      <w:bCs/>
      <w:noProof/>
      <w:sz w:val="32"/>
      <w:szCs w:val="32"/>
      <w:lang w:eastAsia="en-US"/>
    </w:rPr>
  </w:style>
  <w:style w:type="character" w:styleId="TextodecomentrioChar2" w:customStyle="1">
    <w:name w:val="Texto de comentário Char2"/>
    <w:uiPriority w:val="99"/>
    <w:semiHidden/>
    <w:locked/>
    <w:rsid w:val="001B6612"/>
    <w:rPr>
      <w:rFonts w:hint="default" w:ascii="Calibri" w:hAnsi="Calibri" w:cs="Calibri"/>
      <w:noProof/>
      <w:sz w:val="18"/>
      <w:szCs w:val="18"/>
      <w:lang w:eastAsia="en-US"/>
    </w:rPr>
  </w:style>
  <w:style w:type="character" w:styleId="TextodebaloChar1" w:customStyle="1">
    <w:name w:val="Texto de balão Char1"/>
    <w:uiPriority w:val="99"/>
    <w:semiHidden/>
    <w:locked/>
    <w:rsid w:val="001B6612"/>
    <w:rPr>
      <w:rFonts w:hint="default" w:ascii="Tahoma" w:hAnsi="Tahoma" w:cs="Tahoma"/>
      <w:noProof/>
      <w:sz w:val="16"/>
      <w:szCs w:val="16"/>
      <w:lang w:eastAsia="en-US"/>
    </w:rPr>
  </w:style>
  <w:style w:type="character" w:styleId="RecuodecorpodetextoChar1" w:customStyle="1">
    <w:name w:val="Recuo de corpo de texto Char1"/>
    <w:uiPriority w:val="99"/>
    <w:locked/>
    <w:rsid w:val="001B6612"/>
    <w:rPr>
      <w:rFonts w:hint="default" w:ascii="Calibri" w:hAnsi="Calibri" w:cs="Calibri"/>
      <w:noProof/>
      <w:sz w:val="18"/>
      <w:szCs w:val="18"/>
      <w:lang w:eastAsia="en-US"/>
    </w:rPr>
  </w:style>
  <w:style w:type="character" w:styleId="Recuodecorpodetexto2Char1" w:customStyle="1">
    <w:name w:val="Recuo de corpo de texto 2 Char1"/>
    <w:uiPriority w:val="99"/>
    <w:locked/>
    <w:rsid w:val="001B6612"/>
    <w:rPr>
      <w:rFonts w:hint="default" w:ascii="Calibri" w:hAnsi="Calibri" w:cs="Calibri"/>
      <w:noProof/>
      <w:sz w:val="18"/>
      <w:szCs w:val="18"/>
      <w:lang w:eastAsia="en-US"/>
    </w:rPr>
  </w:style>
  <w:style w:type="character" w:styleId="CorpodetextoChar1" w:customStyle="1">
    <w:name w:val="Corpo de texto Char1"/>
    <w:uiPriority w:val="99"/>
    <w:locked/>
    <w:rsid w:val="001B6612"/>
    <w:rPr>
      <w:rFonts w:hint="default" w:ascii="Calibri" w:hAnsi="Calibri" w:cs="Calibri"/>
      <w:noProof/>
      <w:sz w:val="18"/>
      <w:szCs w:val="18"/>
      <w:lang w:eastAsia="en-US"/>
    </w:rPr>
  </w:style>
  <w:style w:type="character" w:styleId="TextosemFormataoChar1" w:customStyle="1">
    <w:name w:val="Texto sem Formatação Char1"/>
    <w:uiPriority w:val="99"/>
    <w:locked/>
    <w:rsid w:val="001B6612"/>
    <w:rPr>
      <w:rFonts w:hint="default" w:ascii="Courier New" w:hAnsi="Courier New" w:cs="Courier New"/>
      <w:noProof/>
      <w:lang w:eastAsia="en-US"/>
    </w:rPr>
  </w:style>
  <w:style w:type="character" w:styleId="Corpodetexto2Char1" w:customStyle="1">
    <w:name w:val="Corpo de texto 2 Char1"/>
    <w:uiPriority w:val="99"/>
    <w:locked/>
    <w:rsid w:val="001B6612"/>
    <w:rPr>
      <w:rFonts w:hint="default" w:ascii="Calibri" w:hAnsi="Calibri" w:cs="Calibri"/>
      <w:noProof/>
      <w:sz w:val="18"/>
      <w:szCs w:val="18"/>
      <w:lang w:eastAsia="en-US"/>
    </w:rPr>
  </w:style>
  <w:style w:type="character" w:styleId="TtuloChar1" w:customStyle="1">
    <w:name w:val="Título Char1"/>
    <w:uiPriority w:val="99"/>
    <w:locked/>
    <w:rsid w:val="001B6612"/>
    <w:rPr>
      <w:rFonts w:hint="default" w:ascii="Calibri" w:hAnsi="Calibri" w:cs="Calibri"/>
      <w:b/>
      <w:bCs/>
      <w:sz w:val="24"/>
      <w:szCs w:val="24"/>
      <w:lang w:eastAsia="en-US"/>
    </w:rPr>
  </w:style>
  <w:style w:type="character" w:styleId="SubttuloChar1" w:customStyle="1">
    <w:name w:val="Subtítulo Char1"/>
    <w:uiPriority w:val="99"/>
    <w:locked/>
    <w:rsid w:val="001B6612"/>
    <w:rPr>
      <w:rFonts w:hint="default" w:ascii="Calibri" w:hAnsi="Calibri" w:eastAsia="MS Mincho" w:cs="Calibri"/>
      <w:i/>
      <w:iCs/>
      <w:sz w:val="28"/>
      <w:szCs w:val="28"/>
      <w:lang w:eastAsia="ar-SA"/>
    </w:rPr>
  </w:style>
  <w:style w:type="character" w:styleId="AssuntodocomentrioChar1" w:customStyle="1">
    <w:name w:val="Assunto do comentário Char1"/>
    <w:uiPriority w:val="99"/>
    <w:locked/>
    <w:rsid w:val="001B6612"/>
    <w:rPr>
      <w:rFonts w:hint="default" w:ascii="Calibri" w:hAnsi="Calibri" w:cs="Calibri"/>
      <w:b/>
      <w:bCs/>
      <w:noProof/>
      <w:sz w:val="18"/>
      <w:szCs w:val="18"/>
      <w:lang w:eastAsia="en-US"/>
    </w:rPr>
  </w:style>
  <w:style w:type="character" w:styleId="TextodenotaderodapChar1" w:customStyle="1">
    <w:name w:val="Texto de nota de rodapé Char1"/>
    <w:uiPriority w:val="99"/>
    <w:semiHidden/>
    <w:locked/>
    <w:rsid w:val="001B6612"/>
    <w:rPr>
      <w:rFonts w:hint="default" w:ascii="Calibri" w:hAnsi="Calibri" w:cs="Calibri"/>
      <w:noProof/>
      <w:lang w:eastAsia="en-US"/>
    </w:rPr>
  </w:style>
  <w:style w:type="character" w:styleId="Recuodecorpodetexto3Char1" w:customStyle="1">
    <w:name w:val="Recuo de corpo de texto 3 Char1"/>
    <w:uiPriority w:val="99"/>
    <w:locked/>
    <w:rsid w:val="001B6612"/>
    <w:rPr>
      <w:rFonts w:hint="default" w:ascii="Arial" w:hAnsi="Arial" w:cs="Arial"/>
      <w:spacing w:val="4"/>
      <w:sz w:val="16"/>
      <w:szCs w:val="16"/>
    </w:rPr>
  </w:style>
  <w:style w:type="character" w:styleId="CharChar163" w:customStyle="1">
    <w:name w:val="Char Char163"/>
    <w:uiPriority w:val="99"/>
    <w:rsid w:val="001B6612"/>
    <w:rPr>
      <w:rFonts w:hint="default" w:ascii="Arial" w:hAnsi="Arial" w:cs="Times New Roman"/>
      <w:spacing w:val="4"/>
      <w:sz w:val="22"/>
      <w:lang w:val="pt-BR" w:eastAsia="pt-BR" w:bidi="ar-SA"/>
    </w:rPr>
  </w:style>
  <w:style w:type="character" w:styleId="CharChar144" w:customStyle="1">
    <w:name w:val="Char Char144"/>
    <w:uiPriority w:val="99"/>
    <w:rsid w:val="001B6612"/>
    <w:rPr>
      <w:rFonts w:hint="default" w:ascii="Arial" w:hAnsi="Arial" w:cs="Times New Roman"/>
      <w:spacing w:val="4"/>
      <w:sz w:val="22"/>
      <w:lang w:val="pt-BR" w:eastAsia="pt-BR" w:bidi="ar-SA"/>
    </w:rPr>
  </w:style>
  <w:style w:type="character" w:styleId="DocumentMapChar1" w:customStyle="1">
    <w:name w:val="Document Map Char1"/>
    <w:uiPriority w:val="99"/>
    <w:locked/>
    <w:rsid w:val="001B6612"/>
    <w:rPr>
      <w:rFonts w:hint="default" w:ascii="Tahoma" w:hAnsi="Tahoma" w:cs="Tahoma"/>
      <w:noProof/>
      <w:shd w:val="clear" w:color="auto" w:fill="000080"/>
      <w:lang w:eastAsia="en-US"/>
    </w:rPr>
  </w:style>
  <w:style w:type="character" w:styleId="CharChar164" w:customStyle="1">
    <w:name w:val="Char Char164"/>
    <w:uiPriority w:val="99"/>
    <w:rsid w:val="001B6612"/>
    <w:rPr>
      <w:rFonts w:hint="default" w:ascii="Arial" w:hAnsi="Arial" w:cs="Times New Roman"/>
      <w:spacing w:val="4"/>
      <w:sz w:val="22"/>
      <w:lang w:val="pt-BR" w:eastAsia="pt-BR" w:bidi="ar-SA"/>
    </w:rPr>
  </w:style>
  <w:style w:type="character" w:styleId="CharChar145" w:customStyle="1">
    <w:name w:val="Char Char145"/>
    <w:uiPriority w:val="99"/>
    <w:rsid w:val="001B6612"/>
    <w:rPr>
      <w:rFonts w:hint="default" w:ascii="Arial" w:hAnsi="Arial" w:cs="Times New Roman"/>
      <w:spacing w:val="4"/>
      <w:sz w:val="22"/>
      <w:lang w:val="pt-BR" w:eastAsia="pt-BR" w:bidi="ar-SA"/>
    </w:rPr>
  </w:style>
  <w:style w:type="character" w:styleId="DocumentMapChar3" w:customStyle="1">
    <w:name w:val="Document Map Char3"/>
    <w:uiPriority w:val="99"/>
    <w:locked/>
    <w:rsid w:val="001B6612"/>
    <w:rPr>
      <w:rFonts w:hint="default" w:ascii="Tahoma" w:hAnsi="Tahoma" w:eastAsia="Times New Roman" w:cs="Tahoma"/>
      <w:noProof/>
      <w:shd w:val="clear" w:color="auto" w:fill="000080"/>
      <w:lang w:eastAsia="en-US"/>
    </w:rPr>
  </w:style>
  <w:style w:type="character" w:styleId="DocumentMapChar2" w:customStyle="1">
    <w:name w:val="Document Map Char2"/>
    <w:uiPriority w:val="99"/>
    <w:locked/>
    <w:rsid w:val="001B6612"/>
    <w:rPr>
      <w:rFonts w:hint="default" w:ascii="Tahoma" w:hAnsi="Tahoma" w:cs="Tahoma"/>
      <w:noProof/>
      <w:shd w:val="clear" w:color="auto" w:fill="000080"/>
      <w:lang w:eastAsia="en-US"/>
    </w:rPr>
  </w:style>
  <w:style w:type="character" w:styleId="apple-converted-space" w:customStyle="1">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TabeladeGrade5Escura-nfase6">
    <w:name w:val="Grid Table 5 Dark Accent 6"/>
    <w:basedOn w:val="Tabelanormal"/>
    <w:uiPriority w:val="50"/>
    <w:rsid w:val="001B6612"/>
    <w:rPr>
      <w:rFonts w:asciiTheme="minorHAnsi" w:hAnsiTheme="minorHAnsi" w:eastAsia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style>
  <w:style w:type="table" w:styleId="Tabelacomgrade1" w:customStyle="1">
    <w:name w:val="Tabela com grade1"/>
    <w:basedOn w:val="Tabelanormal"/>
    <w:uiPriority w:val="39"/>
    <w:rsid w:val="001B6612"/>
    <w:pPr>
      <w:spacing w:before="360" w:after="360" w:line="320" w:lineRule="exact"/>
    </w:pPr>
    <w:tblPr/>
  </w:style>
  <w:style w:type="table" w:styleId="Tabelacomgrade2" w:customStyle="1">
    <w:name w:val="Tabela com grade2"/>
    <w:basedOn w:val="Tabelanormal"/>
    <w:uiPriority w:val="59"/>
    <w:rsid w:val="001B6612"/>
    <w:pPr>
      <w:spacing w:before="360" w:after="360" w:line="320" w:lineRule="exact"/>
    </w:pPr>
    <w:tblPr/>
  </w:style>
  <w:style w:type="table" w:styleId="Tabelacomgrade3" w:customStyle="1">
    <w:name w:val="Tabela com grade3"/>
    <w:basedOn w:val="Tabelanormal"/>
    <w:rsid w:val="001B6612"/>
    <w:pPr>
      <w:spacing w:before="360" w:after="360" w:line="320" w:lineRule="exact"/>
    </w:pPr>
    <w:tblPr/>
  </w:style>
  <w:style w:type="table" w:styleId="Tabelacomgrade4" w:customStyle="1">
    <w:name w:val="Tabela com grade4"/>
    <w:basedOn w:val="Tabelanormal"/>
    <w:uiPriority w:val="59"/>
    <w:rsid w:val="001B6612"/>
    <w:pPr>
      <w:spacing w:before="360" w:after="360" w:line="320" w:lineRule="exact"/>
    </w:pPr>
    <w:tblPr/>
  </w:style>
  <w:style w:type="table" w:styleId="Tabelacomgrade23" w:customStyle="1">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styleId="Tabelacomgrade5" w:customStyle="1">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styleId="Tabelacomgrade171" w:customStyle="1">
    <w:name w:val="Tabela com grade171"/>
    <w:basedOn w:val="Tabelanormal"/>
    <w:uiPriority w:val="59"/>
    <w:rsid w:val="001B6612"/>
    <w:pPr>
      <w:spacing w:before="360" w:after="360" w:line="320" w:lineRule="exact"/>
    </w:pPr>
    <w:rPr>
      <w:rFonts w:ascii="Calibri" w:hAnsi="Calibri" w:eastAsia="Calibri"/>
      <w:lang w:eastAsia="en-US"/>
    </w:rPr>
    <w:tblPr/>
  </w:style>
  <w:style w:type="table" w:styleId="Tabelacomgrade182" w:customStyle="1">
    <w:name w:val="Tabela com grade182"/>
    <w:basedOn w:val="Tabelanormal"/>
    <w:uiPriority w:val="39"/>
    <w:rsid w:val="001B6612"/>
    <w:pPr>
      <w:spacing w:before="360" w:after="360" w:line="320" w:lineRule="exact"/>
    </w:pPr>
    <w:rPr>
      <w:rFonts w:ascii="Calibri" w:hAnsi="Calibri" w:eastAsia="Calibri"/>
      <w:lang w:eastAsia="en-US"/>
    </w:rPr>
    <w:tblPr/>
  </w:style>
  <w:style w:type="table" w:styleId="Tabelacomgrade6" w:customStyle="1">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styleId="Tabelasimples11" w:customStyle="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7" w:customStyle="1">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8" w:customStyle="1">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9" w:customStyle="1">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10" w:customStyle="1">
    <w:name w:val="Tabela com grade10"/>
    <w:basedOn w:val="Tabelanormal"/>
    <w:rsid w:val="001B6612"/>
    <w:pPr>
      <w:spacing w:before="360" w:after="360" w:line="320" w:lineRule="exact"/>
    </w:pPr>
    <w:rPr>
      <w:rFonts w:ascii="Times New Roman" w:hAnsi="Times New Roman"/>
      <w:sz w:val="20"/>
      <w:szCs w:val="20"/>
    </w:rPr>
    <w:tblPr/>
  </w:style>
  <w:style w:type="table" w:styleId="Tabelacomgrade11" w:customStyle="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12" w:customStyle="1">
    <w:name w:val="Tabela com grade12"/>
    <w:basedOn w:val="Tabelanormal"/>
    <w:rsid w:val="001B6612"/>
    <w:pPr>
      <w:spacing w:before="360" w:after="360" w:line="320" w:lineRule="exact"/>
    </w:pPr>
    <w:rPr>
      <w:rFonts w:ascii="Times New Roman" w:hAnsi="Times New Roman"/>
      <w:sz w:val="20"/>
      <w:szCs w:val="20"/>
    </w:rPr>
    <w:tblPr/>
  </w:style>
  <w:style w:type="table" w:styleId="Tabelacomgrade13" w:customStyle="1">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14" w:customStyle="1">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15" w:customStyle="1">
    <w:name w:val="Tabela com grade15"/>
    <w:basedOn w:val="Tabelanormal"/>
    <w:rsid w:val="001B6612"/>
    <w:pPr>
      <w:spacing w:before="360" w:after="360" w:line="320" w:lineRule="exact"/>
    </w:pPr>
    <w:rPr>
      <w:rFonts w:ascii="Times New Roman" w:hAnsi="Times New Roman"/>
      <w:sz w:val="20"/>
      <w:szCs w:val="20"/>
    </w:rPr>
    <w:tblPr/>
  </w:style>
  <w:style w:type="table" w:styleId="Tabelacomgrade16" w:customStyle="1">
    <w:name w:val="Tabela com grade16"/>
    <w:basedOn w:val="Tabelanormal"/>
    <w:uiPriority w:val="59"/>
    <w:rsid w:val="001B6612"/>
    <w:pPr>
      <w:spacing w:before="360" w:after="360" w:line="320" w:lineRule="exact"/>
    </w:pPr>
    <w:rPr>
      <w:rFonts w:ascii="Times New Roman" w:hAnsi="Times New Roman"/>
      <w:sz w:val="20"/>
      <w:szCs w:val="20"/>
    </w:rPr>
    <w:tblPr/>
  </w:style>
  <w:style w:type="table" w:styleId="Tabelacomgrade31" w:customStyle="1">
    <w:name w:val="Tabela com grade31"/>
    <w:basedOn w:val="Tabelanormal"/>
    <w:rsid w:val="001B6612"/>
    <w:pPr>
      <w:spacing w:before="360" w:after="360" w:line="320" w:lineRule="exact"/>
    </w:pPr>
    <w:tblPr/>
  </w:style>
  <w:style w:type="table" w:styleId="Tabelacomgrade17" w:customStyle="1">
    <w:name w:val="Tabela com grade17"/>
    <w:basedOn w:val="Tabelanormal"/>
    <w:rsid w:val="001B6612"/>
    <w:pPr>
      <w:spacing w:before="360" w:after="360" w:line="320" w:lineRule="exact"/>
    </w:pPr>
    <w:rPr>
      <w:rFonts w:ascii="Calibri" w:hAnsi="Calibri" w:eastAsia="Calibri"/>
      <w:lang w:eastAsia="en-US"/>
    </w:rPr>
    <w:tblPr/>
  </w:style>
  <w:style w:type="table" w:styleId="Tabelacomgrade18" w:customStyle="1">
    <w:name w:val="Tabela com grade18"/>
    <w:basedOn w:val="Tabelanormal"/>
    <w:uiPriority w:val="39"/>
    <w:rsid w:val="001B6612"/>
    <w:pPr>
      <w:spacing w:before="360" w:after="360" w:line="320" w:lineRule="exact"/>
    </w:pPr>
    <w:rPr>
      <w:rFonts w:ascii="Calibri" w:hAnsi="Calibri" w:eastAsia="Calibri"/>
      <w:lang w:eastAsia="en-US"/>
    </w:rPr>
    <w:tblPr/>
  </w:style>
  <w:style w:type="table" w:styleId="Tabelacomgrade19" w:customStyle="1">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181" w:customStyle="1">
    <w:name w:val="Tabela com grade181"/>
    <w:basedOn w:val="Tabelanormal"/>
    <w:uiPriority w:val="39"/>
    <w:rsid w:val="001B6612"/>
    <w:pPr>
      <w:spacing w:before="360" w:after="360" w:line="320" w:lineRule="exact"/>
    </w:pPr>
    <w:rPr>
      <w:rFonts w:ascii="Calibri" w:hAnsi="Calibri" w:eastAsia="Calibri"/>
      <w:lang w:eastAsia="en-US"/>
    </w:rPr>
    <w:tblPr/>
  </w:style>
  <w:style w:type="table" w:styleId="Tabelacomgrade172" w:customStyle="1">
    <w:name w:val="Tabela com grade172"/>
    <w:basedOn w:val="Tabelanormal"/>
    <w:rsid w:val="001B6612"/>
    <w:pPr>
      <w:spacing w:before="360" w:after="360" w:line="320" w:lineRule="exact"/>
    </w:pPr>
    <w:rPr>
      <w:rFonts w:ascii="Calibri" w:hAnsi="Calibri" w:eastAsia="Calibri"/>
      <w:lang w:eastAsia="en-US"/>
    </w:rPr>
    <w:tblPr/>
  </w:style>
  <w:style w:type="table" w:styleId="Tabelacomgrade20" w:customStyle="1">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21" w:customStyle="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22" w:customStyle="1">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styleId="Tabelacomgrade32" w:customStyle="1">
    <w:name w:val="Tabela com grade32"/>
    <w:basedOn w:val="Tabelanormal"/>
    <w:rsid w:val="001B6612"/>
    <w:pPr>
      <w:spacing w:before="360" w:after="360" w:line="320" w:lineRule="exact"/>
    </w:pPr>
    <w:tblPr/>
  </w:style>
  <w:style w:type="table" w:styleId="Tabelacomgrade24" w:customStyle="1">
    <w:name w:val="Tabela com grade24"/>
    <w:basedOn w:val="Tabelanormal"/>
    <w:rsid w:val="001B6612"/>
    <w:pPr>
      <w:spacing w:before="360" w:after="360" w:line="320" w:lineRule="exact"/>
    </w:pPr>
    <w:rPr>
      <w:rFonts w:ascii="Times New Roman" w:hAnsi="Times New Roman"/>
      <w:sz w:val="20"/>
      <w:szCs w:val="20"/>
    </w:rPr>
    <w:tblPr/>
  </w:style>
  <w:style w:type="table" w:styleId="Tabelacomgrade25" w:customStyle="1">
    <w:name w:val="Tabela com grade25"/>
    <w:basedOn w:val="Tabelanormal"/>
    <w:uiPriority w:val="59"/>
    <w:rsid w:val="001B6612"/>
    <w:pPr>
      <w:spacing w:before="360" w:after="360" w:line="320" w:lineRule="exact"/>
    </w:pPr>
    <w:tblPr/>
  </w:style>
  <w:style w:type="table" w:styleId="Tabelacomgrade26" w:customStyle="1">
    <w:name w:val="Tabela com grade26"/>
    <w:basedOn w:val="Tabelanormal"/>
    <w:uiPriority w:val="59"/>
    <w:rsid w:val="001B6612"/>
    <w:pPr>
      <w:spacing w:before="360" w:after="360" w:line="320" w:lineRule="exact"/>
    </w:pPr>
    <w:tblPr/>
  </w:style>
  <w:style w:type="numbering" w:styleId="Listaatual1" w:customStyle="1">
    <w:name w:val="Lista atual1"/>
    <w:rsid w:val="001B6612"/>
    <w:pPr>
      <w:numPr>
        <w:numId w:val="7"/>
      </w:numPr>
    </w:pPr>
  </w:style>
  <w:style w:type="character" w:styleId="MenoPendente1" w:customStyle="1">
    <w:name w:val="Menção Pendente1"/>
    <w:basedOn w:val="Fontepargpadro"/>
    <w:uiPriority w:val="99"/>
    <w:semiHidden/>
    <w:unhideWhenUsed/>
    <w:rsid w:val="00B35F0B"/>
    <w:rPr>
      <w:color w:val="808080"/>
      <w:shd w:val="clear" w:color="auto" w:fill="E6E6E6"/>
    </w:rPr>
  </w:style>
  <w:style w:type="character" w:styleId="MenoPendente2" w:customStyle="1">
    <w:name w:val="Menção Pendente2"/>
    <w:basedOn w:val="Fontepargpadro"/>
    <w:uiPriority w:val="99"/>
    <w:semiHidden/>
    <w:unhideWhenUsed/>
    <w:rsid w:val="008F788F"/>
    <w:rPr>
      <w:color w:val="808080"/>
      <w:shd w:val="clear" w:color="auto" w:fill="E6E6E6"/>
    </w:rPr>
  </w:style>
  <w:style w:type="character" w:styleId="MenoPendente3" w:customStyle="1">
    <w:name w:val="Menção Pendente3"/>
    <w:basedOn w:val="Fontepargpadro"/>
    <w:uiPriority w:val="99"/>
    <w:semiHidden/>
    <w:unhideWhenUsed/>
    <w:rsid w:val="009503F1"/>
    <w:rPr>
      <w:color w:val="808080"/>
      <w:shd w:val="clear" w:color="auto" w:fill="E6E6E6"/>
    </w:rPr>
  </w:style>
  <w:style w:type="character" w:styleId="MenoPendente30" w:customStyle="1">
    <w:name w:val="Menção Pendente30"/>
    <w:basedOn w:val="Fontepargpadro"/>
    <w:uiPriority w:val="99"/>
    <w:semiHidden/>
    <w:unhideWhenUsed/>
    <w:rsid w:val="00827A9F"/>
    <w:rPr>
      <w:color w:val="808080"/>
      <w:shd w:val="clear" w:color="auto" w:fill="E6E6E6"/>
    </w:rPr>
  </w:style>
  <w:style w:type="character" w:styleId="MenoPendente4" w:customStyle="1">
    <w:name w:val="Menção Pendente4"/>
    <w:basedOn w:val="Fontepargpadro"/>
    <w:uiPriority w:val="99"/>
    <w:semiHidden/>
    <w:unhideWhenUsed/>
    <w:rsid w:val="004425E3"/>
    <w:rPr>
      <w:color w:val="808080"/>
      <w:shd w:val="clear" w:color="auto" w:fill="E6E6E6"/>
    </w:rPr>
  </w:style>
  <w:style w:type="table" w:styleId="TabeladeGrade5Escura-nfase61" w:customStyle="1">
    <w:name w:val="Tabela de Grade 5 Escura - Ênfase 61"/>
    <w:basedOn w:val="Tabelanormal"/>
    <w:next w:val="TabeladeGrade5Escura-nfase6"/>
    <w:uiPriority w:val="50"/>
    <w:rsid w:val="007D063F"/>
    <w:rPr>
      <w:rFonts w:asciiTheme="minorHAnsi" w:hAnsiTheme="minorHAnsi" w:eastAsiaTheme="minorHAnsi" w:cstheme="minorBid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styleId="AssinaturaChar" w:customStyle="1">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styleId="AssinaturadeEmailChar" w:customStyle="1">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styleId="CitaoChar" w:customStyle="1">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character" w:styleId="CitaoIntensaChar" w:customStyle="1">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styleId="DataChar" w:customStyle="1">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Space="141" w:wrap="auto" w:hAnchor="page" w:xAlign="center" w:yAlign="bottom" w:hRule="exact"/>
      <w:spacing w:after="0" w:line="240" w:lineRule="auto"/>
      <w:ind w:left="2835"/>
    </w:pPr>
    <w:rPr>
      <w:rFonts w:asciiTheme="majorHAnsi" w:hAnsiTheme="majorHAnsi" w:eastAsiaTheme="majorEastAsia"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styleId="EndereoHTMLChar" w:customStyle="1">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hAnsiTheme="majorHAnsi" w:eastAsiaTheme="majorEastAsia"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color="000000" w:themeColor="text1" w:sz="8" w:space="0"/>
        <w:bottom w:val="single" w:color="000000" w:themeColor="text1" w:sz="8" w:space="0"/>
      </w:tcBorders>
      <w:shd w:val="clear" w:color="auto" w:fill="C0C0C0" w:themeFill="text1" w:themeFillTint="3F"/>
    </w:tc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color="4F81BD" w:themeColor="accent1" w:sz="8" w:space="0"/>
        <w:bottom w:val="single" w:color="4F81BD" w:themeColor="accent1" w:sz="8" w:space="0"/>
      </w:tcBorders>
      <w:shd w:val="clear" w:color="auto" w:fill="D3DFEE" w:themeFill="accent1" w:themeFillTint="3F"/>
    </w:tc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color="C0504D" w:themeColor="accent2" w:sz="8" w:space="0"/>
        <w:bottom w:val="single" w:color="C0504D" w:themeColor="accent2" w:sz="8" w:space="0"/>
      </w:tcBorders>
      <w:shd w:val="clear" w:color="auto" w:fill="EFD3D2" w:themeFill="accent2" w:themeFillTint="3F"/>
    </w:tc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color="9BBB59" w:themeColor="accent3" w:sz="8" w:space="0"/>
        <w:bottom w:val="single" w:color="9BBB59" w:themeColor="accent3" w:sz="8" w:space="0"/>
      </w:tcBorders>
      <w:shd w:val="clear" w:color="auto" w:fill="E6EED5" w:themeFill="accent3" w:themeFillTint="3F"/>
    </w:tc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color="8064A2" w:themeColor="accent4" w:sz="8" w:space="0"/>
        <w:bottom w:val="single" w:color="8064A2" w:themeColor="accent4" w:sz="8" w:space="0"/>
      </w:tcBorders>
      <w:shd w:val="clear" w:color="auto" w:fill="DFD8E8" w:themeFill="accent4" w:themeFillTint="3F"/>
    </w:tc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color="4BACC6" w:themeColor="accent5" w:sz="8" w:space="0"/>
        <w:bottom w:val="single" w:color="4BACC6" w:themeColor="accent5" w:sz="8" w:space="0"/>
      </w:tcBorders>
      <w:shd w:val="clear" w:color="auto" w:fill="D2EAF1" w:themeFill="accent5" w:themeFillTint="3F"/>
    </w:tc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color="F79646" w:themeColor="accent6" w:sz="8" w:space="0"/>
        <w:bottom w:val="single" w:color="F79646" w:themeColor="accent6" w:sz="8" w:space="0"/>
      </w:tcBorders>
      <w:shd w:val="clear" w:color="auto" w:fill="FDE4D0" w:themeFill="accent6" w:themeFillTint="3F"/>
    </w:tc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styleId="Pr-formataoHTMLChar" w:customStyle="1">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styleId="PrimeirorecuodecorpodetextoChar" w:customStyle="1">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styleId="Primeirorecuodecorpodetexto2Char" w:customStyle="1">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hAnsiTheme="majorHAnsi" w:eastAsiaTheme="majorEastAsia"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styleId="SaudaoChar" w:customStyle="1">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color="000000" w:sz="6" w:space="0"/>
      </w:tcBorders>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color="FFFFFF" w:sz="6" w:space="0"/>
        <w:right w:val="single" w:color="808080" w:sz="6" w:space="0"/>
      </w:tcBorders>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color="808080" w:sz="6" w:space="0"/>
        <w:bottom w:val="single" w:color="FFFFFF" w:sz="6" w:space="0"/>
        <w:right w:val="single" w:color="FFFFFF" w:sz="6" w:space="0"/>
      </w:tcBorders>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color="FFFFFF" w:sz="6" w:space="0"/>
      </w:tcBorders>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color="auto" w:sz="0" w:space="0"/>
          <w:tr2bl w:val="none" w:color="auto" w:sz="0" w:space="0"/>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color="000000" w:sz="6" w:space="0"/>
      </w:tcBorders>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color="D99594" w:themeColor="accent2" w:themeTint="99" w:sz="2" w:space="0"/>
      </w:tcBorders>
    </w:tcPr>
    <w:tblStylePr w:type="firstRow">
      <w:rPr>
        <w:b/>
        <w:bCs/>
      </w:rPr>
      <w:tblPr/>
      <w:tcPr>
        <w:tcBorders>
          <w:bottom w:val="single" w:color="D99594" w:themeColor="accent2" w:themeTint="99" w:sz="12" w:space="0"/>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color="C2D69B" w:themeColor="accent3" w:themeTint="99" w:sz="2" w:space="0"/>
      </w:tcBorders>
    </w:tcPr>
    <w:tblStylePr w:type="firstRow">
      <w:rPr>
        <w:b/>
        <w:bCs/>
      </w:rPr>
      <w:tblPr/>
      <w:tcPr>
        <w:tcBorders>
          <w:bottom w:val="single" w:color="C2D69B" w:themeColor="accent3" w:themeTint="99" w:sz="12" w:space="0"/>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color="B2A1C7" w:themeColor="accent4" w:themeTint="99" w:sz="2" w:space="0"/>
      </w:tcBorders>
    </w:tcPr>
    <w:tblStylePr w:type="firstRow">
      <w:rPr>
        <w:b/>
        <w:bCs/>
      </w:rPr>
      <w:tblPr/>
      <w:tcPr>
        <w:tcBorders>
          <w:bottom w:val="single" w:color="B2A1C7" w:themeColor="accent4" w:themeTint="99" w:sz="12" w:space="0"/>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color="92CDDC" w:themeColor="accent5" w:themeTint="99" w:sz="2" w:space="0"/>
      </w:tcBorders>
    </w:tcPr>
    <w:tblStylePr w:type="firstRow">
      <w:rPr>
        <w:b/>
        <w:bCs/>
      </w:rPr>
      <w:tblPr/>
      <w:tcPr>
        <w:tcBorders>
          <w:bottom w:val="single" w:color="92CDDC" w:themeColor="accent5" w:themeTint="99" w:sz="12" w:space="0"/>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color="FABF8F" w:themeColor="accent6" w:themeTint="99" w:sz="2" w:space="0"/>
      </w:tcBorders>
    </w:tcPr>
    <w:tblStylePr w:type="firstRow">
      <w:rPr>
        <w:b/>
        <w:bCs/>
      </w:rPr>
      <w:tblPr/>
      <w:tcPr>
        <w:tcBorders>
          <w:bottom w:val="single" w:color="FABF8F" w:themeColor="accent6" w:themeTint="99" w:sz="12" w:space="0"/>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color="666666" w:themeColor="text1" w:themeTint="99" w:sz="2" w:space="0"/>
        <w:bottom w:val="nil"/>
      </w:tcBorders>
      <w:shd w:val="clear" w:color="auto" w:fill="CCCCCC" w:themeFill="text1" w:themeFillTint="33"/>
    </w:tc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color="95B3D7" w:themeColor="accent1" w:themeTint="99" w:sz="2" w:space="0"/>
        <w:bottom w:val="nil"/>
      </w:tcBorders>
      <w:shd w:val="clear" w:color="auto" w:fill="DBE5F1" w:themeFill="accent1" w:themeFillTint="33"/>
    </w:tc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color="D99594" w:themeColor="accent2" w:themeTint="99" w:sz="2" w:space="0"/>
        <w:bottom w:val="nil"/>
      </w:tcBorders>
      <w:shd w:val="clear" w:color="auto" w:fill="F2DBDB" w:themeFill="accent2" w:themeFillTint="33"/>
    </w:tc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color="C2D69B" w:themeColor="accent3" w:themeTint="99" w:sz="2" w:space="0"/>
        <w:bottom w:val="nil"/>
      </w:tcBorders>
      <w:shd w:val="clear" w:color="auto" w:fill="EAF1DD" w:themeFill="accent3" w:themeFillTint="33"/>
    </w:tc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color="B2A1C7" w:themeColor="accent4" w:themeTint="99" w:sz="2" w:space="0"/>
        <w:bottom w:val="nil"/>
      </w:tcBorders>
      <w:shd w:val="clear" w:color="auto" w:fill="E5DFEC" w:themeFill="accent4" w:themeFillTint="33"/>
    </w:tc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color="92CDDC" w:themeColor="accent5" w:themeTint="99" w:sz="2" w:space="0"/>
        <w:bottom w:val="nil"/>
      </w:tcBorders>
      <w:shd w:val="clear" w:color="auto" w:fill="DAEEF3" w:themeFill="accent5" w:themeFillTint="33"/>
    </w:tc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color="FABF8F" w:themeColor="accent6" w:themeTint="99" w:sz="2" w:space="0"/>
        <w:bottom w:val="nil"/>
      </w:tcBorders>
      <w:shd w:val="clear" w:color="auto" w:fill="FDE9D9" w:themeFill="accent6" w:themeFillTint="33"/>
    </w:tc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eladeGrade4">
    <w:name w:val="Grid Table 4"/>
    <w:basedOn w:val="Tabelanormal"/>
    <w:uiPriority w:val="49"/>
    <w:rsid w:val="00C30EAB"/>
    <w:tblPr>
      <w:tblStyleRowBandSize w:val="1"/>
      <w:tblStyleColBandSize w:val="1"/>
    </w:tblPr>
    <w:tcPr>
      <w:tcBorders>
        <w:top w:val="double" w:color="000000" w:themeColor="text1" w:sz="4" w:space="0"/>
      </w:tcBorders>
      <w:shd w:val="clear" w:color="auto" w:fill="CCCCCC" w:themeFill="text1" w:themeFillTint="33"/>
    </w:tc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color="4F81BD" w:themeColor="accent1" w:sz="4" w:space="0"/>
      </w:tcBorders>
      <w:shd w:val="clear" w:color="auto" w:fill="DBE5F1" w:themeFill="accent1" w:themeFillTint="33"/>
    </w:tc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color="C0504D" w:themeColor="accent2" w:sz="4" w:space="0"/>
      </w:tcBorders>
      <w:shd w:val="clear" w:color="auto" w:fill="F2DBDB" w:themeFill="accent2" w:themeFillTint="33"/>
    </w:tc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color="9BBB59" w:themeColor="accent3" w:sz="4" w:space="0"/>
      </w:tcBorders>
      <w:shd w:val="clear" w:color="auto" w:fill="EAF1DD" w:themeFill="accent3" w:themeFillTint="33"/>
    </w:tc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color="8064A2" w:themeColor="accent4" w:sz="4" w:space="0"/>
      </w:tcBorders>
      <w:shd w:val="clear" w:color="auto" w:fill="E5DFEC" w:themeFill="accent4" w:themeFillTint="33"/>
    </w:tc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color="4BACC6" w:themeColor="accent5" w:sz="4" w:space="0"/>
      </w:tcBorders>
      <w:shd w:val="clear" w:color="auto" w:fill="DAEEF3" w:themeFill="accent5" w:themeFillTint="33"/>
    </w:tc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color="F79646" w:themeColor="accent6" w:sz="4" w:space="0"/>
      </w:tcBorders>
      <w:shd w:val="clear" w:color="auto" w:fill="FDE9D9" w:themeFill="accent6" w:themeFillTint="33"/>
    </w:tc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color="000000" w:themeColor="text1" w:sz="4" w:space="0"/>
        <w:right w:val="single" w:color="000000" w:themeColor="text1" w:sz="4" w:space="0"/>
      </w:tcBorders>
    </w:tc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color="4F81BD" w:themeColor="accent1" w:sz="4" w:space="0"/>
        <w:right w:val="single" w:color="4F81BD" w:themeColor="accent1" w:sz="4" w:space="0"/>
      </w:tcBorders>
    </w:tc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color="C0504D" w:themeColor="accent2" w:sz="4" w:space="0"/>
        <w:right w:val="single" w:color="C0504D" w:themeColor="accent2" w:sz="4" w:space="0"/>
      </w:tcBorders>
    </w:tc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color="9BBB59" w:themeColor="accent3" w:sz="4" w:space="0"/>
        <w:bottom w:val="single" w:color="9BBB59" w:themeColor="accent3" w:sz="4" w:space="0"/>
      </w:tcBorders>
    </w:tc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color="8064A2" w:themeColor="accent4" w:sz="4" w:space="0"/>
        <w:bottom w:val="single" w:color="8064A2" w:themeColor="accent4" w:sz="4" w:space="0"/>
      </w:tcBorders>
    </w:tc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color="4BACC6" w:themeColor="accent5" w:sz="4" w:space="0"/>
        <w:bottom w:val="single" w:color="4BACC6" w:themeColor="accent5" w:sz="4" w:space="0"/>
      </w:tcBorders>
    </w:tc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color="F79646" w:themeColor="accent6" w:sz="4" w:space="0"/>
        <w:bottom w:val="single" w:color="F79646" w:themeColor="accent6" w:sz="4" w:space="0"/>
      </w:tcBorders>
    </w:tc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color="000000" w:themeColor="text1" w:sz="4" w:space="0"/>
        <w:right w:val="single" w:color="000000" w:themeColor="text1" w:sz="4" w:space="0"/>
      </w:tcBorders>
      <w:shd w:val="clear" w:color="auto" w:fill="CCCCCC" w:themeFill="text1" w:themeFillTint="33"/>
    </w:tc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color="4F81BD" w:themeColor="accent1" w:sz="4" w:space="0"/>
        <w:right w:val="single" w:color="4F81BD" w:themeColor="accent1" w:sz="4" w:space="0"/>
      </w:tcBorders>
      <w:shd w:val="clear" w:color="auto" w:fill="DBE5F1" w:themeFill="accent1" w:themeFillTint="33"/>
    </w:tc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color="C0504D" w:themeColor="accent2" w:sz="4" w:space="0"/>
        <w:right w:val="single" w:color="C0504D" w:themeColor="accent2" w:sz="4" w:space="0"/>
      </w:tcBorders>
      <w:shd w:val="clear" w:color="auto" w:fill="F2DBDB" w:themeFill="accent2" w:themeFillTint="33"/>
    </w:tc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color="9BBB59" w:themeColor="accent3" w:sz="4" w:space="0"/>
        <w:right w:val="single" w:color="9BBB59" w:themeColor="accent3" w:sz="4" w:space="0"/>
      </w:tcBorders>
      <w:shd w:val="clear" w:color="auto" w:fill="EAF1DD" w:themeFill="accent3" w:themeFillTint="33"/>
    </w:tc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color="8064A2" w:themeColor="accent4" w:sz="4" w:space="0"/>
        <w:right w:val="single" w:color="8064A2" w:themeColor="accent4" w:sz="4" w:space="0"/>
      </w:tcBorders>
      <w:shd w:val="clear" w:color="auto" w:fill="E5DFEC" w:themeFill="accent4" w:themeFillTint="33"/>
    </w:tc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color="4BACC6" w:themeColor="accent5" w:sz="4" w:space="0"/>
        <w:right w:val="single" w:color="4BACC6" w:themeColor="accent5" w:sz="4" w:space="0"/>
      </w:tcBorders>
      <w:shd w:val="clear" w:color="auto" w:fill="DAEEF3" w:themeFill="accent5" w:themeFillTint="33"/>
    </w:tc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color="F79646" w:themeColor="accent6" w:sz="4" w:space="0"/>
        <w:right w:val="single" w:color="F79646" w:themeColor="accent6" w:sz="4" w:space="0"/>
      </w:tcBorders>
      <w:shd w:val="clear" w:color="auto" w:fill="FDE9D9" w:themeFill="accent6" w:themeFillTint="33"/>
    </w:tc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color="auto" w:sz="0" w:space="0"/>
          <w:tr2bl w:val="none" w:color="auto" w:sz="0" w:space="0"/>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color="000000" w:sz="6" w:space="0"/>
      </w:tcBorders>
      <w:shd w:val="solid" w:color="C0C0C0" w:fill="FFFFFF"/>
    </w:tc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color="000000" w:sz="6" w:space="0"/>
      </w:tcBorders>
      <w:shd w:val="pct20" w:color="00FF00" w:fill="FFFFFF"/>
    </w:tc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color="000000" w:sz="12" w:space="0"/>
      </w:tcBorders>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color="000000" w:sz="12" w:space="0"/>
        <w:right w:val="single" w:color="000000" w:sz="12" w:space="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color="BFBFBF" w:themeColor="background1" w:themeShade="BF" w:sz="4" w:space="0"/>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color="7F7F7F" w:themeColor="text1" w:themeTint="80" w:sz="4" w:space="0"/>
        <w:bottom w:val="single" w:color="7F7F7F" w:themeColor="text1" w:themeTint="80" w:sz="4" w:space="0"/>
      </w:tcBorders>
    </w:tc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color="7F7F7F" w:themeColor="text1" w:themeTint="80" w:sz="4" w:space="0"/>
        <w:right w:val="single" w:color="7F7F7F" w:themeColor="text1" w:themeTint="80"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color="7F7F7F" w:themeColor="text1" w:themeTint="80" w:sz="4" w:space="0"/>
        <w:right w:val="single" w:color="7F7F7F" w:themeColor="text1" w:themeTint="80" w:sz="4" w:space="0"/>
      </w:tcBorders>
      <w:shd w:val="clear" w:color="auto" w:fill="FFFFFF" w:themeFill="background1"/>
    </w:tc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color="000000" w:sz="12" w:space="0"/>
        <w:bottom w:val="single" w:color="000000" w:sz="6" w:space="0"/>
      </w:tcBorders>
      <w:shd w:val="pct25" w:color="808000" w:fill="FFFFFF"/>
    </w:tc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color="000000" w:sz="12" w:space="0"/>
        <w:right w:val="single" w:color="000000" w:sz="12" w:space="0"/>
      </w:tcBorders>
      <w:shd w:val="pct25" w:color="808000" w:fill="FFFFFF"/>
    </w:tc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styleId="TextodemacroChar" w:customStyle="1">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styleId="TextodenotadefimChar" w:customStyle="1">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styleId="TtulodanotaChar" w:customStyle="1">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hAnsiTheme="majorHAnsi" w:eastAsiaTheme="majorEastAsia" w:cstheme="majorBidi"/>
      <w:b/>
      <w:bCs/>
      <w:sz w:val="24"/>
      <w:szCs w:val="24"/>
    </w:rPr>
  </w:style>
  <w:style w:type="paragraph" w:styleId="Ttulodendiceremissivo">
    <w:name w:val="index heading"/>
    <w:basedOn w:val="Normal"/>
    <w:next w:val="Remissivo1"/>
    <w:uiPriority w:val="2"/>
    <w:semiHidden/>
    <w:rsid w:val="00C30EAB"/>
    <w:rPr>
      <w:rFonts w:asciiTheme="majorHAnsi" w:hAnsiTheme="majorHAnsi" w:eastAsiaTheme="majorEastAsia"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styleId="MenoPendente5" w:customStyle="1">
    <w:name w:val="Menção Pendente5"/>
    <w:basedOn w:val="Fontepargpadro"/>
    <w:uiPriority w:val="99"/>
    <w:semiHidden/>
    <w:unhideWhenUsed/>
    <w:rsid w:val="00D85A0B"/>
    <w:rPr>
      <w:color w:val="808080"/>
      <w:shd w:val="clear" w:color="auto" w:fill="E6E6E6"/>
    </w:rPr>
  </w:style>
  <w:style w:type="character" w:styleId="MenoPendente6" w:customStyle="1">
    <w:name w:val="Menção Pendente6"/>
    <w:basedOn w:val="Fontepargpadro"/>
    <w:uiPriority w:val="99"/>
    <w:semiHidden/>
    <w:unhideWhenUsed/>
    <w:rsid w:val="003C3025"/>
    <w:rPr>
      <w:color w:val="808080"/>
      <w:shd w:val="clear" w:color="auto" w:fill="E6E6E6"/>
    </w:rPr>
  </w:style>
  <w:style w:type="character" w:styleId="MenoPendente7" w:customStyle="1">
    <w:name w:val="Menção Pendente7"/>
    <w:basedOn w:val="Fontepargpadro"/>
    <w:uiPriority w:val="99"/>
    <w:semiHidden/>
    <w:unhideWhenUsed/>
    <w:rsid w:val="007D62B7"/>
    <w:rPr>
      <w:color w:val="808080"/>
      <w:shd w:val="clear" w:color="auto" w:fill="E6E6E6"/>
    </w:rPr>
  </w:style>
  <w:style w:type="table" w:styleId="TabeladeGradeClara111" w:customStyle="1">
    <w:name w:val="Tabela de Grade Clara111"/>
    <w:basedOn w:val="Tabelanormal"/>
    <w:next w:val="TabeladeGradeClara"/>
    <w:uiPriority w:val="40"/>
    <w:rsid w:val="00A6695B"/>
    <w:rPr>
      <w:rFonts w:ascii="Times New Roman" w:hAnsi="Times New Roman"/>
    </w:rPr>
    <w:tblPr/>
  </w:style>
  <w:style w:type="table" w:styleId="TabeladeGrade5Escura-nfase611" w:customStyle="1">
    <w:name w:val="Tabela de Grade 5 Escura - Ênfase 611"/>
    <w:basedOn w:val="Tabelanormal"/>
    <w:next w:val="TabeladeGrade5Escura-nfase6"/>
    <w:uiPriority w:val="50"/>
    <w:rsid w:val="00A6695B"/>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character" w:styleId="MenoPendente8" w:customStyle="1">
    <w:name w:val="Menção Pendente8"/>
    <w:basedOn w:val="Fontepargpadro"/>
    <w:uiPriority w:val="99"/>
    <w:semiHidden/>
    <w:unhideWhenUsed/>
    <w:rsid w:val="004711A6"/>
    <w:rPr>
      <w:color w:val="605E5C"/>
      <w:shd w:val="clear" w:color="auto" w:fill="E1DFDD"/>
    </w:rPr>
  </w:style>
  <w:style w:type="table" w:styleId="Tabelacomgrade52" w:customStyle="1">
    <w:name w:val="Tabela com grade52"/>
    <w:basedOn w:val="Tabelanormal"/>
    <w:next w:val="Tabelacomgrade"/>
    <w:uiPriority w:val="59"/>
    <w:rsid w:val="00733146"/>
    <w:tblPr/>
  </w:style>
  <w:style w:type="character" w:styleId="MenoPendente9" w:customStyle="1">
    <w:name w:val="Menção Pendente9"/>
    <w:basedOn w:val="Fontepargpadro"/>
    <w:uiPriority w:val="99"/>
    <w:semiHidden/>
    <w:unhideWhenUsed/>
    <w:rsid w:val="00C6551F"/>
    <w:rPr>
      <w:color w:val="605E5C"/>
      <w:shd w:val="clear" w:color="auto" w:fill="E1DFDD"/>
    </w:rPr>
  </w:style>
  <w:style w:type="character" w:styleId="MenoPendente10" w:customStyle="1">
    <w:name w:val="Menção Pendente10"/>
    <w:basedOn w:val="Fontepargpadro"/>
    <w:uiPriority w:val="99"/>
    <w:semiHidden/>
    <w:unhideWhenUsed/>
    <w:rsid w:val="0078344D"/>
    <w:rPr>
      <w:color w:val="605E5C"/>
      <w:shd w:val="clear" w:color="auto" w:fill="E1DFDD"/>
    </w:rPr>
  </w:style>
  <w:style w:type="character" w:styleId="MenoPendente11" w:customStyle="1">
    <w:name w:val="Menção Pendente11"/>
    <w:basedOn w:val="Fontepargpadro"/>
    <w:uiPriority w:val="99"/>
    <w:semiHidden/>
    <w:unhideWhenUsed/>
    <w:rsid w:val="008F300E"/>
    <w:rPr>
      <w:color w:val="605E5C"/>
      <w:shd w:val="clear" w:color="auto" w:fill="E1DFDD"/>
    </w:rPr>
  </w:style>
  <w:style w:type="character" w:styleId="MenoPendente12" w:customStyle="1">
    <w:name w:val="Menção Pendente12"/>
    <w:basedOn w:val="Fontepargpadro"/>
    <w:uiPriority w:val="99"/>
    <w:semiHidden/>
    <w:unhideWhenUsed/>
    <w:rsid w:val="001B25DC"/>
    <w:rPr>
      <w:color w:val="605E5C"/>
      <w:shd w:val="clear" w:color="auto" w:fill="E1DFDD"/>
    </w:rPr>
  </w:style>
  <w:style w:type="table" w:styleId="Tabelacomgrade96" w:customStyle="1">
    <w:name w:val="Tabela com grade96"/>
    <w:basedOn w:val="Tabelanormal"/>
    <w:next w:val="Tabelacomgrade"/>
    <w:rsid w:val="0016755C"/>
    <w:tblPr/>
  </w:style>
  <w:style w:type="table" w:styleId="Tabelacomgrade95" w:customStyle="1">
    <w:name w:val="Tabela com grade95"/>
    <w:basedOn w:val="Tabelanormal"/>
    <w:next w:val="Tabelacomgrade"/>
    <w:rsid w:val="00E8052D"/>
    <w:tblPr/>
  </w:style>
  <w:style w:type="table" w:styleId="Tabelacomgrade270" w:customStyle="1">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styleId="Tabelacomgrade28" w:customStyle="1">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styleId="Tabelacomgrade29" w:customStyle="1">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styleId="Tabelacomgrade300" w:customStyle="1">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styleId="Tabelacomgrade100" w:customStyle="1">
    <w:name w:val="Tabela com grade100"/>
    <w:basedOn w:val="Tabelanormal"/>
    <w:next w:val="Tabelacomgrade"/>
    <w:uiPriority w:val="59"/>
    <w:rsid w:val="00BA73DB"/>
    <w:pPr>
      <w:spacing w:before="360" w:after="360" w:line="320" w:lineRule="exact"/>
    </w:pPr>
    <w:tblPr>
      <w:tblInd w:w="0" w:type="nil"/>
    </w:tblPr>
  </w:style>
  <w:style w:type="table" w:styleId="Tabelacomgrade103" w:customStyle="1">
    <w:name w:val="Tabela com grade103"/>
    <w:basedOn w:val="Tabelanormal"/>
    <w:next w:val="Tabelacomgrade"/>
    <w:uiPriority w:val="59"/>
    <w:rsid w:val="00BA73DB"/>
    <w:pPr>
      <w:spacing w:before="360" w:after="360" w:line="320" w:lineRule="exact"/>
    </w:pPr>
    <w:tblPr>
      <w:tblInd w:w="0" w:type="nil"/>
    </w:tblPr>
  </w:style>
  <w:style w:type="table" w:styleId="TabeladeGradeClara1113" w:customStyle="1">
    <w:name w:val="Tabela de Grade Clara1113"/>
    <w:basedOn w:val="Tabelanormal"/>
    <w:next w:val="TabeladeGradeClara"/>
    <w:uiPriority w:val="40"/>
    <w:rsid w:val="00BA73DB"/>
    <w:rPr>
      <w:rFonts w:ascii="Times New Roman" w:hAnsi="Times New Roman"/>
    </w:rPr>
    <w:tblPr/>
  </w:style>
  <w:style w:type="table" w:styleId="Tabelasimples12" w:customStyle="1">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33" w:customStyle="1">
    <w:name w:val="Tabela com grade33"/>
    <w:basedOn w:val="Tabelanormal"/>
    <w:next w:val="Tabelacomgrade"/>
    <w:uiPriority w:val="59"/>
    <w:rsid w:val="007C6714"/>
    <w:pPr>
      <w:spacing w:before="360" w:after="360" w:line="320" w:lineRule="exact"/>
    </w:pPr>
    <w:tblPr>
      <w:tblInd w:w="0" w:type="nil"/>
    </w:tblPr>
  </w:style>
  <w:style w:type="table" w:styleId="GradeMdia3-nfase31" w:customStyle="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TabeladeGrade5Escura-nfase62" w:customStyle="1">
    <w:name w:val="Tabela de Grade 5 Escura - Ênfase 62"/>
    <w:basedOn w:val="Tabelanormal"/>
    <w:next w:val="TabeladeGrade5Escura-nfase6"/>
    <w:uiPriority w:val="50"/>
    <w:rsid w:val="007C6714"/>
    <w:rPr>
      <w:rFonts w:asciiTheme="minorHAnsi" w:hAnsiTheme="minorHAnsi" w:eastAsia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style>
  <w:style w:type="table" w:styleId="Tabelacomgrade110" w:customStyle="1">
    <w:name w:val="Tabela com grade110"/>
    <w:basedOn w:val="Tabelanormal"/>
    <w:uiPriority w:val="39"/>
    <w:rsid w:val="007C6714"/>
    <w:pPr>
      <w:spacing w:before="360" w:after="360" w:line="320" w:lineRule="exact"/>
    </w:pPr>
    <w:tblPr>
      <w:tblInd w:w="0" w:type="nil"/>
    </w:tblPr>
  </w:style>
  <w:style w:type="table" w:styleId="Tabelacomgrade210" w:customStyle="1">
    <w:name w:val="Tabela com grade210"/>
    <w:basedOn w:val="Tabelanormal"/>
    <w:uiPriority w:val="59"/>
    <w:rsid w:val="007C6714"/>
    <w:pPr>
      <w:spacing w:before="360" w:after="360" w:line="320" w:lineRule="exact"/>
    </w:pPr>
    <w:tblPr>
      <w:tblInd w:w="0" w:type="nil"/>
    </w:tblPr>
  </w:style>
  <w:style w:type="table" w:styleId="Tabelacomgrade34" w:customStyle="1">
    <w:name w:val="Tabela com grade34"/>
    <w:basedOn w:val="Tabelanormal"/>
    <w:rsid w:val="007C6714"/>
    <w:pPr>
      <w:spacing w:before="360" w:after="360" w:line="320" w:lineRule="exact"/>
    </w:pPr>
    <w:tblPr>
      <w:tblInd w:w="0" w:type="nil"/>
    </w:tblPr>
  </w:style>
  <w:style w:type="table" w:styleId="Tabelacomgrade41" w:customStyle="1">
    <w:name w:val="Tabela com grade41"/>
    <w:basedOn w:val="Tabelanormal"/>
    <w:uiPriority w:val="59"/>
    <w:rsid w:val="007C6714"/>
    <w:pPr>
      <w:spacing w:before="360" w:after="360" w:line="320" w:lineRule="exact"/>
    </w:pPr>
    <w:tblPr>
      <w:tblInd w:w="0" w:type="nil"/>
    </w:tblPr>
  </w:style>
  <w:style w:type="table" w:styleId="Tabelacomgrade231" w:customStyle="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styleId="Tabelacomgrade51" w:customStyle="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styleId="Tabelacomgrade1711" w:customStyle="1">
    <w:name w:val="Tabela com grade1711"/>
    <w:basedOn w:val="Tabelanormal"/>
    <w:rsid w:val="007C6714"/>
    <w:pPr>
      <w:spacing w:before="360" w:after="360" w:line="320" w:lineRule="exact"/>
    </w:pPr>
    <w:rPr>
      <w:rFonts w:ascii="Calibri" w:hAnsi="Calibri" w:eastAsia="Calibri"/>
      <w:lang w:eastAsia="en-US"/>
    </w:rPr>
    <w:tblPr>
      <w:tblInd w:w="0" w:type="nil"/>
    </w:tblPr>
  </w:style>
  <w:style w:type="table" w:styleId="Tabelacomgrade1821" w:customStyle="1">
    <w:name w:val="Tabela com grade1821"/>
    <w:basedOn w:val="Tabelanormal"/>
    <w:uiPriority w:val="39"/>
    <w:rsid w:val="007C6714"/>
    <w:pPr>
      <w:spacing w:before="360" w:after="360" w:line="320" w:lineRule="exact"/>
    </w:pPr>
    <w:rPr>
      <w:rFonts w:ascii="Calibri" w:hAnsi="Calibri" w:eastAsia="Calibri"/>
      <w:lang w:eastAsia="en-US"/>
    </w:rPr>
    <w:tblPr>
      <w:tblInd w:w="0" w:type="nil"/>
    </w:tblPr>
  </w:style>
  <w:style w:type="table" w:styleId="Tabelacomgrade61" w:customStyle="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styleId="Tabelasimples111" w:customStyle="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71" w:customStyle="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81" w:customStyle="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91" w:customStyle="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01" w:customStyle="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styleId="Tabelacomgrade111" w:customStyle="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21" w:customStyle="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styleId="Tabelacomgrade131" w:customStyle="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41" w:customStyle="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51" w:customStyle="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styleId="Tabelacomgrade161" w:customStyle="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styleId="Tabelacomgrade311" w:customStyle="1">
    <w:name w:val="Tabela com grade311"/>
    <w:basedOn w:val="Tabelanormal"/>
    <w:rsid w:val="007C6714"/>
    <w:pPr>
      <w:spacing w:before="360" w:after="360" w:line="320" w:lineRule="exact"/>
    </w:pPr>
    <w:tblPr>
      <w:tblInd w:w="0" w:type="nil"/>
    </w:tblPr>
  </w:style>
  <w:style w:type="table" w:styleId="Tabelacomgrade173" w:customStyle="1">
    <w:name w:val="Tabela com grade173"/>
    <w:basedOn w:val="Tabelanormal"/>
    <w:rsid w:val="007C6714"/>
    <w:pPr>
      <w:spacing w:before="360" w:after="360" w:line="320" w:lineRule="exact"/>
    </w:pPr>
    <w:rPr>
      <w:rFonts w:ascii="Calibri" w:hAnsi="Calibri" w:eastAsia="Calibri"/>
      <w:lang w:eastAsia="en-US"/>
    </w:rPr>
    <w:tblPr>
      <w:tblInd w:w="0" w:type="nil"/>
    </w:tblPr>
  </w:style>
  <w:style w:type="table" w:styleId="Tabelacomgrade183" w:customStyle="1">
    <w:name w:val="Tabela com grade183"/>
    <w:basedOn w:val="Tabelanormal"/>
    <w:uiPriority w:val="39"/>
    <w:rsid w:val="007C6714"/>
    <w:pPr>
      <w:spacing w:before="360" w:after="360" w:line="320" w:lineRule="exact"/>
    </w:pPr>
    <w:rPr>
      <w:rFonts w:ascii="Calibri" w:hAnsi="Calibri" w:eastAsia="Calibri"/>
      <w:lang w:eastAsia="en-US"/>
    </w:rPr>
    <w:tblPr>
      <w:tblInd w:w="0" w:type="nil"/>
    </w:tblPr>
  </w:style>
  <w:style w:type="table" w:styleId="Tabelacomgrade191" w:customStyle="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811" w:customStyle="1">
    <w:name w:val="Tabela com grade1811"/>
    <w:basedOn w:val="Tabelanormal"/>
    <w:uiPriority w:val="39"/>
    <w:rsid w:val="007C6714"/>
    <w:pPr>
      <w:spacing w:before="360" w:after="360" w:line="320" w:lineRule="exact"/>
    </w:pPr>
    <w:rPr>
      <w:rFonts w:ascii="Calibri" w:hAnsi="Calibri" w:eastAsia="Calibri"/>
      <w:lang w:eastAsia="en-US"/>
    </w:rPr>
    <w:tblPr>
      <w:tblInd w:w="0" w:type="nil"/>
    </w:tblPr>
  </w:style>
  <w:style w:type="table" w:styleId="Tabelacomgrade1721" w:customStyle="1">
    <w:name w:val="Tabela com grade1721"/>
    <w:basedOn w:val="Tabelanormal"/>
    <w:rsid w:val="007C6714"/>
    <w:pPr>
      <w:spacing w:before="360" w:after="360" w:line="320" w:lineRule="exact"/>
    </w:pPr>
    <w:rPr>
      <w:rFonts w:ascii="Calibri" w:hAnsi="Calibri" w:eastAsia="Calibri"/>
      <w:lang w:eastAsia="en-US"/>
    </w:rPr>
    <w:tblPr>
      <w:tblInd w:w="0" w:type="nil"/>
    </w:tblPr>
  </w:style>
  <w:style w:type="table" w:styleId="Tabelacomgrade201" w:customStyle="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211" w:customStyle="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221" w:customStyle="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321" w:customStyle="1">
    <w:name w:val="Tabela com grade321"/>
    <w:basedOn w:val="Tabelanormal"/>
    <w:rsid w:val="007C6714"/>
    <w:pPr>
      <w:spacing w:before="360" w:after="360" w:line="320" w:lineRule="exact"/>
    </w:pPr>
    <w:tblPr>
      <w:tblInd w:w="0" w:type="nil"/>
    </w:tblPr>
  </w:style>
  <w:style w:type="table" w:styleId="Tabelacomgrade241" w:customStyle="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styleId="Tabelacomgrade251" w:customStyle="1">
    <w:name w:val="Tabela com grade251"/>
    <w:basedOn w:val="Tabelanormal"/>
    <w:uiPriority w:val="59"/>
    <w:rsid w:val="007C6714"/>
    <w:pPr>
      <w:spacing w:before="360" w:after="360" w:line="320" w:lineRule="exact"/>
    </w:pPr>
    <w:tblPr>
      <w:tblInd w:w="0" w:type="nil"/>
    </w:tblPr>
  </w:style>
  <w:style w:type="table" w:styleId="Tabelacomgrade261" w:customStyle="1">
    <w:name w:val="Tabela com grade261"/>
    <w:basedOn w:val="Tabelanormal"/>
    <w:uiPriority w:val="59"/>
    <w:rsid w:val="007C6714"/>
    <w:pPr>
      <w:spacing w:before="360" w:after="360" w:line="320" w:lineRule="exact"/>
    </w:pPr>
    <w:tblPr>
      <w:tblInd w:w="0" w:type="nil"/>
    </w:tblPr>
  </w:style>
  <w:style w:type="table" w:styleId="TabeladeGrade5Escura-nfase612" w:customStyle="1">
    <w:name w:val="Tabela de Grade 5 Escura - Ênfase 612"/>
    <w:basedOn w:val="Tabelanormal"/>
    <w:next w:val="TabeladeGrade5Escura-nfase6"/>
    <w:uiPriority w:val="50"/>
    <w:rsid w:val="007C6714"/>
    <w:rPr>
      <w:rFonts w:asciiTheme="minorHAnsi" w:hAnsiTheme="minorHAnsi" w:eastAsiaTheme="minorHAnsi" w:cstheme="minorBid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GradeClara1" w:customStyle="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1" w:customStyle="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1" w:customStyle="1">
    <w:name w:val="Grade Clara - Ênfase 21"/>
    <w:basedOn w:val="Tabelanormal"/>
    <w:next w:val="GradeClara-nfase2"/>
    <w:uiPriority w:val="62"/>
    <w:semiHidden/>
    <w:unhideWhenUsed/>
    <w:rsid w:val="007C671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1" w:customStyle="1">
    <w:name w:val="Grade Clara - Ênfase 31"/>
    <w:basedOn w:val="Tabelanormal"/>
    <w:next w:val="GradeClara-nfase3"/>
    <w:uiPriority w:val="62"/>
    <w:semiHidden/>
    <w:unhideWhenUsed/>
    <w:rsid w:val="007C671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1" w:customStyle="1">
    <w:name w:val="Grade Clara - Ênfase 41"/>
    <w:basedOn w:val="Tabelanormal"/>
    <w:next w:val="GradeClara-nfase4"/>
    <w:uiPriority w:val="62"/>
    <w:semiHidden/>
    <w:unhideWhenUsed/>
    <w:rsid w:val="007C671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1" w:customStyle="1">
    <w:name w:val="Grade Clara - Ênfase 51"/>
    <w:basedOn w:val="Tabelanormal"/>
    <w:next w:val="GradeClara-nfase5"/>
    <w:uiPriority w:val="62"/>
    <w:semiHidden/>
    <w:unhideWhenUsed/>
    <w:rsid w:val="007C671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1" w:customStyle="1">
    <w:name w:val="Grade Clara - Ênfase 61"/>
    <w:basedOn w:val="Tabelanormal"/>
    <w:next w:val="GradeClara-nfase6"/>
    <w:uiPriority w:val="62"/>
    <w:semiHidden/>
    <w:unhideWhenUsed/>
    <w:rsid w:val="007C671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radeColorida1" w:customStyle="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styleId="GradeColorida-nfase11" w:customStyle="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styleId="GradeColorida-nfase21" w:customStyle="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styleId="GradeColorida-nfase31" w:customStyle="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styleId="GradeColorida-nfase41" w:customStyle="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styleId="GradeColorida-nfase51" w:customStyle="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GradeColorida-nfase61" w:customStyle="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styleId="GradeMdia11" w:customStyle="1">
    <w:name w:val="Grade Média 11"/>
    <w:basedOn w:val="Tabelanormal"/>
    <w:next w:val="GradeMdia1"/>
    <w:uiPriority w:val="67"/>
    <w:semiHidden/>
    <w:unhideWhenUsed/>
    <w:rsid w:val="007C671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1" w:customStyle="1">
    <w:name w:val="Grade Média 1 - Ênfase 11"/>
    <w:basedOn w:val="Tabelanormal"/>
    <w:next w:val="GradeMdia1-nfase1"/>
    <w:uiPriority w:val="67"/>
    <w:semiHidden/>
    <w:unhideWhenUsed/>
    <w:rsid w:val="007C671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1" w:customStyle="1">
    <w:name w:val="Grade Média 1 - Ênfase 21"/>
    <w:basedOn w:val="Tabelanormal"/>
    <w:next w:val="GradeMdia1-nfase2"/>
    <w:uiPriority w:val="67"/>
    <w:semiHidden/>
    <w:unhideWhenUsed/>
    <w:rsid w:val="007C671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1" w:customStyle="1">
    <w:name w:val="Grade Média 1 - Ênfase 31"/>
    <w:basedOn w:val="Tabelanormal"/>
    <w:next w:val="GradeMdia1-nfase3"/>
    <w:uiPriority w:val="67"/>
    <w:semiHidden/>
    <w:unhideWhenUsed/>
    <w:rsid w:val="007C671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1" w:customStyle="1">
    <w:name w:val="Grade Média 1 - Ênfase 41"/>
    <w:basedOn w:val="Tabelanormal"/>
    <w:next w:val="GradeMdia1-nfase4"/>
    <w:uiPriority w:val="67"/>
    <w:semiHidden/>
    <w:unhideWhenUsed/>
    <w:rsid w:val="007C671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1" w:customStyle="1">
    <w:name w:val="Grade Média 1 - Ênfase 51"/>
    <w:basedOn w:val="Tabelanormal"/>
    <w:next w:val="GradeMdia1-nfase5"/>
    <w:uiPriority w:val="67"/>
    <w:semiHidden/>
    <w:unhideWhenUsed/>
    <w:rsid w:val="007C671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1" w:customStyle="1">
    <w:name w:val="Grade Média 1 - Ênfase 61"/>
    <w:basedOn w:val="Tabelanormal"/>
    <w:next w:val="GradeMdia1-nfase6"/>
    <w:uiPriority w:val="67"/>
    <w:semiHidden/>
    <w:unhideWhenUsed/>
    <w:rsid w:val="007C671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1" w:customStyle="1">
    <w:name w:val="Grade Média 21"/>
    <w:basedOn w:val="Tabelanormal"/>
    <w:next w:val="GradeMdia2"/>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1" w:customStyle="1">
    <w:name w:val="Grade Média 2 - Ênfase 11"/>
    <w:basedOn w:val="Tabelanormal"/>
    <w:next w:val="GradeMdia2-nfase1"/>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1" w:customStyle="1">
    <w:name w:val="Grade Média 2 - Ênfase 21"/>
    <w:basedOn w:val="Tabelanormal"/>
    <w:next w:val="GradeMdia2-nfase2"/>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1" w:customStyle="1">
    <w:name w:val="Grade Média 2 - Ênfase 31"/>
    <w:basedOn w:val="Tabelanormal"/>
    <w:next w:val="GradeMdia2-nfase3"/>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1" w:customStyle="1">
    <w:name w:val="Grade Média 2 - Ênfase 41"/>
    <w:basedOn w:val="Tabelanormal"/>
    <w:next w:val="GradeMdia2-nfase4"/>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1" w:customStyle="1">
    <w:name w:val="Grade Média 2 - Ênfase 51"/>
    <w:basedOn w:val="Tabelanormal"/>
    <w:next w:val="GradeMdia2-nfase5"/>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1" w:customStyle="1">
    <w:name w:val="Grade Média 2 - Ênfase 61"/>
    <w:basedOn w:val="Tabelanormal"/>
    <w:next w:val="GradeMdia2-nfase6"/>
    <w:uiPriority w:val="68"/>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1" w:customStyle="1">
    <w:name w:val="Grade Média 31"/>
    <w:basedOn w:val="Tabelanormal"/>
    <w:next w:val="GradeMdia3"/>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GradeMdia3-nfase11" w:customStyle="1">
    <w:name w:val="Grade Média 3 - Ênfase 11"/>
    <w:basedOn w:val="Tabelanormal"/>
    <w:next w:val="GradeMdia3-nfase1"/>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GradeMdia3-nfase21" w:customStyle="1">
    <w:name w:val="Grade Média 3 - Ênfase 21"/>
    <w:basedOn w:val="Tabelanormal"/>
    <w:next w:val="GradeMdia3-nfase2"/>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GradeMdia3-nfase41" w:customStyle="1">
    <w:name w:val="Grade Média 3 - Ênfase 41"/>
    <w:basedOn w:val="Tabelanormal"/>
    <w:next w:val="GradeMdia3-nfase4"/>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GradeMdia3-nfase51" w:customStyle="1">
    <w:name w:val="Grade Média 3 - Ênfase 51"/>
    <w:basedOn w:val="Tabelanormal"/>
    <w:next w:val="GradeMdia3-nfase5"/>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GradeMdia3-nfase61" w:customStyle="1">
    <w:name w:val="Grade Média 3 - Ênfase 61"/>
    <w:basedOn w:val="Tabelanormal"/>
    <w:next w:val="GradeMdia3-nfase6"/>
    <w:uiPriority w:val="69"/>
    <w:semiHidden/>
    <w:unhideWhenUsed/>
    <w:rsid w:val="007C6714"/>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ListaClara1" w:customStyle="1">
    <w:name w:val="Lista Clara1"/>
    <w:basedOn w:val="Tabelanormal"/>
    <w:next w:val="ListaClara"/>
    <w:uiPriority w:val="61"/>
    <w:semiHidden/>
    <w:unhideWhenUsed/>
    <w:rsid w:val="007C6714"/>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style>
  <w:style w:type="table" w:styleId="ListaClara-nfase11" w:customStyle="1">
    <w:name w:val="Lista Clara - Ênfase 11"/>
    <w:basedOn w:val="Tabelanormal"/>
    <w:next w:val="ListaClara-nfase1"/>
    <w:uiPriority w:val="61"/>
    <w:semiHidden/>
    <w:unhideWhenUsed/>
    <w:rsid w:val="007C6714"/>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style>
  <w:style w:type="table" w:styleId="ListaClara-nfase21" w:customStyle="1">
    <w:name w:val="Lista Clara - Ênfase 21"/>
    <w:basedOn w:val="Tabelanormal"/>
    <w:next w:val="ListaClara-nfase2"/>
    <w:uiPriority w:val="61"/>
    <w:semiHidden/>
    <w:unhideWhenUsed/>
    <w:rsid w:val="007C6714"/>
    <w:tblPr>
      <w:tblStyleRowBandSize w:val="1"/>
      <w:tblStyleColBandSize w:val="1"/>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style>
  <w:style w:type="table" w:styleId="ListaClara-nfase31" w:customStyle="1">
    <w:name w:val="Lista Clara - Ênfase 31"/>
    <w:basedOn w:val="Tabelanormal"/>
    <w:next w:val="ListaClara-nfase3"/>
    <w:uiPriority w:val="61"/>
    <w:semiHidden/>
    <w:unhideWhenUsed/>
    <w:rsid w:val="007C6714"/>
    <w:tblPr>
      <w:tblStyleRowBandSize w:val="1"/>
      <w:tblStyleColBandSize w:val="1"/>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style>
  <w:style w:type="table" w:styleId="ListaClara-nfase41" w:customStyle="1">
    <w:name w:val="Lista Clara - Ênfase 41"/>
    <w:basedOn w:val="Tabelanormal"/>
    <w:next w:val="ListaClara-nfase4"/>
    <w:uiPriority w:val="61"/>
    <w:semiHidden/>
    <w:unhideWhenUsed/>
    <w:rsid w:val="007C6714"/>
    <w:tblPr>
      <w:tblStyleRowBandSize w:val="1"/>
      <w:tblStyleColBandSize w:val="1"/>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style>
  <w:style w:type="table" w:styleId="ListaClara-nfase51" w:customStyle="1">
    <w:name w:val="Lista Clara - Ênfase 51"/>
    <w:basedOn w:val="Tabelanormal"/>
    <w:next w:val="ListaClara-nfase5"/>
    <w:uiPriority w:val="61"/>
    <w:semiHidden/>
    <w:unhideWhenUsed/>
    <w:rsid w:val="007C6714"/>
    <w:tblPr>
      <w:tblStyleRowBandSize w:val="1"/>
      <w:tblStyleColBandSize w:val="1"/>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style>
  <w:style w:type="table" w:styleId="ListaClara-nfase61" w:customStyle="1">
    <w:name w:val="Lista Clara - Ênfase 61"/>
    <w:basedOn w:val="Tabelanormal"/>
    <w:next w:val="ListaClara-nfase6"/>
    <w:uiPriority w:val="61"/>
    <w:semiHidden/>
    <w:unhideWhenUsed/>
    <w:rsid w:val="007C6714"/>
    <w:tblPr>
      <w:tblStyleRowBandSize w:val="1"/>
      <w:tblStyleColBandSize w:val="1"/>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style>
  <w:style w:type="table" w:styleId="ListaColorida1" w:customStyle="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1" w:customStyle="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1" w:customStyle="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1" w:customStyle="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1" w:customStyle="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1" w:customStyle="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1" w:customStyle="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taEscura1" w:customStyle="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ListaEscura-nfase11" w:customStyle="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ListaEscura-nfase21" w:customStyle="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ListaEscura-nfase31" w:customStyle="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ListaEscura-nfase41" w:customStyle="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ListaEscura-nfase51" w:customStyle="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ListaEscura-nfase61" w:customStyle="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table" w:styleId="ListaMdia11" w:customStyle="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color="000000" w:themeColor="text1" w:sz="8" w:space="0"/>
        <w:bottom w:val="single" w:color="000000" w:themeColor="text1" w:sz="8" w:space="0"/>
      </w:tcBorders>
      <w:shd w:val="clear" w:color="auto" w:fill="C0C0C0" w:themeFill="text1" w:themeFillTint="3F"/>
    </w:tc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StylePr>
  </w:style>
  <w:style w:type="table" w:styleId="ListaMdia1-nfase11" w:customStyle="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color="4F81BD" w:themeColor="accent1" w:sz="8" w:space="0"/>
        <w:bottom w:val="single" w:color="4F81BD" w:themeColor="accent1" w:sz="8" w:space="0"/>
      </w:tcBorders>
      <w:shd w:val="clear" w:color="auto" w:fill="D3DFEE" w:themeFill="accent1" w:themeFillTint="3F"/>
    </w:tc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StylePr>
  </w:style>
  <w:style w:type="table" w:styleId="ListaMdia1-nfase21" w:customStyle="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color="C0504D" w:themeColor="accent2" w:sz="8" w:space="0"/>
        <w:bottom w:val="single" w:color="C0504D" w:themeColor="accent2" w:sz="8" w:space="0"/>
      </w:tcBorders>
      <w:shd w:val="clear" w:color="auto" w:fill="EFD3D2" w:themeFill="accent2" w:themeFillTint="3F"/>
    </w:tc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StylePr>
  </w:style>
  <w:style w:type="table" w:styleId="ListaMdia1-nfase31" w:customStyle="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color="9BBB59" w:themeColor="accent3" w:sz="8" w:space="0"/>
        <w:bottom w:val="single" w:color="9BBB59" w:themeColor="accent3" w:sz="8" w:space="0"/>
      </w:tcBorders>
      <w:shd w:val="clear" w:color="auto" w:fill="E6EED5" w:themeFill="accent3" w:themeFillTint="3F"/>
    </w:tc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StylePr>
  </w:style>
  <w:style w:type="table" w:styleId="ListaMdia1-nfase41" w:customStyle="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color="8064A2" w:themeColor="accent4" w:sz="8" w:space="0"/>
        <w:bottom w:val="single" w:color="8064A2" w:themeColor="accent4" w:sz="8" w:space="0"/>
      </w:tcBorders>
      <w:shd w:val="clear" w:color="auto" w:fill="DFD8E8" w:themeFill="accent4" w:themeFillTint="3F"/>
    </w:tc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StylePr>
  </w:style>
  <w:style w:type="table" w:styleId="ListaMdia1-nfase51" w:customStyle="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color="4BACC6" w:themeColor="accent5" w:sz="8" w:space="0"/>
        <w:bottom w:val="single" w:color="4BACC6" w:themeColor="accent5" w:sz="8" w:space="0"/>
      </w:tcBorders>
      <w:shd w:val="clear" w:color="auto" w:fill="D2EAF1" w:themeFill="accent5" w:themeFillTint="3F"/>
    </w:tc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StylePr>
  </w:style>
  <w:style w:type="table" w:styleId="ListaMdia1-nfase61" w:customStyle="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color="F79646" w:themeColor="accent6" w:sz="8" w:space="0"/>
        <w:bottom w:val="single" w:color="F79646" w:themeColor="accent6" w:sz="8" w:space="0"/>
      </w:tcBorders>
      <w:shd w:val="clear" w:color="auto" w:fill="FDE4D0" w:themeFill="accent6" w:themeFillTint="3F"/>
    </w:tc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StylePr>
  </w:style>
  <w:style w:type="table" w:styleId="ListaMdia21" w:customStyle="1">
    <w:name w:val="Lista Média 21"/>
    <w:basedOn w:val="Tabelanormal"/>
    <w:next w:val="ListaMdia2"/>
    <w:uiPriority w:val="66"/>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1" w:customStyle="1">
    <w:name w:val="Lista Média 2 - Ênfase 11"/>
    <w:basedOn w:val="Tabelanormal"/>
    <w:next w:val="ListaMdia2-nfase1"/>
    <w:uiPriority w:val="66"/>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1" w:customStyle="1">
    <w:name w:val="Lista Média 2 - Ênfase 21"/>
    <w:basedOn w:val="Tabelanormal"/>
    <w:next w:val="ListaMdia2-nfase2"/>
    <w:uiPriority w:val="66"/>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1" w:customStyle="1">
    <w:name w:val="Lista Média 2 - Ênfase 31"/>
    <w:basedOn w:val="Tabelanormal"/>
    <w:next w:val="ListaMdia2-nfase3"/>
    <w:uiPriority w:val="66"/>
    <w:semiHidden/>
    <w:unhideWhenUsed/>
    <w:rsid w:val="007C671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1" w:customStyle="1">
    <w:name w:val="Lista Média 2 - Ênfase 41"/>
    <w:basedOn w:val="Tabelanormal"/>
    <w:next w:val="ListaMdia2-nfase4"/>
    <w:uiPriority w:val="66"/>
    <w:semiHidden/>
    <w:unhideWhenUsed/>
    <w:rsid w:val="007C6714"/>
    <w:rPr>
      <w:rFonts w:asciiTheme="majorHAnsi" w:hAnsiTheme="majorHAnsi" w:eastAsiaTheme="majorEastAsia"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1" w:customStyle="1">
    <w:name w:val="Lista Média 2 - Ênfase 51"/>
    <w:basedOn w:val="Tabelanormal"/>
    <w:next w:val="ListaMdia2-nfase5"/>
    <w:uiPriority w:val="66"/>
    <w:semiHidden/>
    <w:unhideWhenUsed/>
    <w:rsid w:val="007C6714"/>
    <w:rPr>
      <w:rFonts w:asciiTheme="majorHAnsi" w:hAnsiTheme="majorHAnsi" w:eastAsiaTheme="majorEastAsia"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1" w:customStyle="1">
    <w:name w:val="Lista Média 2 - Ênfase 61"/>
    <w:basedOn w:val="Tabelanormal"/>
    <w:next w:val="ListaMdia2-nfase6"/>
    <w:uiPriority w:val="66"/>
    <w:semiHidden/>
    <w:unhideWhenUsed/>
    <w:rsid w:val="007C6714"/>
    <w:rPr>
      <w:rFonts w:asciiTheme="majorHAnsi" w:hAnsiTheme="majorHAnsi" w:eastAsiaTheme="majorEastAsia"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Claro1" w:customStyle="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styleId="SombreamentoClaro-nfase11" w:customStyle="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styleId="SombreamentoClaro-nfase21" w:customStyle="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styleId="SombreamentoClaro-nfase31" w:customStyle="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SombreamentoClaro-nfase41" w:customStyle="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SombreamentoClaro-nfase51" w:customStyle="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SombreamentoClaro-nfase61" w:customStyle="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styleId="SombreamentoColorido1" w:customStyle="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1" w:customStyle="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1" w:customStyle="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StylePr>
  </w:style>
  <w:style w:type="table" w:styleId="SombreamentoColorido-nfase41" w:customStyle="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1" w:customStyle="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1" w:customStyle="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1" w:customStyle="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1" w:customStyle="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style>
  <w:style w:type="table" w:styleId="SombreamentoMdio1-nfase11" w:customStyle="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style>
  <w:style w:type="table" w:styleId="SombreamentoMdio1-nfase21" w:customStyle="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style>
  <w:style w:type="table" w:styleId="SombreamentoMdio1-nfase31" w:customStyle="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style>
  <w:style w:type="table" w:styleId="SombreamentoMdio1-nfase41" w:customStyle="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style>
  <w:style w:type="table" w:styleId="SombreamentoMdio1-nfase51" w:customStyle="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style>
  <w:style w:type="table" w:styleId="SombreamentoMdio1-nfase61" w:customStyle="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style>
  <w:style w:type="table" w:styleId="SombreamentoMdio21" w:customStyle="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1" w:customStyle="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1" w:customStyle="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1" w:customStyle="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1" w:customStyle="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1" w:customStyle="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1" w:customStyle="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elaclssica11" w:customStyle="1">
    <w:name w:val="Tabela clássica 11"/>
    <w:basedOn w:val="Tabelanormal"/>
    <w:next w:val="Tabelaclssica1"/>
    <w:semiHidden/>
    <w:unhideWhenUsed/>
    <w:rsid w:val="007C6714"/>
    <w:pPr>
      <w:spacing w:after="240" w:line="320" w:lineRule="exact"/>
      <w:ind w:left="1021"/>
    </w:pPr>
    <w:tblPr/>
    <w:tcPr>
      <w:tcBorders>
        <w:top w:val="single" w:color="000000" w:sz="6" w:space="0"/>
        <w:bottom w:val="single" w:color="000000" w:sz="6" w:space="0"/>
        <w:right w:val="single" w:color="000000" w:sz="6" w:space="0"/>
      </w:tcBorders>
      <w:shd w:val="clear" w:color="auto" w:fill="auto"/>
    </w:tcPr>
    <w:tblStylePr w:type="firstRow">
      <w:rPr>
        <w:i/>
        <w:iCs/>
      </w:rPr>
    </w:tblStylePr>
    <w:tblStylePr w:type="lastRow">
      <w:rPr>
        <w:color w:val="auto"/>
      </w:r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lssica21" w:customStyle="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elaclssica31" w:customStyle="1">
    <w:name w:val="Tabela clássica 31"/>
    <w:basedOn w:val="Tabelanormal"/>
    <w:next w:val="Tabelaclssica3"/>
    <w:semiHidden/>
    <w:unhideWhenUsed/>
    <w:rsid w:val="007C6714"/>
    <w:pPr>
      <w:spacing w:after="240" w:line="320" w:lineRule="exact"/>
      <w:ind w:left="1021"/>
    </w:pPr>
    <w:rPr>
      <w:color w:val="000080"/>
    </w:rPr>
    <w:tblPr/>
    <w:tcPr>
      <w:tcBorders>
        <w:top w:val="single" w:color="000000" w:sz="12" w:space="0"/>
      </w:tcBorders>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StylePr>
    <w:tblStylePr w:type="firstCol">
      <w:rPr>
        <w:b/>
        <w:bCs/>
        <w:color w:val="000000"/>
      </w:rPr>
    </w:tblStylePr>
  </w:style>
  <w:style w:type="table" w:styleId="Tabelaclssica41" w:customStyle="1">
    <w:name w:val="Tabela clássica 41"/>
    <w:basedOn w:val="Tabelanormal"/>
    <w:next w:val="Tabelaclssica4"/>
    <w:semiHidden/>
    <w:unhideWhenUsed/>
    <w:rsid w:val="007C6714"/>
    <w:pPr>
      <w:spacing w:after="240" w:line="320" w:lineRule="exact"/>
      <w:ind w:left="1021"/>
    </w:pPr>
    <w:tblPr/>
    <w:tcPr>
      <w:tcBorders>
        <w:bottom w:val="single" w:color="000000" w:sz="6" w:space="0"/>
      </w:tcBorders>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StylePr>
    <w:tblStylePr w:type="firstCol">
      <w:rPr>
        <w:b/>
        <w:bCs/>
      </w:r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elacolorida11" w:customStyle="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styleId="Tabelacolorida21" w:customStyle="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styleId="Tabelacolorida31" w:customStyle="1">
    <w:name w:val="Tabela colorida 31"/>
    <w:basedOn w:val="Tabelanormal"/>
    <w:next w:val="Tabelacolorida3"/>
    <w:semiHidden/>
    <w:unhideWhenUsed/>
    <w:rsid w:val="007C6714"/>
    <w:pPr>
      <w:spacing w:after="240" w:line="320" w:lineRule="exact"/>
      <w:ind w:left="1021"/>
    </w:pPr>
    <w:tblPr/>
    <w:tcPr>
      <w:tcBorders>
        <w:left w:val="single" w:color="000000" w:sz="36" w:space="0"/>
        <w:right w:val="single" w:color="000000" w:sz="6" w:space="0"/>
      </w:tcBorders>
      <w:shd w:val="pct25" w:color="008080" w:fill="FFFFFF"/>
    </w:tcPr>
    <w:tblStylePr w:type="nwCell">
      <w:rPr>
        <w:b/>
        <w:bCs/>
        <w:color w:val="FFFFFF"/>
      </w:rPr>
      <w:tblPr/>
      <w:tcPr>
        <w:tcBorders>
          <w:tl2br w:val="none" w:color="auto" w:sz="0" w:space="0"/>
          <w:tr2bl w:val="none" w:color="auto" w:sz="0" w:space="0"/>
        </w:tcBorders>
        <w:shd w:val="solid" w:color="000000" w:fill="FFFFFF"/>
      </w:tcPr>
    </w:tblStylePr>
  </w:style>
  <w:style w:type="table" w:styleId="Tabelacomefeitos3D11" w:customStyle="1">
    <w:name w:val="Tabela com efeitos 3D 11"/>
    <w:basedOn w:val="Tabelanormal"/>
    <w:next w:val="Tabelacomefeitos3D1"/>
    <w:semiHidden/>
    <w:unhideWhenUsed/>
    <w:rsid w:val="007C6714"/>
    <w:pPr>
      <w:spacing w:after="240" w:line="320" w:lineRule="exact"/>
      <w:ind w:left="1021"/>
    </w:pPr>
    <w:tblPr/>
    <w:tcPr>
      <w:tcBorders>
        <w:top w:val="single" w:color="FFFFFF" w:sz="6" w:space="0"/>
      </w:tcBorders>
      <w:shd w:val="solid" w:color="C0C0C0" w:fill="FFFFFF"/>
    </w:tcPr>
    <w:tblStylePr w:type="firstRow">
      <w:rPr>
        <w:b/>
        <w:bCs/>
        <w:color w:val="800080"/>
      </w:rPr>
    </w:tblStylePr>
    <w:tblStylePr w:type="firstCol">
      <w:rPr>
        <w:b/>
        <w:bCs/>
      </w:r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acomefeitos3D21" w:customStyle="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color="FFFFFF" w:sz="6" w:space="0"/>
      </w:tcBorders>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omefeitos3D31" w:customStyle="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elacomgrade112" w:customStyle="1">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12" w:customStyle="1">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StylePr>
    <w:tblStylePr w:type="firstCol">
      <w:rPr>
        <w:b/>
        <w:bCs/>
      </w:rPr>
    </w:tblStylePr>
    <w:tblStylePr w:type="lastCol">
      <w:rPr>
        <w:b/>
        <w:bCs/>
      </w:rPr>
    </w:tblStylePr>
  </w:style>
  <w:style w:type="table" w:styleId="Tabelacomgrade310" w:customStyle="1">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StylePr>
    <w:tblStylePr w:type="lastCol">
      <w:rPr>
        <w:b/>
        <w:bCs/>
      </w:rPr>
    </w:tblStylePr>
  </w:style>
  <w:style w:type="table" w:styleId="Tabelacomgrade410" w:customStyle="1">
    <w:name w:val="Tabela com grade 41"/>
    <w:basedOn w:val="Tabelanormal"/>
    <w:next w:val="Tabelacomgrade40"/>
    <w:semiHidden/>
    <w:unhideWhenUsed/>
    <w:rsid w:val="007C6714"/>
    <w:pPr>
      <w:spacing w:after="240" w:line="320" w:lineRule="exact"/>
      <w:ind w:left="1021"/>
    </w:pPr>
    <w:tblPr/>
    <w:tcPr>
      <w:tcBorders>
        <w:top w:val="single" w:color="000000" w:sz="6" w:space="0"/>
      </w:tcBorders>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StylePr>
    <w:tblStylePr w:type="lastCol">
      <w:rPr>
        <w:b/>
        <w:bCs/>
        <w:color w:val="auto"/>
      </w:rPr>
    </w:tblStylePr>
  </w:style>
  <w:style w:type="table" w:styleId="Tabelacomgrade510" w:customStyle="1">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styleId="Tabelacomgrade610" w:customStyle="1">
    <w:name w:val="Tabela com grade 61"/>
    <w:basedOn w:val="Tabelanormal"/>
    <w:next w:val="Tabelacomgrade60"/>
    <w:semiHidden/>
    <w:unhideWhenUsed/>
    <w:rsid w:val="007C6714"/>
    <w:pPr>
      <w:spacing w:after="240" w:line="320" w:lineRule="exact"/>
      <w:ind w:left="1021"/>
    </w:pPr>
    <w:tblPr/>
    <w:tcPr>
      <w:tcBorders>
        <w:top w:val="single" w:color="000000" w:sz="6" w:space="0"/>
      </w:tcBorders>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StylePr>
    <w:tblStylePr w:type="firstCol">
      <w:rPr>
        <w:b/>
        <w:bCs/>
      </w:rPr>
    </w:tblStylePr>
    <w:tblStylePr w:type="nwCell">
      <w:tblPr/>
      <w:tcPr>
        <w:tcBorders>
          <w:tl2br w:val="single" w:color="000000" w:sz="6" w:space="0"/>
          <w:tr2bl w:val="none" w:color="auto" w:sz="0" w:space="0"/>
        </w:tcBorders>
      </w:tcPr>
    </w:tblStylePr>
  </w:style>
  <w:style w:type="table" w:styleId="Tabelacomgrade710" w:customStyle="1">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StylePr>
    <w:tblStylePr w:type="lastCol">
      <w:rPr>
        <w:b w:val="0"/>
        <w:bCs w:val="0"/>
      </w:rPr>
    </w:tblStylePr>
    <w:tblStylePr w:type="nwCell">
      <w:tblPr/>
      <w:tcPr>
        <w:tcBorders>
          <w:tl2br w:val="single" w:color="000000" w:sz="6" w:space="0"/>
          <w:tr2bl w:val="none" w:color="auto" w:sz="0" w:space="0"/>
        </w:tcBorders>
      </w:tcPr>
    </w:tblStylePr>
  </w:style>
  <w:style w:type="table" w:styleId="Tabelacomgrade810" w:customStyle="1">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StylePr>
    <w:tblStylePr w:type="lastCol">
      <w:rPr>
        <w:b/>
        <w:bCs/>
        <w:color w:val="auto"/>
      </w:rPr>
    </w:tblStylePr>
  </w:style>
  <w:style w:type="table" w:styleId="Tabelacomtema1" w:customStyle="1">
    <w:name w:val="Tabela com tema1"/>
    <w:basedOn w:val="Tabelanormal"/>
    <w:next w:val="Tabelacomtema"/>
    <w:semiHidden/>
    <w:unhideWhenUsed/>
    <w:rsid w:val="007C6714"/>
    <w:pPr>
      <w:spacing w:after="240" w:line="320" w:lineRule="exact"/>
      <w:ind w:left="1021"/>
    </w:pPr>
    <w:tblPr/>
  </w:style>
  <w:style w:type="table" w:styleId="Tabelacontempornea1" w:customStyle="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1" w:customStyle="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styleId="TabeladaWeb21" w:customStyle="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styleId="TabeladaWeb31" w:customStyle="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styleId="TabeladeGrade1Clara1" w:customStyle="1">
    <w:name w:val="Tabela de Grade 1 Clara1"/>
    <w:basedOn w:val="Tabelanormal"/>
    <w:next w:val="TabeladeGrade1Clara"/>
    <w:uiPriority w:val="46"/>
    <w:rsid w:val="007C6714"/>
    <w:tblPr>
      <w:tblStyleRowBandSize w:val="1"/>
      <w:tblStyleColBandSize w:val="1"/>
    </w:tblPr>
    <w:tcPr>
      <w:tcBorders>
        <w:bottom w:val="single" w:color="666666" w:themeColor="text1"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11" w:customStyle="1">
    <w:name w:val="Tabela de Grade 1 Clara - Ênfase 11"/>
    <w:basedOn w:val="Tabelanormal"/>
    <w:next w:val="TabeladeGrade1Clara-nfase1"/>
    <w:uiPriority w:val="46"/>
    <w:rsid w:val="007C6714"/>
    <w:tblPr>
      <w:tblStyleRowBandSize w:val="1"/>
      <w:tblStyleColBandSize w:val="1"/>
    </w:tblPr>
    <w:tcPr>
      <w:tcBorders>
        <w:bottom w:val="single" w:color="95B3D7" w:themeColor="accent1"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21" w:customStyle="1">
    <w:name w:val="Tabela de Grade 1 Clara - Ênfase 21"/>
    <w:basedOn w:val="Tabelanormal"/>
    <w:next w:val="TabeladeGrade1Clara-nfase2"/>
    <w:uiPriority w:val="46"/>
    <w:rsid w:val="007C6714"/>
    <w:tblPr>
      <w:tblStyleRowBandSize w:val="1"/>
      <w:tblStyleColBandSize w:val="1"/>
    </w:tblPr>
    <w:tcPr>
      <w:tcBorders>
        <w:bottom w:val="single" w:color="D99594" w:themeColor="accent2"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31" w:customStyle="1">
    <w:name w:val="Tabela de Grade 1 Clara - Ênfase 31"/>
    <w:basedOn w:val="Tabelanormal"/>
    <w:next w:val="TabeladeGrade1Clara-nfase3"/>
    <w:uiPriority w:val="46"/>
    <w:rsid w:val="007C6714"/>
    <w:tblPr>
      <w:tblStyleRowBandSize w:val="1"/>
      <w:tblStyleColBandSize w:val="1"/>
    </w:tblPr>
    <w:tcPr>
      <w:tcBorders>
        <w:bottom w:val="single" w:color="C2D69B" w:themeColor="accent3"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41" w:customStyle="1">
    <w:name w:val="Tabela de Grade 1 Clara - Ênfase 41"/>
    <w:basedOn w:val="Tabelanormal"/>
    <w:next w:val="TabeladeGrade1Clara-nfase4"/>
    <w:uiPriority w:val="46"/>
    <w:rsid w:val="007C6714"/>
    <w:tblPr>
      <w:tblStyleRowBandSize w:val="1"/>
      <w:tblStyleColBandSize w:val="1"/>
    </w:tblPr>
    <w:tcPr>
      <w:tcBorders>
        <w:bottom w:val="single" w:color="B2A1C7" w:themeColor="accent4"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51" w:customStyle="1">
    <w:name w:val="Tabela de Grade 1 Clara - Ênfase 51"/>
    <w:basedOn w:val="Tabelanormal"/>
    <w:next w:val="TabeladeGrade1Clara-nfase5"/>
    <w:uiPriority w:val="46"/>
    <w:rsid w:val="007C6714"/>
    <w:tblPr>
      <w:tblStyleRowBandSize w:val="1"/>
      <w:tblStyleColBandSize w:val="1"/>
    </w:tblPr>
    <w:tcPr>
      <w:tcBorders>
        <w:bottom w:val="single" w:color="92CDDC" w:themeColor="accent5"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61" w:customStyle="1">
    <w:name w:val="Tabela de Grade 1 Clara - Ênfase 61"/>
    <w:basedOn w:val="Tabelanormal"/>
    <w:next w:val="TabeladeGrade1Clara-nfase6"/>
    <w:uiPriority w:val="46"/>
    <w:rsid w:val="007C6714"/>
    <w:tblPr>
      <w:tblStyleRowBandSize w:val="1"/>
      <w:tblStyleColBandSize w:val="1"/>
    </w:tblPr>
    <w:tcPr>
      <w:tcBorders>
        <w:bottom w:val="single" w:color="FABF8F" w:themeColor="accent6" w:themeTint="99" w:sz="12"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Grade21" w:customStyle="1">
    <w:name w:val="Tabela de Grade 21"/>
    <w:basedOn w:val="Tabelanormal"/>
    <w:next w:val="TabeladeGrade2"/>
    <w:uiPriority w:val="47"/>
    <w:rsid w:val="007C6714"/>
    <w:tblPr>
      <w:tblStyleRowBandSize w:val="1"/>
      <w:tblStyleColBandSize w:val="1"/>
    </w:tblPr>
    <w:tcPr>
      <w:tcBorders>
        <w:top w:val="double" w:color="666666" w:themeColor="text1" w:themeTint="99" w:sz="2" w:space="0"/>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TabeladeGrade2-nfase11" w:customStyle="1">
    <w:name w:val="Tabela de Grade 2 - Ênfase 11"/>
    <w:basedOn w:val="Tabelanormal"/>
    <w:next w:val="TabeladeGrade2-nfase1"/>
    <w:uiPriority w:val="47"/>
    <w:rsid w:val="007C6714"/>
    <w:tblPr>
      <w:tblStyleRowBandSize w:val="1"/>
      <w:tblStyleColBandSize w:val="1"/>
    </w:tblPr>
    <w:tcPr>
      <w:tcBorders>
        <w:top w:val="double" w:color="95B3D7" w:themeColor="accent1" w:themeTint="99" w:sz="2" w:space="0"/>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TabeladeGrade2-nfase21" w:customStyle="1">
    <w:name w:val="Tabela de Grade 2 - Ênfase 21"/>
    <w:basedOn w:val="Tabelanormal"/>
    <w:next w:val="TabeladeGrade2-nfase2"/>
    <w:uiPriority w:val="47"/>
    <w:rsid w:val="007C6714"/>
    <w:tblPr>
      <w:tblStyleRowBandSize w:val="1"/>
      <w:tblStyleColBandSize w:val="1"/>
    </w:tblPr>
    <w:tcPr>
      <w:tcBorders>
        <w:top w:val="double" w:color="D99594" w:themeColor="accent2" w:themeTint="99" w:sz="2" w:space="0"/>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TabeladeGrade2-nfase31" w:customStyle="1">
    <w:name w:val="Tabela de Grade 2 - Ênfase 31"/>
    <w:basedOn w:val="Tabelanormal"/>
    <w:next w:val="TabeladeGrade2-nfase3"/>
    <w:uiPriority w:val="47"/>
    <w:rsid w:val="007C6714"/>
    <w:tblPr>
      <w:tblStyleRowBandSize w:val="1"/>
      <w:tblStyleColBandSize w:val="1"/>
    </w:tblPr>
    <w:tcPr>
      <w:tcBorders>
        <w:top w:val="double" w:color="C2D69B" w:themeColor="accent3" w:themeTint="99" w:sz="2" w:space="0"/>
        <w:bottom w:val="nil"/>
      </w:tcBorders>
      <w:shd w:val="clear" w:color="auto" w:fill="EAF1DD" w:themeFill="accent3" w:themeFillTint="33"/>
    </w:tc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1" w:customStyle="1">
    <w:name w:val="Tabela de Grade 2 - Ênfase 41"/>
    <w:basedOn w:val="Tabelanormal"/>
    <w:next w:val="TabeladeGrade2-nfase4"/>
    <w:uiPriority w:val="47"/>
    <w:rsid w:val="007C6714"/>
    <w:tblPr>
      <w:tblStyleRowBandSize w:val="1"/>
      <w:tblStyleColBandSize w:val="1"/>
    </w:tblPr>
    <w:tcPr>
      <w:tcBorders>
        <w:top w:val="double" w:color="B2A1C7" w:themeColor="accent4" w:themeTint="99" w:sz="2" w:space="0"/>
        <w:bottom w:val="nil"/>
      </w:tcBorders>
      <w:shd w:val="clear" w:color="auto" w:fill="E5DFEC" w:themeFill="accent4" w:themeFillTint="33"/>
    </w:tc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1" w:customStyle="1">
    <w:name w:val="Tabela de Grade 2 - Ênfase 51"/>
    <w:basedOn w:val="Tabelanormal"/>
    <w:next w:val="TabeladeGrade2-nfase5"/>
    <w:uiPriority w:val="47"/>
    <w:rsid w:val="007C6714"/>
    <w:tblPr>
      <w:tblStyleRowBandSize w:val="1"/>
      <w:tblStyleColBandSize w:val="1"/>
    </w:tblPr>
    <w:tcPr>
      <w:tcBorders>
        <w:top w:val="double" w:color="92CDDC" w:themeColor="accent5" w:themeTint="99" w:sz="2" w:space="0"/>
        <w:bottom w:val="nil"/>
      </w:tcBorders>
      <w:shd w:val="clear" w:color="auto" w:fill="DAEEF3" w:themeFill="accent5" w:themeFillTint="33"/>
    </w:tc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1" w:customStyle="1">
    <w:name w:val="Tabela de Grade 2 - Ênfase 61"/>
    <w:basedOn w:val="Tabelanormal"/>
    <w:next w:val="TabeladeGrade2-nfase6"/>
    <w:uiPriority w:val="47"/>
    <w:rsid w:val="007C6714"/>
    <w:tblPr>
      <w:tblStyleRowBandSize w:val="1"/>
      <w:tblStyleColBandSize w:val="1"/>
    </w:tblPr>
    <w:tcPr>
      <w:tcBorders>
        <w:top w:val="double" w:color="FABF8F" w:themeColor="accent6" w:themeTint="99" w:sz="2" w:space="0"/>
        <w:bottom w:val="nil"/>
      </w:tcBorders>
      <w:shd w:val="clear" w:color="auto" w:fill="FDE9D9" w:themeFill="accent6" w:themeFillTint="33"/>
    </w:tc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1" w:customStyle="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eladeGrade3-nfase11" w:customStyle="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eladeGrade3-nfase21" w:customStyle="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eladeGrade3-nfase31" w:customStyle="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eladeGrade3-nfase41" w:customStyle="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eladeGrade3-nfase51" w:customStyle="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eladeGrade3-nfase61" w:customStyle="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eladeGrade41" w:customStyle="1">
    <w:name w:val="Tabela de Grade 41"/>
    <w:basedOn w:val="Tabelanormal"/>
    <w:next w:val="TabeladeGrade4"/>
    <w:uiPriority w:val="49"/>
    <w:rsid w:val="007C6714"/>
    <w:tblPr>
      <w:tblStyleRowBandSize w:val="1"/>
      <w:tblStyleColBandSize w:val="1"/>
    </w:tblPr>
    <w:tcPr>
      <w:tcBorders>
        <w:top w:val="double" w:color="000000" w:themeColor="text1" w:sz="4" w:space="0"/>
      </w:tcBorders>
      <w:shd w:val="clear" w:color="auto" w:fill="CCCCCC" w:themeFill="text1" w:themeFillTint="33"/>
    </w:tc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1" w:customStyle="1">
    <w:name w:val="Tabela de Grade 4 - Ênfase 11"/>
    <w:basedOn w:val="Tabelanormal"/>
    <w:next w:val="TabeladeGrade4-nfase1"/>
    <w:uiPriority w:val="49"/>
    <w:rsid w:val="007C6714"/>
    <w:tblPr>
      <w:tblStyleRowBandSize w:val="1"/>
      <w:tblStyleColBandSize w:val="1"/>
    </w:tblPr>
    <w:tcPr>
      <w:tcBorders>
        <w:top w:val="double" w:color="4F81BD" w:themeColor="accent1" w:sz="4" w:space="0"/>
      </w:tcBorders>
      <w:shd w:val="clear" w:color="auto" w:fill="DBE5F1" w:themeFill="accent1" w:themeFillTint="33"/>
    </w:tc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1" w:customStyle="1">
    <w:name w:val="Tabela de Grade 4 - Ênfase 21"/>
    <w:basedOn w:val="Tabelanormal"/>
    <w:next w:val="TabeladeGrade4-nfase2"/>
    <w:uiPriority w:val="49"/>
    <w:rsid w:val="007C6714"/>
    <w:tblPr>
      <w:tblStyleRowBandSize w:val="1"/>
      <w:tblStyleColBandSize w:val="1"/>
    </w:tblPr>
    <w:tcPr>
      <w:tcBorders>
        <w:top w:val="double" w:color="C0504D" w:themeColor="accent2" w:sz="4" w:space="0"/>
      </w:tcBorders>
      <w:shd w:val="clear" w:color="auto" w:fill="F2DBDB" w:themeFill="accent2" w:themeFillTint="33"/>
    </w:tc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1" w:customStyle="1">
    <w:name w:val="Tabela de Grade 4 - Ênfase 31"/>
    <w:basedOn w:val="Tabelanormal"/>
    <w:next w:val="TabeladeGrade4-nfase3"/>
    <w:uiPriority w:val="49"/>
    <w:rsid w:val="007C6714"/>
    <w:tblPr>
      <w:tblStyleRowBandSize w:val="1"/>
      <w:tblStyleColBandSize w:val="1"/>
    </w:tblPr>
    <w:tcPr>
      <w:tcBorders>
        <w:top w:val="double" w:color="9BBB59" w:themeColor="accent3" w:sz="4" w:space="0"/>
      </w:tcBorders>
      <w:shd w:val="clear" w:color="auto" w:fill="EAF1DD" w:themeFill="accent3" w:themeFillTint="33"/>
    </w:tc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1" w:customStyle="1">
    <w:name w:val="Tabela de Grade 4 - Ênfase 41"/>
    <w:basedOn w:val="Tabelanormal"/>
    <w:next w:val="TabeladeGrade4-nfase4"/>
    <w:uiPriority w:val="49"/>
    <w:rsid w:val="007C6714"/>
    <w:tblPr>
      <w:tblStyleRowBandSize w:val="1"/>
      <w:tblStyleColBandSize w:val="1"/>
    </w:tblPr>
    <w:tcPr>
      <w:tcBorders>
        <w:top w:val="double" w:color="8064A2" w:themeColor="accent4" w:sz="4" w:space="0"/>
      </w:tcBorders>
      <w:shd w:val="clear" w:color="auto" w:fill="E5DFEC" w:themeFill="accent4" w:themeFillTint="33"/>
    </w:tc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1" w:customStyle="1">
    <w:name w:val="Tabela de Grade 4 - Ênfase 51"/>
    <w:basedOn w:val="Tabelanormal"/>
    <w:next w:val="TabeladeGrade4-nfase5"/>
    <w:uiPriority w:val="49"/>
    <w:rsid w:val="007C6714"/>
    <w:tblPr>
      <w:tblStyleRowBandSize w:val="1"/>
      <w:tblStyleColBandSize w:val="1"/>
    </w:tblPr>
    <w:tcPr>
      <w:tcBorders>
        <w:top w:val="double" w:color="4BACC6" w:themeColor="accent5" w:sz="4" w:space="0"/>
      </w:tcBorders>
      <w:shd w:val="clear" w:color="auto" w:fill="DAEEF3" w:themeFill="accent5" w:themeFillTint="33"/>
    </w:tc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1" w:customStyle="1">
    <w:name w:val="Tabela de Grade 4 - Ênfase 61"/>
    <w:basedOn w:val="Tabelanormal"/>
    <w:next w:val="TabeladeGrade4-nfase6"/>
    <w:uiPriority w:val="49"/>
    <w:rsid w:val="007C6714"/>
    <w:tblPr>
      <w:tblStyleRowBandSize w:val="1"/>
      <w:tblStyleColBandSize w:val="1"/>
    </w:tblPr>
    <w:tcPr>
      <w:tcBorders>
        <w:top w:val="double" w:color="F79646" w:themeColor="accent6" w:sz="4" w:space="0"/>
      </w:tcBorders>
      <w:shd w:val="clear" w:color="auto" w:fill="FDE9D9" w:themeFill="accent6" w:themeFillTint="33"/>
    </w:tc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1" w:customStyle="1">
    <w:name w:val="Tabela de Grade 5 Escura1"/>
    <w:basedOn w:val="Tabelanormal"/>
    <w:next w:val="TabeladeGrade5Escura"/>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StylePr>
  </w:style>
  <w:style w:type="table" w:styleId="TabeladeGrade5Escura-nfase11" w:customStyle="1">
    <w:name w:val="Tabela de Grade 5 Escura - Ênfase 11"/>
    <w:basedOn w:val="Tabelanormal"/>
    <w:next w:val="TabeladeGrade5Escura-nfase1"/>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StylePr>
  </w:style>
  <w:style w:type="table" w:styleId="TabeladeGrade5Escura-nfase21" w:customStyle="1">
    <w:name w:val="Tabela de Grade 5 Escura - Ênfase 21"/>
    <w:basedOn w:val="Tabelanormal"/>
    <w:next w:val="TabeladeGrade5Escura-nfase2"/>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StylePr>
  </w:style>
  <w:style w:type="table" w:styleId="TabeladeGrade5Escura-nfase31" w:customStyle="1">
    <w:name w:val="Tabela de Grade 5 Escura - Ênfase 31"/>
    <w:basedOn w:val="Tabelanormal"/>
    <w:next w:val="TabeladeGrade5Escura-nfase3"/>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StylePr>
  </w:style>
  <w:style w:type="table" w:styleId="TabeladeGrade5Escura-nfase41" w:customStyle="1">
    <w:name w:val="Tabela de Grade 5 Escura - Ênfase 41"/>
    <w:basedOn w:val="Tabelanormal"/>
    <w:next w:val="TabeladeGrade5Escura-nfase4"/>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StylePr>
  </w:style>
  <w:style w:type="table" w:styleId="TabeladeGrade5Escura-nfase51" w:customStyle="1">
    <w:name w:val="Tabela de Grade 5 Escura - Ênfase 51"/>
    <w:basedOn w:val="Tabelanormal"/>
    <w:next w:val="TabeladeGrade5Escura-nfase5"/>
    <w:uiPriority w:val="50"/>
    <w:rsid w:val="007C6714"/>
    <w:tblPr>
      <w:tblStyleRowBandSize w:val="1"/>
      <w:tblStyleColBandSize w:val="1"/>
    </w:tblPr>
    <w:tcPr>
      <w:tcBorders>
        <w:top w:val="single" w:color="FFFFFF" w:themeColor="background1" w:sz="4" w:space="0"/>
        <w:bottom w:val="single" w:color="FFFFFF" w:themeColor="background1" w:sz="4" w:space="0"/>
        <w:right w:val="single" w:color="FFFFFF" w:themeColor="background1" w:sz="4" w:space="0"/>
      </w:tcBorders>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StylePr>
  </w:style>
  <w:style w:type="table" w:styleId="TabeladeGrade6Colorida1" w:customStyle="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Grade6Colorida-nfase11" w:customStyle="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Grade6Colorida-nfase21" w:customStyle="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Grade6Colorida-nfase31" w:customStyle="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Grade6Colorida-nfase41" w:customStyle="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Grade6Colorida-nfase51" w:customStyle="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Grade6Colorida-nfase61" w:customStyle="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Grade7Colorida1" w:customStyle="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eladeGrade7Colorida-nfase11" w:customStyle="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TabeladeGrade7Colorida-nfase21" w:customStyle="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TabeladeGrade7Colorida-nfase31" w:customStyle="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eladeGrade7Colorida-nfase41" w:customStyle="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eladeGrade7Colorida-nfase51" w:customStyle="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eladeGrade7Colorida-nfase61" w:customStyle="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TabeladeGradeClara1" w:customStyle="1">
    <w:name w:val="Tabela de Grade Clara1"/>
    <w:basedOn w:val="Tabelanormal"/>
    <w:next w:val="TabeladeGradeClara"/>
    <w:uiPriority w:val="40"/>
    <w:rsid w:val="007C6714"/>
    <w:tblPr/>
  </w:style>
  <w:style w:type="table" w:styleId="TabeladeLista1Clara1" w:customStyle="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1Clara-nfase11" w:customStyle="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1Clara-nfase21" w:customStyle="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1Clara-nfase31" w:customStyle="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1Clara-nfase41" w:customStyle="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1Clara-nfase51" w:customStyle="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1Clara-nfase61" w:customStyle="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21" w:customStyle="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1" w:customStyle="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1" w:customStyle="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1" w:customStyle="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1" w:customStyle="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1" w:customStyle="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1" w:customStyle="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1" w:customStyle="1">
    <w:name w:val="Tabela de Lista 31"/>
    <w:basedOn w:val="Tabelanormal"/>
    <w:next w:val="TabeladeLista3"/>
    <w:uiPriority w:val="48"/>
    <w:rsid w:val="007C6714"/>
    <w:tblPr>
      <w:tblStyleRowBandSize w:val="1"/>
      <w:tblStyleColBandSize w:val="1"/>
    </w:tblPr>
    <w:tcPr>
      <w:tcBorders>
        <w:top w:val="single" w:color="000000" w:themeColor="text1" w:sz="4" w:space="0"/>
        <w:bottom w:val="single" w:color="000000" w:themeColor="text1" w:sz="4" w:space="0"/>
      </w:tcBorders>
    </w:tc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eladeLista3-nfase11" w:customStyle="1">
    <w:name w:val="Tabela de Lista 3 - Ênfase 11"/>
    <w:basedOn w:val="Tabelanormal"/>
    <w:next w:val="TabeladeLista3-nfase1"/>
    <w:uiPriority w:val="48"/>
    <w:rsid w:val="007C6714"/>
    <w:tblPr>
      <w:tblStyleRowBandSize w:val="1"/>
      <w:tblStyleColBandSize w:val="1"/>
    </w:tblPr>
    <w:tcPr>
      <w:tcBorders>
        <w:top w:val="single" w:color="4F81BD" w:themeColor="accent1" w:sz="4" w:space="0"/>
        <w:bottom w:val="single" w:color="4F81BD" w:themeColor="accent1" w:sz="4" w:space="0"/>
      </w:tcBorders>
    </w:tc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TabeladeLista3-nfase21" w:customStyle="1">
    <w:name w:val="Tabela de Lista 3 - Ênfase 21"/>
    <w:basedOn w:val="Tabelanormal"/>
    <w:next w:val="TabeladeLista3-nfase2"/>
    <w:uiPriority w:val="48"/>
    <w:rsid w:val="007C6714"/>
    <w:tblPr>
      <w:tblStyleRowBandSize w:val="1"/>
      <w:tblStyleColBandSize w:val="1"/>
    </w:tblPr>
    <w:tcPr>
      <w:tcBorders>
        <w:top w:val="single" w:color="C0504D" w:themeColor="accent2" w:sz="4" w:space="0"/>
        <w:bottom w:val="single" w:color="C0504D" w:themeColor="accent2" w:sz="4" w:space="0"/>
      </w:tcBorders>
    </w:tc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TabeladeLista3-nfase31" w:customStyle="1">
    <w:name w:val="Tabela de Lista 3 - Ênfase 31"/>
    <w:basedOn w:val="Tabelanormal"/>
    <w:next w:val="TabeladeLista3-nfase3"/>
    <w:uiPriority w:val="48"/>
    <w:rsid w:val="007C6714"/>
    <w:tblPr>
      <w:tblStyleRowBandSize w:val="1"/>
      <w:tblStyleColBandSize w:val="1"/>
    </w:tblPr>
    <w:tcPr>
      <w:tcBorders>
        <w:top w:val="single" w:color="9BBB59" w:themeColor="accent3" w:sz="4" w:space="0"/>
        <w:bottom w:val="single" w:color="9BBB59" w:themeColor="accent3" w:sz="4" w:space="0"/>
      </w:tcBorders>
    </w:tc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TabeladeLista3-nfase41" w:customStyle="1">
    <w:name w:val="Tabela de Lista 3 - Ênfase 41"/>
    <w:basedOn w:val="Tabelanormal"/>
    <w:next w:val="TabeladeLista3-nfase4"/>
    <w:uiPriority w:val="48"/>
    <w:rsid w:val="007C6714"/>
    <w:tblPr>
      <w:tblStyleRowBandSize w:val="1"/>
      <w:tblStyleColBandSize w:val="1"/>
    </w:tblPr>
    <w:tcPr>
      <w:tcBorders>
        <w:top w:val="single" w:color="8064A2" w:themeColor="accent4" w:sz="4" w:space="0"/>
        <w:bottom w:val="single" w:color="8064A2" w:themeColor="accent4" w:sz="4" w:space="0"/>
      </w:tcBorders>
    </w:tc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eladeLista3-nfase51" w:customStyle="1">
    <w:name w:val="Tabela de Lista 3 - Ênfase 51"/>
    <w:basedOn w:val="Tabelanormal"/>
    <w:next w:val="TabeladeLista3-nfase5"/>
    <w:uiPriority w:val="48"/>
    <w:rsid w:val="007C6714"/>
    <w:tblPr>
      <w:tblStyleRowBandSize w:val="1"/>
      <w:tblStyleColBandSize w:val="1"/>
    </w:tblPr>
    <w:tcPr>
      <w:tcBorders>
        <w:top w:val="single" w:color="4BACC6" w:themeColor="accent5" w:sz="4" w:space="0"/>
        <w:bottom w:val="single" w:color="4BACC6" w:themeColor="accent5" w:sz="4" w:space="0"/>
      </w:tcBorders>
    </w:tc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TabeladeLista3-nfase61" w:customStyle="1">
    <w:name w:val="Tabela de Lista 3 - Ênfase 61"/>
    <w:basedOn w:val="Tabelanormal"/>
    <w:next w:val="TabeladeLista3-nfase6"/>
    <w:uiPriority w:val="48"/>
    <w:rsid w:val="007C6714"/>
    <w:tblPr>
      <w:tblStyleRowBandSize w:val="1"/>
      <w:tblStyleColBandSize w:val="1"/>
    </w:tblPr>
    <w:tcPr>
      <w:tcBorders>
        <w:top w:val="single" w:color="F79646" w:themeColor="accent6" w:sz="4" w:space="0"/>
        <w:bottom w:val="single" w:color="F79646" w:themeColor="accent6" w:sz="4" w:space="0"/>
      </w:tcBorders>
    </w:tc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TabeladeLista41" w:customStyle="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1" w:customStyle="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1" w:customStyle="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1" w:customStyle="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1" w:customStyle="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1" w:customStyle="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1" w:customStyle="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1" w:customStyle="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1" w:customStyle="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1" w:customStyle="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1" w:customStyle="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1" w:customStyle="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1" w:customStyle="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1" w:customStyle="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1" w:customStyle="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style>
  <w:style w:type="table" w:styleId="TabeladeLista6Colorida-nfase11" w:customStyle="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style>
  <w:style w:type="table" w:styleId="TabeladeLista6Colorida-nfase21" w:customStyle="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style>
  <w:style w:type="table" w:styleId="TabeladeLista6Colorida-nfase31" w:customStyle="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style>
  <w:style w:type="table" w:styleId="TabeladeLista6Colorida-nfase41" w:customStyle="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style>
  <w:style w:type="table" w:styleId="TabeladeLista6Colorida-nfase51" w:customStyle="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style>
  <w:style w:type="table" w:styleId="TabeladeLista6Colorida-nfase61" w:customStyle="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style>
  <w:style w:type="table" w:styleId="TabeladeLista7Colorida1" w:customStyle="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color="000000" w:themeColor="text1" w:sz="4" w:space="0"/>
        <w:right w:val="single" w:color="000000" w:themeColor="text1" w:sz="4" w:space="0"/>
      </w:tcBorders>
      <w:shd w:val="clear" w:color="auto" w:fill="CCCCCC" w:themeFill="text1" w:themeFillTint="33"/>
    </w:tc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1" w:customStyle="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color="4F81BD" w:themeColor="accent1" w:sz="4" w:space="0"/>
        <w:right w:val="single" w:color="4F81BD" w:themeColor="accent1" w:sz="4" w:space="0"/>
      </w:tcBorders>
      <w:shd w:val="clear" w:color="auto" w:fill="DBE5F1" w:themeFill="accent1" w:themeFillTint="33"/>
    </w:tc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1" w:customStyle="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color="C0504D" w:themeColor="accent2" w:sz="4" w:space="0"/>
        <w:right w:val="single" w:color="C0504D" w:themeColor="accent2" w:sz="4" w:space="0"/>
      </w:tcBorders>
      <w:shd w:val="clear" w:color="auto" w:fill="F2DBDB" w:themeFill="accent2" w:themeFillTint="33"/>
    </w:tc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1" w:customStyle="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color="9BBB59" w:themeColor="accent3" w:sz="4" w:space="0"/>
        <w:right w:val="single" w:color="9BBB59" w:themeColor="accent3" w:sz="4" w:space="0"/>
      </w:tcBorders>
      <w:shd w:val="clear" w:color="auto" w:fill="EAF1DD" w:themeFill="accent3" w:themeFillTint="33"/>
    </w:tc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1" w:customStyle="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color="8064A2" w:themeColor="accent4" w:sz="4" w:space="0"/>
        <w:right w:val="single" w:color="8064A2" w:themeColor="accent4" w:sz="4" w:space="0"/>
      </w:tcBorders>
      <w:shd w:val="clear" w:color="auto" w:fill="E5DFEC" w:themeFill="accent4" w:themeFillTint="33"/>
    </w:tc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1" w:customStyle="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color="4BACC6" w:themeColor="accent5" w:sz="4" w:space="0"/>
        <w:right w:val="single" w:color="4BACC6" w:themeColor="accent5" w:sz="4" w:space="0"/>
      </w:tcBorders>
      <w:shd w:val="clear" w:color="auto" w:fill="DAEEF3" w:themeFill="accent5" w:themeFillTint="33"/>
    </w:tc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1" w:customStyle="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color="F79646" w:themeColor="accent6" w:sz="4" w:space="0"/>
        <w:right w:val="single" w:color="F79646" w:themeColor="accent6" w:sz="4" w:space="0"/>
      </w:tcBorders>
      <w:shd w:val="clear" w:color="auto" w:fill="FDE9D9" w:themeFill="accent6" w:themeFillTint="33"/>
    </w:tc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1" w:customStyl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styleId="Tabelaemcolunas11" w:customStyle="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StylePr>
    <w:tblStylePr w:type="band2Vert">
      <w:rPr>
        <w:color w:val="auto"/>
      </w:r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21" w:customStyle="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31" w:customStyle="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1" w:customStyle="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color="auto" w:sz="0" w:space="0"/>
          <w:tr2bl w:val="none" w:color="auto" w:sz="0" w:space="0"/>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1" w:customStyle="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1" w:customStyle="1">
    <w:name w:val="Tabela em lista 11"/>
    <w:basedOn w:val="Tabelanormal"/>
    <w:next w:val="Tabelaemlista1"/>
    <w:semiHidden/>
    <w:unhideWhenUsed/>
    <w:rsid w:val="007C6714"/>
    <w:pPr>
      <w:spacing w:after="240" w:line="320" w:lineRule="exact"/>
      <w:ind w:left="1021"/>
    </w:pPr>
    <w:tblPr>
      <w:tblStyleRowBandSize w:val="1"/>
    </w:tblPr>
    <w:tcPr>
      <w:tcBorders>
        <w:top w:val="single" w:color="000000" w:sz="6" w:space="0"/>
      </w:tcBorders>
      <w:shd w:val="solid" w:color="C0C0C0" w:fill="FFFFFF"/>
    </w:tc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21" w:customStyle="1">
    <w:name w:val="Tabela em lista 21"/>
    <w:basedOn w:val="Tabelanormal"/>
    <w:next w:val="Tabelaemlista2"/>
    <w:semiHidden/>
    <w:unhideWhenUsed/>
    <w:rsid w:val="007C6714"/>
    <w:pPr>
      <w:spacing w:after="240" w:line="320" w:lineRule="exact"/>
      <w:ind w:left="1021"/>
    </w:pPr>
    <w:tblPr>
      <w:tblStyleRowBandSize w:val="2"/>
    </w:tblPr>
    <w:tcPr>
      <w:tcBorders>
        <w:top w:val="single" w:color="000000" w:sz="6" w:space="0"/>
      </w:tcBorders>
      <w:shd w:val="pct20" w:color="00FF00" w:fill="FFFFFF"/>
    </w:tc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31" w:customStyle="1">
    <w:name w:val="Tabela em lista 31"/>
    <w:basedOn w:val="Tabelanormal"/>
    <w:next w:val="Tabelaemlista3"/>
    <w:semiHidden/>
    <w:unhideWhenUsed/>
    <w:rsid w:val="007C6714"/>
    <w:pPr>
      <w:spacing w:after="240" w:line="320" w:lineRule="exact"/>
      <w:ind w:left="1021"/>
    </w:pPr>
    <w:tblPr/>
    <w:tcPr>
      <w:tcBorders>
        <w:top w:val="single" w:color="000000" w:sz="12" w:space="0"/>
      </w:tcBorders>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aemlista41" w:customStyle="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styleId="Tabelaemlista51" w:customStyle="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styleId="Tabelaemlista61" w:customStyle="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style>
  <w:style w:type="table" w:styleId="Tabelaemlista71" w:customStyle="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emlista81" w:customStyle="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profissional1" w:customStyle="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elaSimples110" w:customStyle="1">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elaSimples21" w:customStyle="1">
    <w:name w:val="Tabela Simples 21"/>
    <w:basedOn w:val="Tabelanormal"/>
    <w:next w:val="SimplesTabela2"/>
    <w:uiPriority w:val="42"/>
    <w:rsid w:val="007C6714"/>
    <w:tblPr>
      <w:tblStyleRowBandSize w:val="1"/>
      <w:tblStyleColBandSize w:val="1"/>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elasimples210" w:customStyle="1">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elaSimples31" w:customStyle="1">
    <w:name w:val="Tabela Simples 31"/>
    <w:basedOn w:val="Tabelanormal"/>
    <w:next w:val="SimplesTabela3"/>
    <w:uiPriority w:val="43"/>
    <w:rsid w:val="007C6714"/>
    <w:tblPr>
      <w:tblStyleRowBandSize w:val="1"/>
      <w:tblStyleColBandSize w:val="1"/>
    </w:tblPr>
    <w:tcPr>
      <w:tcBorders>
        <w:bottom w:val="single" w:color="7F7F7F" w:themeColor="text1" w:themeTint="80" w:sz="4" w:space="0"/>
        <w:right w:val="single" w:color="7F7F7F" w:themeColor="text1" w:themeTint="80"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10" w:customStyle="1">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elaSimples41" w:customStyle="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styleId="TabelaSimples51" w:customStyle="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1" w:customStyle="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sutil21" w:customStyle="1">
    <w:name w:val="Tabela sutil 21"/>
    <w:basedOn w:val="Tabelanormal"/>
    <w:next w:val="Tabelasutil2"/>
    <w:semiHidden/>
    <w:unhideWhenUsed/>
    <w:rsid w:val="007C6714"/>
    <w:pPr>
      <w:spacing w:after="240" w:line="320" w:lineRule="exact"/>
      <w:ind w:left="1021"/>
    </w:pPr>
    <w:tblPr/>
    <w:tcPr>
      <w:tcBorders>
        <w:left w:val="single" w:color="000000" w:sz="12" w:space="0"/>
        <w:right w:val="single" w:color="000000" w:sz="12" w:space="0"/>
      </w:tcBorders>
      <w:shd w:val="pct25" w:color="808000" w:fill="FFFFFF"/>
    </w:tc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deGradeClara1111" w:customStyle="1">
    <w:name w:val="Tabela de Grade Clara1111"/>
    <w:basedOn w:val="Tabelanormal"/>
    <w:next w:val="TabeladeGradeClara"/>
    <w:uiPriority w:val="40"/>
    <w:rsid w:val="007C6714"/>
    <w:rPr>
      <w:rFonts w:ascii="Times New Roman" w:hAnsi="Times New Roman"/>
    </w:rPr>
    <w:tblPr/>
  </w:style>
  <w:style w:type="table" w:styleId="TabeladeGrade5Escura-nfase6111" w:customStyle="1">
    <w:name w:val="Tabela de Grade 5 Escura - Ênfase 6111"/>
    <w:basedOn w:val="Tabelanormal"/>
    <w:next w:val="TabeladeGrade5Escura-nfase6"/>
    <w:uiPriority w:val="50"/>
    <w:rsid w:val="007C6714"/>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Tabelacomgrade521" w:customStyle="1">
    <w:name w:val="Tabela com grade521"/>
    <w:basedOn w:val="Tabelanormal"/>
    <w:next w:val="Tabelacomgrade"/>
    <w:uiPriority w:val="59"/>
    <w:rsid w:val="007C6714"/>
    <w:tblPr/>
  </w:style>
  <w:style w:type="table" w:styleId="Tabelacomgrade961" w:customStyle="1">
    <w:name w:val="Tabela com grade961"/>
    <w:basedOn w:val="Tabelanormal"/>
    <w:next w:val="Tabelacomgrade"/>
    <w:rsid w:val="007C6714"/>
    <w:tblPr/>
  </w:style>
  <w:style w:type="table" w:styleId="Tabelacomgrade951" w:customStyle="1">
    <w:name w:val="Tabela com grade951"/>
    <w:basedOn w:val="Tabelanormal"/>
    <w:next w:val="Tabelacomgrade"/>
    <w:rsid w:val="007C6714"/>
    <w:tblPr/>
  </w:style>
  <w:style w:type="table" w:styleId="Tabelacomgrade271" w:customStyle="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styleId="Tabelacomgrade281" w:customStyle="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styleId="Tabelacomgrade291" w:customStyle="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styleId="Tabelacomgrade301" w:customStyle="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styleId="Tabelacomgrade1001" w:customStyle="1">
    <w:name w:val="Tabela com grade1001"/>
    <w:basedOn w:val="Tabelanormal"/>
    <w:next w:val="Tabelacomgrade"/>
    <w:uiPriority w:val="59"/>
    <w:rsid w:val="007C6714"/>
    <w:pPr>
      <w:spacing w:before="360" w:after="360" w:line="320" w:lineRule="exact"/>
    </w:pPr>
    <w:tblPr>
      <w:tblInd w:w="0" w:type="nil"/>
    </w:tblPr>
  </w:style>
  <w:style w:type="table" w:styleId="Tabelacomgrade1031" w:customStyle="1">
    <w:name w:val="Tabela com grade1031"/>
    <w:basedOn w:val="Tabelanormal"/>
    <w:next w:val="Tabelacomgrade"/>
    <w:uiPriority w:val="59"/>
    <w:rsid w:val="007C6714"/>
    <w:pPr>
      <w:spacing w:before="360" w:after="360" w:line="320" w:lineRule="exact"/>
    </w:pPr>
    <w:tblPr>
      <w:tblInd w:w="0" w:type="nil"/>
    </w:tblPr>
  </w:style>
  <w:style w:type="table" w:styleId="TabeladeGradeClara11131" w:customStyle="1">
    <w:name w:val="Tabela de Grade Clara11131"/>
    <w:basedOn w:val="Tabelanormal"/>
    <w:next w:val="TabeladeGradeClara"/>
    <w:uiPriority w:val="40"/>
    <w:rsid w:val="007C6714"/>
    <w:rPr>
      <w:rFonts w:ascii="Times New Roman" w:hAnsi="Times New Roman"/>
    </w:rPr>
    <w:tblPr/>
  </w:style>
  <w:style w:type="table" w:styleId="Tabelacomgrade35" w:customStyle="1">
    <w:name w:val="Tabela com grade35"/>
    <w:basedOn w:val="Tabelanormal"/>
    <w:next w:val="Tabelacomgrade"/>
    <w:uiPriority w:val="59"/>
    <w:rsid w:val="007C6714"/>
    <w:pPr>
      <w:spacing w:before="360" w:after="360" w:line="320" w:lineRule="exact"/>
    </w:pPr>
    <w:tblPr>
      <w:tblInd w:w="0" w:type="nil"/>
    </w:tblPr>
  </w:style>
  <w:style w:type="table" w:styleId="Tabelacomgrade252" w:customStyle="1">
    <w:name w:val="Tabela com grade252"/>
    <w:basedOn w:val="Tabelanormal"/>
    <w:uiPriority w:val="59"/>
    <w:rsid w:val="007C6714"/>
    <w:pPr>
      <w:spacing w:before="360" w:after="360" w:line="320" w:lineRule="exact"/>
    </w:pPr>
    <w:tblPr>
      <w:tblInd w:w="0" w:type="nil"/>
    </w:tblPr>
  </w:style>
  <w:style w:type="character" w:styleId="MenoPendente13" w:customStyle="1">
    <w:name w:val="Menção Pendente13"/>
    <w:basedOn w:val="Fontepargpadro"/>
    <w:uiPriority w:val="99"/>
    <w:semiHidden/>
    <w:unhideWhenUsed/>
    <w:rsid w:val="00DF0398"/>
    <w:rPr>
      <w:color w:val="605E5C"/>
      <w:shd w:val="clear" w:color="auto" w:fill="E1DFDD"/>
    </w:rPr>
  </w:style>
  <w:style w:type="character" w:styleId="MenoPendente14" w:customStyle="1">
    <w:name w:val="Menção Pendente14"/>
    <w:basedOn w:val="Fontepargpadro"/>
    <w:uiPriority w:val="99"/>
    <w:semiHidden/>
    <w:unhideWhenUsed/>
    <w:rsid w:val="00E2615E"/>
    <w:rPr>
      <w:color w:val="808080"/>
      <w:shd w:val="clear" w:color="auto" w:fill="E6E6E6"/>
    </w:rPr>
  </w:style>
  <w:style w:type="table" w:styleId="Tabelacomgrade82" w:customStyle="1">
    <w:name w:val="Tabela com grade82"/>
    <w:basedOn w:val="Tabelanormal"/>
    <w:next w:val="Tabelacomgrade"/>
    <w:uiPriority w:val="59"/>
    <w:rsid w:val="00A77D36"/>
    <w:tblPr/>
  </w:style>
  <w:style w:type="character" w:styleId="MenoPendente15" w:customStyle="1">
    <w:name w:val="Menção Pendente15"/>
    <w:basedOn w:val="Fontepargpadro"/>
    <w:uiPriority w:val="99"/>
    <w:semiHidden/>
    <w:unhideWhenUsed/>
    <w:rsid w:val="00063C2B"/>
    <w:rPr>
      <w:color w:val="808080"/>
      <w:shd w:val="clear" w:color="auto" w:fill="E6E6E6"/>
    </w:rPr>
  </w:style>
  <w:style w:type="character" w:styleId="Hashtag1" w:customStyle="1">
    <w:name w:val="Hashtag1"/>
    <w:basedOn w:val="Fontepargpadro"/>
    <w:uiPriority w:val="99"/>
    <w:semiHidden/>
    <w:unhideWhenUsed/>
    <w:rsid w:val="0084142B"/>
    <w:rPr>
      <w:color w:val="2B579A"/>
      <w:shd w:val="clear" w:color="auto" w:fill="E1DFDD"/>
    </w:rPr>
  </w:style>
  <w:style w:type="character" w:styleId="MenoPendente16" w:customStyle="1">
    <w:name w:val="Menção Pendente16"/>
    <w:basedOn w:val="Fontepargpadro"/>
    <w:uiPriority w:val="99"/>
    <w:semiHidden/>
    <w:unhideWhenUsed/>
    <w:rsid w:val="00711BE3"/>
    <w:rPr>
      <w:color w:val="808080"/>
      <w:shd w:val="clear" w:color="auto" w:fill="E6E6E6"/>
    </w:rPr>
  </w:style>
  <w:style w:type="character" w:styleId="HiperlinkInteligente1" w:customStyle="1">
    <w:name w:val="Hiperlink Inteligente1"/>
    <w:basedOn w:val="Fontepargpadro"/>
    <w:uiPriority w:val="99"/>
    <w:semiHidden/>
    <w:unhideWhenUsed/>
    <w:rsid w:val="0084142B"/>
    <w:rPr>
      <w:u w:val="dotted"/>
    </w:rPr>
  </w:style>
  <w:style w:type="character" w:styleId="Meno1" w:customStyle="1">
    <w:name w:val="Menção1"/>
    <w:basedOn w:val="Fontepargpadro"/>
    <w:uiPriority w:val="99"/>
    <w:semiHidden/>
    <w:unhideWhenUsed/>
    <w:rsid w:val="0084142B"/>
    <w:rPr>
      <w:color w:val="2B579A"/>
      <w:shd w:val="clear" w:color="auto" w:fill="E1DFDD"/>
    </w:rPr>
  </w:style>
  <w:style w:type="character" w:styleId="MenoPendente17" w:customStyle="1">
    <w:name w:val="Menção Pendente17"/>
    <w:basedOn w:val="Fontepargpadro"/>
    <w:uiPriority w:val="99"/>
    <w:semiHidden/>
    <w:unhideWhenUsed/>
    <w:rsid w:val="0084142B"/>
    <w:rPr>
      <w:color w:val="605E5C"/>
      <w:shd w:val="clear" w:color="auto" w:fill="E1DFDD"/>
    </w:rPr>
  </w:style>
  <w:style w:type="character" w:styleId="SmartLink1" w:customStyle="1">
    <w:name w:val="SmartLink1"/>
    <w:basedOn w:val="Fontepargpadro"/>
    <w:uiPriority w:val="99"/>
    <w:semiHidden/>
    <w:unhideWhenUsed/>
    <w:rsid w:val="0084142B"/>
    <w:rPr>
      <w:color w:val="2B579A"/>
      <w:shd w:val="clear" w:color="auto" w:fill="E1DFDD"/>
    </w:rPr>
  </w:style>
  <w:style w:type="character" w:styleId="MenoPendente18" w:customStyle="1">
    <w:name w:val="Menção Pendente18"/>
    <w:basedOn w:val="Fontepargpadro"/>
    <w:uiPriority w:val="99"/>
    <w:semiHidden/>
    <w:unhideWhenUsed/>
    <w:rsid w:val="00CD160D"/>
    <w:rPr>
      <w:color w:val="605E5C"/>
      <w:shd w:val="clear" w:color="auto" w:fill="E1DFDD"/>
    </w:rPr>
  </w:style>
  <w:style w:type="table" w:styleId="Tabelacomgrade36" w:customStyle="1">
    <w:name w:val="Tabela com grade36"/>
    <w:basedOn w:val="Tabelanormal"/>
    <w:next w:val="Tabelacomgrade"/>
    <w:uiPriority w:val="59"/>
    <w:rsid w:val="0012694B"/>
    <w:tblPr/>
  </w:style>
  <w:style w:type="paragraph" w:styleId="onsCTGLevel1" w:customStyle="1">
    <w:name w:val="onsCTGLevel1"/>
    <w:basedOn w:val="onsTabelaTextoInterno"/>
    <w:qFormat/>
    <w:rsid w:val="0012694B"/>
    <w:pPr>
      <w:ind w:left="360" w:hanging="360"/>
      <w:jc w:val="both"/>
    </w:pPr>
    <w:rPr>
      <w:rFonts w:eastAsia="Calibri" w:cs="Arial"/>
      <w:szCs w:val="18"/>
      <w:lang w:val="pt-BR" w:eastAsia="en-US"/>
    </w:rPr>
  </w:style>
  <w:style w:type="paragraph" w:styleId="onsCTGLevel2" w:customStyle="1">
    <w:name w:val="onsCTGLevel2"/>
    <w:basedOn w:val="onsTabelaTextoInterno"/>
    <w:rsid w:val="0012694B"/>
    <w:pPr>
      <w:ind w:left="352"/>
      <w:jc w:val="both"/>
    </w:pPr>
    <w:rPr>
      <w:rFonts w:cs="Arial"/>
      <w:szCs w:val="18"/>
      <w:lang w:val="pt-BR"/>
    </w:rPr>
  </w:style>
  <w:style w:type="paragraph" w:styleId="onsCTGTitle1" w:customStyle="1">
    <w:name w:val="onsCTGTitle1"/>
    <w:basedOn w:val="onsTabelaTextoInterno"/>
    <w:rsid w:val="0012694B"/>
    <w:pPr>
      <w:jc w:val="center"/>
    </w:pPr>
    <w:rPr>
      <w:rFonts w:cs="Arial"/>
      <w:b/>
      <w:sz w:val="20"/>
      <w:lang w:val="pt-BR"/>
    </w:rPr>
  </w:style>
  <w:style w:type="paragraph" w:styleId="onsCTGOptions1" w:customStyle="1">
    <w:name w:val="onsCTGOptions1"/>
    <w:basedOn w:val="onsTabelaTextoInterno"/>
    <w:rsid w:val="0012694B"/>
    <w:pPr>
      <w:jc w:val="center"/>
    </w:pPr>
    <w:rPr>
      <w:rFonts w:cs="Arial"/>
      <w:b/>
      <w:szCs w:val="18"/>
      <w:lang w:val="pt-BR"/>
    </w:rPr>
  </w:style>
  <w:style w:type="paragraph" w:styleId="onsCTGOptions2" w:customStyle="1">
    <w:name w:val="onsCTGOptions2"/>
    <w:basedOn w:val="onsTabelaTextoInterno"/>
    <w:rsid w:val="0012694B"/>
    <w:pPr>
      <w:spacing w:before="0" w:after="0"/>
      <w:jc w:val="center"/>
    </w:pPr>
    <w:rPr>
      <w:rFonts w:cs="Arial"/>
      <w:color w:val="BFBFBF" w:themeColor="background1" w:themeShade="BF"/>
      <w:szCs w:val="18"/>
      <w:lang w:val="pt-BR"/>
    </w:rPr>
  </w:style>
  <w:style w:type="paragraph" w:styleId="onsCTGTitle2" w:customStyle="1">
    <w:name w:val="onsCTGTitle2"/>
    <w:basedOn w:val="onsTabelaTextoInterno"/>
    <w:rsid w:val="0012694B"/>
    <w:rPr>
      <w:rFonts w:cs="Arial"/>
      <w:b/>
      <w:szCs w:val="18"/>
      <w:lang w:val="pt-BR"/>
    </w:rPr>
  </w:style>
  <w:style w:type="paragraph" w:styleId="onsCTGTitle3" w:customStyle="1">
    <w:name w:val="onsCTGTitle3"/>
    <w:basedOn w:val="onsTabelaTextoInterno"/>
    <w:rsid w:val="0012694B"/>
    <w:rPr>
      <w:rFonts w:cs="Arial"/>
      <w:b/>
      <w:szCs w:val="18"/>
      <w:lang w:val="pt-BR"/>
    </w:rPr>
  </w:style>
  <w:style w:type="table" w:styleId="Tabelacomgrade37" w:customStyle="1">
    <w:name w:val="Tabela com grade37"/>
    <w:basedOn w:val="Tabelanormal"/>
    <w:next w:val="Tabelacomgrade"/>
    <w:uiPriority w:val="59"/>
    <w:rsid w:val="00D33A08"/>
    <w:tblPr/>
  </w:style>
  <w:style w:type="table" w:styleId="Tabelacomgrade38" w:customStyle="1">
    <w:name w:val="Tabela com grade38"/>
    <w:basedOn w:val="Tabelanormal"/>
    <w:next w:val="Tabelacomgrade"/>
    <w:uiPriority w:val="59"/>
    <w:rsid w:val="00D33A08"/>
    <w:tblPr/>
  </w:style>
  <w:style w:type="table" w:styleId="Tabelacomgrade39" w:customStyle="1">
    <w:name w:val="Tabela com grade39"/>
    <w:basedOn w:val="Tabelanormal"/>
    <w:next w:val="Tabelacomgrade"/>
    <w:uiPriority w:val="59"/>
    <w:rsid w:val="00B471E7"/>
    <w:tblPr/>
  </w:style>
  <w:style w:type="table" w:styleId="Tabelacomgrade400" w:customStyle="1">
    <w:name w:val="Tabela com grade40"/>
    <w:basedOn w:val="Tabelanormal"/>
    <w:next w:val="Tabelacomgrade"/>
    <w:uiPriority w:val="59"/>
    <w:rsid w:val="00B471E7"/>
    <w:tblPr/>
  </w:style>
  <w:style w:type="table" w:styleId="Tabelacomgrade42" w:customStyle="1">
    <w:name w:val="Tabela com grade42"/>
    <w:basedOn w:val="Tabelanormal"/>
    <w:next w:val="Tabelacomgrade"/>
    <w:uiPriority w:val="59"/>
    <w:rsid w:val="00B471E7"/>
    <w:tblPr/>
  </w:style>
  <w:style w:type="table" w:styleId="Tabelacomgrade222" w:customStyle="1">
    <w:name w:val="Tabela com grade222"/>
    <w:basedOn w:val="Tabelanormal"/>
    <w:next w:val="Tabelacomgrade"/>
    <w:rsid w:val="00EA151B"/>
    <w:tblPr/>
  </w:style>
  <w:style w:type="table" w:styleId="Tabelacomgrade43" w:customStyle="1">
    <w:name w:val="Tabela com grade43"/>
    <w:basedOn w:val="Tabelanormal"/>
    <w:next w:val="Tabelacomgrade"/>
    <w:uiPriority w:val="59"/>
    <w:rsid w:val="004007C1"/>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962" w:customStyle="1">
    <w:name w:val="Tabela com grade962"/>
    <w:basedOn w:val="Tabelanormal"/>
    <w:next w:val="Tabelacomgrade"/>
    <w:rsid w:val="004007C1"/>
    <w:tblPr/>
  </w:style>
  <w:style w:type="table" w:styleId="Tabelacomgrade952" w:customStyle="1">
    <w:name w:val="Tabela com grade952"/>
    <w:basedOn w:val="Tabelanormal"/>
    <w:next w:val="Tabelacomgrade"/>
    <w:rsid w:val="004007C1"/>
    <w:tblPr/>
  </w:style>
  <w:style w:type="table" w:styleId="Tabelacomgrade9611" w:customStyle="1">
    <w:name w:val="Tabela com grade9611"/>
    <w:basedOn w:val="Tabelanormal"/>
    <w:next w:val="Tabelacomgrade"/>
    <w:rsid w:val="004007C1"/>
    <w:tblPr/>
  </w:style>
  <w:style w:type="table" w:styleId="Tabelacomgrade1120" w:customStyle="1">
    <w:name w:val="Tabela com grade112"/>
    <w:basedOn w:val="Tabelanormal"/>
    <w:next w:val="Tabelacomgrade"/>
    <w:uiPriority w:val="59"/>
    <w:rsid w:val="004007C1"/>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120" w:customStyle="1">
    <w:name w:val="Tabela com grade212"/>
    <w:basedOn w:val="Tabelanormal"/>
    <w:next w:val="Tabelacomgrade"/>
    <w:uiPriority w:val="59"/>
    <w:rsid w:val="004007C1"/>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953" w:customStyle="1">
    <w:name w:val="Tabela com grade953"/>
    <w:basedOn w:val="Tabelanormal"/>
    <w:next w:val="Tabelacomgrade"/>
    <w:rsid w:val="00E44CFF"/>
    <w:tblPr/>
  </w:style>
  <w:style w:type="table" w:styleId="Tabelacomgrade44" w:customStyle="1">
    <w:name w:val="Tabela com grade44"/>
    <w:basedOn w:val="Tabelanormal"/>
    <w:next w:val="Tabelacomgrade"/>
    <w:rsid w:val="00523617"/>
    <w:tblPr/>
  </w:style>
  <w:style w:type="table" w:styleId="Tabelacomgrade45" w:customStyle="1">
    <w:name w:val="Tabela com grade45"/>
    <w:basedOn w:val="Tabelanormal"/>
    <w:next w:val="Tabelacomgrade"/>
    <w:uiPriority w:val="59"/>
    <w:rsid w:val="006C67DE"/>
    <w:tblPr/>
  </w:style>
  <w:style w:type="table" w:styleId="Tabelacomgrade46" w:customStyle="1">
    <w:name w:val="Tabela com grade46"/>
    <w:basedOn w:val="Tabelanormal"/>
    <w:next w:val="Tabelacomgrade"/>
    <w:uiPriority w:val="59"/>
    <w:rsid w:val="00872151"/>
    <w:tblPr/>
  </w:style>
  <w:style w:type="table" w:styleId="Tabelacomgrade47" w:customStyle="1">
    <w:name w:val="Tabela com grade47"/>
    <w:basedOn w:val="Tabelanormal"/>
    <w:next w:val="Tabelacomgrade"/>
    <w:rsid w:val="00872151"/>
    <w:tblPr/>
  </w:style>
  <w:style w:type="character" w:styleId="MenoPendente19" w:customStyle="1">
    <w:name w:val="Menção Pendente19"/>
    <w:basedOn w:val="Fontepargpadro"/>
    <w:uiPriority w:val="99"/>
    <w:semiHidden/>
    <w:unhideWhenUsed/>
    <w:rsid w:val="007C208F"/>
    <w:rPr>
      <w:color w:val="605E5C"/>
      <w:shd w:val="clear" w:color="auto" w:fill="E1DFDD"/>
    </w:rPr>
  </w:style>
  <w:style w:type="character" w:styleId="MenoPendente20" w:customStyle="1">
    <w:name w:val="Menção Pendente20"/>
    <w:basedOn w:val="Fontepargpadro"/>
    <w:uiPriority w:val="99"/>
    <w:semiHidden/>
    <w:unhideWhenUsed/>
    <w:rsid w:val="003469FE"/>
    <w:rPr>
      <w:color w:val="605E5C"/>
      <w:shd w:val="clear" w:color="auto" w:fill="E1DFDD"/>
    </w:rPr>
  </w:style>
  <w:style w:type="table" w:styleId="Tabelacomgrade48" w:customStyle="1">
    <w:name w:val="Tabela com grade48"/>
    <w:basedOn w:val="Tabelanormal"/>
    <w:next w:val="Tabelacomgrade"/>
    <w:rsid w:val="000142A8"/>
    <w:tblPr/>
  </w:style>
  <w:style w:type="table" w:styleId="Tabelacomgrade126" w:customStyle="1">
    <w:name w:val="Tabela com grade126"/>
    <w:basedOn w:val="Tabelanormal"/>
    <w:next w:val="Tabelacomgrade"/>
    <w:rsid w:val="00713FF0"/>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Clara11132" w:customStyle="1">
    <w:name w:val="Tabela de Grade Clara11132"/>
    <w:basedOn w:val="Tabelanormal"/>
    <w:next w:val="TabeladeGradeClara"/>
    <w:uiPriority w:val="40"/>
    <w:rsid w:val="00713FF0"/>
    <w:rPr>
      <w:rFonts w:ascii="Times New Roman" w:hAnsi="Times New Roman"/>
    </w:rPr>
    <w:tblPr/>
  </w:style>
  <w:style w:type="table" w:styleId="Tabelacomgrade49" w:customStyle="1">
    <w:name w:val="Tabela com grade49"/>
    <w:basedOn w:val="Tabelanormal"/>
    <w:next w:val="Tabelacomgrade"/>
    <w:uiPriority w:val="39"/>
    <w:rsid w:val="006C1AB4"/>
    <w:rPr>
      <w:rFonts w:ascii="Calibri" w:hAnsi="Calibri" w:eastAsia="Calibri"/>
      <w:lang w:eastAsia="en-US"/>
    </w:rPr>
    <w:tblPr/>
  </w:style>
  <w:style w:type="character" w:styleId="MenoPendente21" w:customStyle="1">
    <w:name w:val="Menção Pendente21"/>
    <w:basedOn w:val="Fontepargpadro"/>
    <w:uiPriority w:val="99"/>
    <w:semiHidden/>
    <w:unhideWhenUsed/>
    <w:rsid w:val="006C1AB4"/>
    <w:rPr>
      <w:color w:val="605E5C"/>
      <w:shd w:val="clear" w:color="auto" w:fill="E1DFDD"/>
    </w:rPr>
  </w:style>
  <w:style w:type="character" w:styleId="MenoPendente22" w:customStyle="1">
    <w:name w:val="Menção Pendente22"/>
    <w:basedOn w:val="Fontepargpadro"/>
    <w:uiPriority w:val="99"/>
    <w:semiHidden/>
    <w:unhideWhenUsed/>
    <w:rsid w:val="006C1AB4"/>
    <w:rPr>
      <w:color w:val="605E5C"/>
      <w:shd w:val="clear" w:color="auto" w:fill="E1DFDD"/>
    </w:rPr>
  </w:style>
  <w:style w:type="character" w:styleId="MenoPendente23" w:customStyle="1">
    <w:name w:val="Menção Pendente23"/>
    <w:basedOn w:val="Fontepargpadro"/>
    <w:uiPriority w:val="99"/>
    <w:semiHidden/>
    <w:unhideWhenUsed/>
    <w:rsid w:val="006C1AB4"/>
    <w:rPr>
      <w:color w:val="605E5C"/>
      <w:shd w:val="clear" w:color="auto" w:fill="E1DFDD"/>
    </w:rPr>
  </w:style>
  <w:style w:type="table" w:styleId="Tabelacomgrade500" w:customStyle="1">
    <w:name w:val="Tabela com grade50"/>
    <w:basedOn w:val="Tabelanormal"/>
    <w:next w:val="Tabelacomgrade"/>
    <w:rsid w:val="005E436C"/>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53" w:customStyle="1">
    <w:name w:val="Tabela com grade53"/>
    <w:basedOn w:val="Tabelanormal"/>
    <w:next w:val="Tabelacomgrade"/>
    <w:rsid w:val="005E436C"/>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oPendente24" w:customStyle="1">
    <w:name w:val="Menção Pendente24"/>
    <w:basedOn w:val="Fontepargpadro"/>
    <w:uiPriority w:val="99"/>
    <w:semiHidden/>
    <w:unhideWhenUsed/>
    <w:rsid w:val="005E436C"/>
    <w:rPr>
      <w:color w:val="605E5C"/>
      <w:shd w:val="clear" w:color="auto" w:fill="E1DFDD"/>
    </w:rPr>
  </w:style>
  <w:style w:type="numbering" w:styleId="Listaatual12122" w:customStyle="1">
    <w:name w:val="Lista atual12122"/>
    <w:rsid w:val="005E436C"/>
    <w:pPr>
      <w:numPr>
        <w:numId w:val="16"/>
      </w:numPr>
    </w:pPr>
  </w:style>
  <w:style w:type="character" w:styleId="MenoPendente25" w:customStyle="1">
    <w:name w:val="Menção Pendente25"/>
    <w:basedOn w:val="Fontepargpadro"/>
    <w:uiPriority w:val="99"/>
    <w:semiHidden/>
    <w:unhideWhenUsed/>
    <w:rsid w:val="005E436C"/>
    <w:rPr>
      <w:color w:val="605E5C"/>
      <w:shd w:val="clear" w:color="auto" w:fill="E1DFDD"/>
    </w:rPr>
  </w:style>
  <w:style w:type="character" w:styleId="MenoPendente26" w:customStyle="1">
    <w:name w:val="Menção Pendente26"/>
    <w:basedOn w:val="Fontepargpadro"/>
    <w:uiPriority w:val="99"/>
    <w:semiHidden/>
    <w:unhideWhenUsed/>
    <w:rsid w:val="001359DD"/>
    <w:rPr>
      <w:color w:val="605E5C"/>
      <w:shd w:val="clear" w:color="auto" w:fill="E1DFDD"/>
    </w:rPr>
  </w:style>
  <w:style w:type="table" w:styleId="Tabelacomgrade361" w:customStyle="1">
    <w:name w:val="Tabela com grade361"/>
    <w:basedOn w:val="Tabelanormal"/>
    <w:next w:val="Tabelacomgrade"/>
    <w:uiPriority w:val="59"/>
    <w:rsid w:val="00010B5A"/>
    <w:tblPr/>
  </w:style>
  <w:style w:type="table" w:styleId="Tabelacomgrade362" w:customStyle="1">
    <w:name w:val="Tabela com grade362"/>
    <w:basedOn w:val="Tabelanormal"/>
    <w:next w:val="Tabelacomgrade"/>
    <w:uiPriority w:val="59"/>
    <w:rsid w:val="00010B5A"/>
    <w:tblPr/>
  </w:style>
  <w:style w:type="table" w:styleId="Tabelacomgrade363" w:customStyle="1">
    <w:name w:val="Tabela com grade363"/>
    <w:basedOn w:val="Tabelanormal"/>
    <w:next w:val="Tabelacomgrade"/>
    <w:uiPriority w:val="59"/>
    <w:rsid w:val="00010B5A"/>
    <w:tblPr/>
  </w:style>
  <w:style w:type="table" w:styleId="Tabelacomgrade364" w:customStyle="1">
    <w:name w:val="Tabela com grade364"/>
    <w:basedOn w:val="Tabelanormal"/>
    <w:next w:val="Tabelacomgrade"/>
    <w:uiPriority w:val="59"/>
    <w:rsid w:val="00010B5A"/>
    <w:tblPr/>
  </w:style>
  <w:style w:type="table" w:styleId="Tabelacomgrade282" w:customStyle="1">
    <w:name w:val="Tabela com grade282"/>
    <w:basedOn w:val="Tabelanormal"/>
    <w:next w:val="Tabelacomgrade"/>
    <w:rsid w:val="00B704D7"/>
    <w:tblPr/>
  </w:style>
  <w:style w:type="table" w:styleId="Tabelacomgrade54" w:customStyle="1">
    <w:name w:val="Tabela com grade54"/>
    <w:basedOn w:val="Tabelanormal"/>
    <w:next w:val="Tabelacomgrade"/>
    <w:uiPriority w:val="39"/>
    <w:rsid w:val="000F5757"/>
    <w:rPr>
      <w:rFonts w:ascii="Calibri" w:hAnsi="Calibri" w:eastAsia="Calibri"/>
      <w:lang w:eastAsia="en-US"/>
    </w:rPr>
    <w:tblPr/>
  </w:style>
  <w:style w:type="character" w:styleId="MenoPendente27" w:customStyle="1">
    <w:name w:val="Menção Pendente27"/>
    <w:basedOn w:val="Fontepargpadro"/>
    <w:uiPriority w:val="99"/>
    <w:semiHidden/>
    <w:unhideWhenUsed/>
    <w:rsid w:val="000F5757"/>
    <w:rPr>
      <w:color w:val="605E5C"/>
      <w:shd w:val="clear" w:color="auto" w:fill="E1DFDD"/>
    </w:rPr>
  </w:style>
  <w:style w:type="character" w:styleId="MenoPendente28" w:customStyle="1">
    <w:name w:val="Menção Pendente28"/>
    <w:basedOn w:val="Fontepargpadro"/>
    <w:uiPriority w:val="99"/>
    <w:semiHidden/>
    <w:unhideWhenUsed/>
    <w:rsid w:val="00F633AF"/>
    <w:rPr>
      <w:color w:val="605E5C"/>
      <w:shd w:val="clear" w:color="auto" w:fill="E1DFDD"/>
    </w:rPr>
  </w:style>
  <w:style w:type="character" w:styleId="Hashtag2" w:customStyle="1">
    <w:name w:val="Hashtag2"/>
    <w:basedOn w:val="Fontepargpadro"/>
    <w:uiPriority w:val="99"/>
    <w:semiHidden/>
    <w:unhideWhenUsed/>
    <w:rsid w:val="00F633AF"/>
    <w:rPr>
      <w:color w:val="2B579A"/>
      <w:shd w:val="clear" w:color="auto" w:fill="E1DFDD"/>
    </w:rPr>
  </w:style>
  <w:style w:type="character" w:styleId="HiperlinkInteligente2" w:customStyle="1">
    <w:name w:val="Hiperlink Inteligente2"/>
    <w:basedOn w:val="Fontepargpadro"/>
    <w:uiPriority w:val="99"/>
    <w:semiHidden/>
    <w:unhideWhenUsed/>
    <w:rsid w:val="00F633AF"/>
    <w:rPr>
      <w:u w:val="dotted"/>
    </w:rPr>
  </w:style>
  <w:style w:type="character" w:styleId="Meno2" w:customStyle="1">
    <w:name w:val="Menção2"/>
    <w:basedOn w:val="Fontepargpadro"/>
    <w:uiPriority w:val="99"/>
    <w:semiHidden/>
    <w:unhideWhenUsed/>
    <w:rsid w:val="00F633AF"/>
    <w:rPr>
      <w:color w:val="2B579A"/>
      <w:shd w:val="clear" w:color="auto" w:fill="E1DFDD"/>
    </w:rPr>
  </w:style>
  <w:style w:type="character" w:styleId="SmartLink2" w:customStyle="1">
    <w:name w:val="SmartLink2"/>
    <w:basedOn w:val="Fontepargpadro"/>
    <w:uiPriority w:val="99"/>
    <w:semiHidden/>
    <w:unhideWhenUsed/>
    <w:rsid w:val="00F633AF"/>
    <w:rPr>
      <w:color w:val="0000FF"/>
      <w:u w:val="single"/>
      <w:shd w:val="clear" w:color="auto" w:fill="F3F2F1"/>
    </w:rPr>
  </w:style>
  <w:style w:type="table" w:styleId="Tabelacomgrade55" w:customStyle="1">
    <w:name w:val="Tabela com grade55"/>
    <w:basedOn w:val="Tabelanormal"/>
    <w:next w:val="Tabelacomgrade"/>
    <w:uiPriority w:val="59"/>
    <w:rsid w:val="0079461B"/>
    <w:tblPr/>
  </w:style>
  <w:style w:type="character" w:styleId="MenoPendente29" w:customStyle="1">
    <w:name w:val="Menção Pendente29"/>
    <w:basedOn w:val="Fontepargpadro"/>
    <w:uiPriority w:val="99"/>
    <w:semiHidden/>
    <w:unhideWhenUsed/>
    <w:rsid w:val="001B0B62"/>
    <w:rPr>
      <w:color w:val="605E5C"/>
      <w:shd w:val="clear" w:color="auto" w:fill="E1DFDD"/>
    </w:rPr>
  </w:style>
  <w:style w:type="character" w:styleId="MenoPendente300" w:customStyle="1">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styleId="Tabelacomgrade1712" w:customStyle="1">
    <w:name w:val="Tabela com grade1712"/>
    <w:basedOn w:val="Tabelanormal"/>
    <w:next w:val="Tabelacomgrade"/>
    <w:uiPriority w:val="59"/>
    <w:rsid w:val="00032AFF"/>
    <w:pPr>
      <w:spacing w:before="360" w:after="360" w:line="320" w:lineRule="exact"/>
    </w:pPr>
    <w:tblPr/>
  </w:style>
  <w:style w:type="table" w:styleId="Tabelacomgrade1713" w:customStyle="1">
    <w:name w:val="Tabela com grade1713"/>
    <w:basedOn w:val="Tabelanormal"/>
    <w:next w:val="Tabelacomgrade"/>
    <w:uiPriority w:val="59"/>
    <w:rsid w:val="00032AFF"/>
    <w:pPr>
      <w:spacing w:before="360" w:after="360" w:line="320" w:lineRule="exact"/>
    </w:pPr>
    <w:tblPr/>
  </w:style>
  <w:style w:type="table" w:styleId="Tabelacomgrade56" w:customStyle="1">
    <w:name w:val="Tabela com grade56"/>
    <w:basedOn w:val="Tabelanormal"/>
    <w:next w:val="Tabelacomgrade"/>
    <w:uiPriority w:val="99"/>
    <w:rsid w:val="008F5181"/>
    <w:rPr>
      <w:rFonts w:ascii="Times New Roman" w:hAnsi="Times New Roman"/>
      <w:sz w:val="20"/>
      <w:szCs w:val="20"/>
    </w:rPr>
    <w:tblPr/>
  </w:style>
  <w:style w:type="table" w:styleId="Tabelacomgrade57" w:customStyle="1">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58" w:customStyle="1">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59" w:customStyle="1">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411" w:customStyle="1">
    <w:name w:val="Tabela com grade411"/>
    <w:basedOn w:val="Tabelanormal"/>
    <w:next w:val="Tabelacomgrade"/>
    <w:uiPriority w:val="59"/>
    <w:rsid w:val="009D54B8"/>
    <w:rPr>
      <w:rFonts w:ascii="Calibri" w:hAnsi="Calibri" w:eastAsia="Calibri"/>
      <w:lang w:eastAsia="en-US"/>
    </w:rPr>
    <w:tblPr/>
  </w:style>
  <w:style w:type="table" w:styleId="Tabelacomgrade600" w:customStyle="1">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412" w:customStyle="1">
    <w:name w:val="Tabela com grade412"/>
    <w:basedOn w:val="Tabelanormal"/>
    <w:next w:val="Tabelacomgrade"/>
    <w:uiPriority w:val="59"/>
    <w:rsid w:val="009D54B8"/>
    <w:rPr>
      <w:rFonts w:ascii="Calibri" w:hAnsi="Calibri" w:eastAsia="Calibri"/>
      <w:lang w:eastAsia="en-US"/>
    </w:rPr>
    <w:tblPr/>
  </w:style>
  <w:style w:type="table" w:styleId="Tabelacomgrade62" w:customStyle="1">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styleId="Heading8Char" w:customStyle="1">
    <w:name w:val="Heading 8 Char"/>
    <w:basedOn w:val="Fontepargpadro"/>
    <w:uiPriority w:val="99"/>
    <w:locked/>
    <w:rsid w:val="009D54B8"/>
    <w:rPr>
      <w:rFonts w:ascii="Calibri" w:hAnsi="Calibri"/>
      <w:b/>
      <w:strike/>
      <w:noProof/>
      <w:sz w:val="18"/>
      <w:lang w:val="pt-BR" w:eastAsia="en-US"/>
    </w:rPr>
  </w:style>
  <w:style w:type="character" w:styleId="HeaderChar" w:customStyle="1">
    <w:name w:val="Header Char"/>
    <w:basedOn w:val="Fontepargpadro"/>
    <w:uiPriority w:val="99"/>
    <w:locked/>
    <w:rsid w:val="009D54B8"/>
    <w:rPr>
      <w:rFonts w:ascii="Arial" w:hAnsi="Arial"/>
      <w:spacing w:val="4"/>
      <w:sz w:val="24"/>
      <w:lang w:eastAsia="pt-BR"/>
    </w:rPr>
  </w:style>
  <w:style w:type="paragraph" w:styleId="xl25" w:customStyle="1">
    <w:name w:val="xl25"/>
    <w:basedOn w:val="Normal"/>
    <w:uiPriority w:val="99"/>
    <w:rsid w:val="009D54B8"/>
    <w:pPr>
      <w:pBdr>
        <w:top w:val="single" w:color="auto" w:sz="8" w:space="0"/>
        <w:left w:val="single" w:color="auto" w:sz="8" w:space="0"/>
        <w:bottom w:val="single" w:color="auto" w:sz="4" w:space="0"/>
        <w:right w:val="single" w:color="auto" w:sz="8" w:space="0"/>
      </w:pBdr>
      <w:shd w:val="clear" w:color="auto" w:fill="C0C0C0"/>
      <w:spacing w:before="100" w:beforeAutospacing="1" w:after="100" w:afterAutospacing="1" w:line="240" w:lineRule="auto"/>
      <w:ind w:left="0"/>
      <w:jc w:val="center"/>
    </w:pPr>
    <w:rPr>
      <w:rFonts w:eastAsia="Arial Unicode MS" w:cs="Arial"/>
      <w:sz w:val="16"/>
      <w:szCs w:val="16"/>
    </w:rPr>
  </w:style>
  <w:style w:type="paragraph" w:styleId="xl26" w:customStyle="1">
    <w:name w:val="xl26"/>
    <w:basedOn w:val="Normal"/>
    <w:uiPriority w:val="99"/>
    <w:rsid w:val="009D54B8"/>
    <w:pPr>
      <w:pBdr>
        <w:top w:val="single" w:color="auto" w:sz="8" w:space="0"/>
        <w:left w:val="single" w:color="auto" w:sz="8" w:space="0"/>
        <w:bottom w:val="single" w:color="auto" w:sz="4" w:space="0"/>
        <w:right w:val="single" w:color="auto" w:sz="8" w:space="0"/>
      </w:pBdr>
      <w:spacing w:before="100" w:beforeAutospacing="1" w:after="100" w:afterAutospacing="1" w:line="240" w:lineRule="auto"/>
      <w:ind w:left="0"/>
      <w:jc w:val="center"/>
    </w:pPr>
    <w:rPr>
      <w:rFonts w:eastAsia="Arial Unicode MS" w:cs="Arial"/>
      <w:sz w:val="16"/>
      <w:szCs w:val="16"/>
    </w:rPr>
  </w:style>
  <w:style w:type="paragraph" w:styleId="xl28" w:customStyle="1">
    <w:name w:val="xl28"/>
    <w:basedOn w:val="Normal"/>
    <w:rsid w:val="009D54B8"/>
    <w:pPr>
      <w:pBdr>
        <w:top w:val="single" w:color="auto" w:sz="4" w:space="0"/>
        <w:left w:val="single" w:color="auto" w:sz="8" w:space="0"/>
        <w:bottom w:val="single" w:color="auto" w:sz="4" w:space="0"/>
        <w:right w:val="single" w:color="auto" w:sz="8" w:space="0"/>
      </w:pBdr>
      <w:shd w:val="clear" w:color="auto" w:fill="C0C0C0"/>
      <w:spacing w:before="100" w:beforeAutospacing="1" w:after="100" w:afterAutospacing="1" w:line="240" w:lineRule="auto"/>
      <w:ind w:left="0"/>
      <w:jc w:val="center"/>
    </w:pPr>
    <w:rPr>
      <w:rFonts w:eastAsia="Arial Unicode MS" w:cs="Arial"/>
      <w:sz w:val="16"/>
      <w:szCs w:val="16"/>
    </w:rPr>
  </w:style>
  <w:style w:type="paragraph" w:styleId="xl29" w:customStyle="1">
    <w:name w:val="xl29"/>
    <w:basedOn w:val="Normal"/>
    <w:uiPriority w:val="99"/>
    <w:rsid w:val="009D54B8"/>
    <w:pPr>
      <w:pBdr>
        <w:top w:val="single" w:color="auto" w:sz="4" w:space="0"/>
        <w:bottom w:val="single" w:color="auto" w:sz="4" w:space="0"/>
      </w:pBdr>
      <w:shd w:val="clear" w:color="auto" w:fill="FFFFFF"/>
      <w:spacing w:before="100" w:beforeAutospacing="1" w:after="100" w:afterAutospacing="1" w:line="240" w:lineRule="auto"/>
      <w:ind w:left="0"/>
      <w:jc w:val="center"/>
    </w:pPr>
    <w:rPr>
      <w:rFonts w:eastAsia="Arial Unicode MS" w:cs="Arial"/>
      <w:sz w:val="16"/>
      <w:szCs w:val="16"/>
    </w:rPr>
  </w:style>
  <w:style w:type="paragraph" w:styleId="xl30" w:customStyle="1">
    <w:name w:val="xl30"/>
    <w:basedOn w:val="Normal"/>
    <w:uiPriority w:val="99"/>
    <w:rsid w:val="009D54B8"/>
    <w:pPr>
      <w:pBdr>
        <w:top w:val="single" w:color="auto" w:sz="4" w:space="0"/>
        <w:bottom w:val="single" w:color="auto" w:sz="4" w:space="0"/>
      </w:pBdr>
      <w:spacing w:before="100" w:beforeAutospacing="1" w:after="100" w:afterAutospacing="1" w:line="240" w:lineRule="auto"/>
      <w:ind w:left="0"/>
      <w:jc w:val="center"/>
    </w:pPr>
    <w:rPr>
      <w:rFonts w:eastAsia="Arial Unicode MS" w:cs="Arial"/>
      <w:sz w:val="16"/>
      <w:szCs w:val="16"/>
    </w:rPr>
  </w:style>
  <w:style w:type="paragraph" w:styleId="xl31" w:customStyle="1">
    <w:name w:val="xl31"/>
    <w:basedOn w:val="Normal"/>
    <w:uiPriority w:val="99"/>
    <w:rsid w:val="009D54B8"/>
    <w:pPr>
      <w:pBdr>
        <w:top w:val="single" w:color="auto" w:sz="4" w:space="0"/>
        <w:bottom w:val="single" w:color="auto" w:sz="4" w:space="0"/>
      </w:pBdr>
      <w:shd w:val="clear" w:color="auto" w:fill="C0C0C0"/>
      <w:spacing w:before="100" w:beforeAutospacing="1" w:after="100" w:afterAutospacing="1" w:line="240" w:lineRule="auto"/>
      <w:ind w:left="0"/>
      <w:jc w:val="center"/>
    </w:pPr>
    <w:rPr>
      <w:rFonts w:eastAsia="Arial Unicode MS" w:cs="Arial"/>
      <w:sz w:val="16"/>
      <w:szCs w:val="16"/>
    </w:rPr>
  </w:style>
  <w:style w:type="paragraph" w:styleId="xl32" w:customStyle="1">
    <w:name w:val="xl32"/>
    <w:basedOn w:val="Normal"/>
    <w:uiPriority w:val="99"/>
    <w:rsid w:val="009D54B8"/>
    <w:pPr>
      <w:pBdr>
        <w:top w:val="single" w:color="auto" w:sz="4" w:space="0"/>
        <w:left w:val="single" w:color="auto" w:sz="8" w:space="0"/>
        <w:bottom w:val="single" w:color="auto" w:sz="8" w:space="0"/>
        <w:right w:val="single" w:color="auto" w:sz="8" w:space="0"/>
      </w:pBdr>
      <w:spacing w:before="100" w:beforeAutospacing="1" w:after="100" w:afterAutospacing="1" w:line="240" w:lineRule="auto"/>
      <w:ind w:left="0"/>
      <w:jc w:val="center"/>
    </w:pPr>
    <w:rPr>
      <w:rFonts w:eastAsia="Arial Unicode MS" w:cs="Arial"/>
      <w:sz w:val="16"/>
      <w:szCs w:val="16"/>
    </w:rPr>
  </w:style>
  <w:style w:type="paragraph" w:styleId="xl33" w:customStyle="1">
    <w:name w:val="xl33"/>
    <w:basedOn w:val="Normal"/>
    <w:uiPriority w:val="99"/>
    <w:rsid w:val="009D54B8"/>
    <w:pPr>
      <w:pBdr>
        <w:top w:val="single" w:color="auto" w:sz="4" w:space="0"/>
        <w:left w:val="single" w:color="auto" w:sz="8" w:space="0"/>
        <w:bottom w:val="single" w:color="auto" w:sz="8" w:space="0"/>
        <w:right w:val="single" w:color="auto" w:sz="8" w:space="0"/>
      </w:pBdr>
      <w:shd w:val="clear" w:color="auto" w:fill="C0C0C0"/>
      <w:spacing w:before="100" w:beforeAutospacing="1" w:after="100" w:afterAutospacing="1" w:line="240" w:lineRule="auto"/>
      <w:ind w:left="0"/>
      <w:jc w:val="center"/>
    </w:pPr>
    <w:rPr>
      <w:rFonts w:eastAsia="Arial Unicode MS" w:cs="Arial"/>
      <w:sz w:val="16"/>
      <w:szCs w:val="16"/>
    </w:rPr>
  </w:style>
  <w:style w:type="paragraph" w:styleId="xl34" w:customStyle="1">
    <w:name w:val="xl34"/>
    <w:basedOn w:val="Normal"/>
    <w:uiPriority w:val="99"/>
    <w:rsid w:val="009D54B8"/>
    <w:pPr>
      <w:pBdr>
        <w:top w:val="single" w:color="auto" w:sz="4" w:space="0"/>
        <w:bottom w:val="single" w:color="auto" w:sz="8" w:space="0"/>
      </w:pBdr>
      <w:spacing w:before="100" w:beforeAutospacing="1" w:after="100" w:afterAutospacing="1" w:line="240" w:lineRule="auto"/>
      <w:ind w:left="0"/>
      <w:jc w:val="center"/>
    </w:pPr>
    <w:rPr>
      <w:rFonts w:eastAsia="Arial Unicode MS" w:cs="Arial"/>
      <w:sz w:val="16"/>
      <w:szCs w:val="16"/>
    </w:rPr>
  </w:style>
  <w:style w:type="paragraph" w:styleId="xl36" w:customStyle="1">
    <w:name w:val="xl36"/>
    <w:basedOn w:val="Normal"/>
    <w:uiPriority w:val="99"/>
    <w:rsid w:val="009D54B8"/>
    <w:pPr>
      <w:pBdr>
        <w:top w:val="single" w:color="auto" w:sz="4" w:space="0"/>
        <w:left w:val="single" w:color="auto" w:sz="8" w:space="0"/>
        <w:bottom w:val="single" w:color="auto" w:sz="8" w:space="0"/>
        <w:right w:val="single" w:color="auto" w:sz="8" w:space="0"/>
      </w:pBdr>
      <w:shd w:val="clear" w:color="auto" w:fill="FFFFFF"/>
      <w:spacing w:before="100" w:beforeAutospacing="1" w:after="100" w:afterAutospacing="1" w:line="240" w:lineRule="auto"/>
      <w:ind w:left="0"/>
      <w:jc w:val="center"/>
    </w:pPr>
    <w:rPr>
      <w:rFonts w:eastAsia="Arial Unicode MS" w:cs="Arial"/>
      <w:sz w:val="16"/>
      <w:szCs w:val="16"/>
    </w:rPr>
  </w:style>
  <w:style w:type="paragraph" w:styleId="xl37" w:customStyle="1">
    <w:name w:val="xl37"/>
    <w:basedOn w:val="Normal"/>
    <w:uiPriority w:val="99"/>
    <w:rsid w:val="009D54B8"/>
    <w:pPr>
      <w:pBdr>
        <w:left w:val="single" w:color="auto" w:sz="8" w:space="0"/>
        <w:bottom w:val="single" w:color="auto" w:sz="4" w:space="0"/>
        <w:right w:val="single" w:color="auto" w:sz="8" w:space="0"/>
      </w:pBdr>
      <w:spacing w:before="100" w:beforeAutospacing="1" w:after="100" w:afterAutospacing="1" w:line="240" w:lineRule="auto"/>
      <w:ind w:left="0"/>
    </w:pPr>
    <w:rPr>
      <w:rFonts w:ascii="Arial Unicode MS" w:hAnsi="Arial Unicode MS" w:eastAsia="Arial Unicode MS" w:cs="Arial Unicode MS"/>
      <w:sz w:val="24"/>
      <w:szCs w:val="24"/>
    </w:rPr>
  </w:style>
  <w:style w:type="paragraph" w:styleId="xl38" w:customStyle="1">
    <w:name w:val="xl38"/>
    <w:basedOn w:val="Normal"/>
    <w:uiPriority w:val="99"/>
    <w:rsid w:val="009D54B8"/>
    <w:pPr>
      <w:pBdr>
        <w:top w:val="single" w:color="auto" w:sz="4" w:space="0"/>
        <w:left w:val="single" w:color="auto" w:sz="8" w:space="0"/>
        <w:bottom w:val="single" w:color="auto" w:sz="4" w:space="0"/>
        <w:right w:val="single" w:color="auto" w:sz="8" w:space="0"/>
      </w:pBdr>
      <w:spacing w:before="100" w:beforeAutospacing="1" w:after="100" w:afterAutospacing="1" w:line="240" w:lineRule="auto"/>
      <w:ind w:left="0"/>
    </w:pPr>
    <w:rPr>
      <w:rFonts w:ascii="Arial Unicode MS" w:hAnsi="Arial Unicode MS" w:eastAsia="Arial Unicode MS" w:cs="Arial Unicode MS"/>
      <w:sz w:val="24"/>
      <w:szCs w:val="24"/>
    </w:rPr>
  </w:style>
  <w:style w:type="paragraph" w:styleId="xl39" w:customStyle="1">
    <w:name w:val="xl39"/>
    <w:basedOn w:val="Normal"/>
    <w:uiPriority w:val="99"/>
    <w:rsid w:val="009D54B8"/>
    <w:pPr>
      <w:pBdr>
        <w:top w:val="single" w:color="auto" w:sz="4" w:space="0"/>
        <w:left w:val="single" w:color="auto" w:sz="8" w:space="0"/>
        <w:bottom w:val="single" w:color="auto" w:sz="8" w:space="0"/>
        <w:right w:val="single" w:color="auto" w:sz="8" w:space="0"/>
      </w:pBdr>
      <w:spacing w:before="100" w:beforeAutospacing="1" w:after="100" w:afterAutospacing="1" w:line="240" w:lineRule="auto"/>
      <w:ind w:left="0"/>
    </w:pPr>
    <w:rPr>
      <w:rFonts w:ascii="Arial Unicode MS" w:hAnsi="Arial Unicode MS" w:eastAsia="Arial Unicode MS" w:cs="Arial Unicode MS"/>
      <w:sz w:val="24"/>
      <w:szCs w:val="24"/>
    </w:rPr>
  </w:style>
  <w:style w:type="paragraph" w:styleId="xl40" w:customStyle="1">
    <w:name w:val="xl40"/>
    <w:basedOn w:val="Normal"/>
    <w:uiPriority w:val="99"/>
    <w:rsid w:val="009D54B8"/>
    <w:pPr>
      <w:pBdr>
        <w:top w:val="single" w:color="auto" w:sz="8" w:space="0"/>
        <w:left w:val="single" w:color="auto" w:sz="8" w:space="0"/>
        <w:bottom w:val="single" w:color="auto" w:sz="4" w:space="0"/>
        <w:right w:val="single" w:color="auto" w:sz="8" w:space="0"/>
      </w:pBdr>
      <w:spacing w:before="100" w:beforeAutospacing="1" w:after="100" w:afterAutospacing="1" w:line="240" w:lineRule="auto"/>
      <w:ind w:left="0"/>
    </w:pPr>
    <w:rPr>
      <w:rFonts w:ascii="Arial Unicode MS" w:hAnsi="Arial Unicode MS" w:eastAsia="Arial Unicode MS" w:cs="Arial Unicode MS"/>
      <w:sz w:val="24"/>
      <w:szCs w:val="24"/>
    </w:rPr>
  </w:style>
  <w:style w:type="paragraph" w:styleId="xl41" w:customStyle="1">
    <w:name w:val="xl41"/>
    <w:basedOn w:val="Normal"/>
    <w:uiPriority w:val="99"/>
    <w:rsid w:val="009D54B8"/>
    <w:pPr>
      <w:pBdr>
        <w:top w:val="single" w:color="auto" w:sz="8" w:space="0"/>
        <w:left w:val="single" w:color="auto" w:sz="8" w:space="0"/>
        <w:bottom w:val="single" w:color="auto" w:sz="8" w:space="0"/>
        <w:right w:val="single" w:color="auto" w:sz="8" w:space="0"/>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styleId="xl42" w:customStyle="1">
    <w:name w:val="xl42"/>
    <w:basedOn w:val="Normal"/>
    <w:uiPriority w:val="99"/>
    <w:rsid w:val="009D54B8"/>
    <w:pPr>
      <w:pBdr>
        <w:top w:val="single" w:color="auto" w:sz="8" w:space="0"/>
        <w:left w:val="single" w:color="auto" w:sz="8" w:space="0"/>
        <w:bottom w:val="single" w:color="auto" w:sz="8" w:space="0"/>
        <w:right w:val="single" w:color="auto" w:sz="8" w:space="0"/>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styleId="xl43" w:customStyle="1">
    <w:name w:val="xl43"/>
    <w:basedOn w:val="Normal"/>
    <w:uiPriority w:val="99"/>
    <w:rsid w:val="009D54B8"/>
    <w:pPr>
      <w:pBdr>
        <w:top w:val="single" w:color="auto" w:sz="8" w:space="0"/>
        <w:left w:val="single" w:color="auto" w:sz="8" w:space="0"/>
        <w:bottom w:val="single" w:color="auto" w:sz="8" w:space="0"/>
        <w:right w:val="single" w:color="auto" w:sz="8" w:space="0"/>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styleId="xl44" w:customStyle="1">
    <w:name w:val="xl44"/>
    <w:basedOn w:val="Normal"/>
    <w:uiPriority w:val="99"/>
    <w:rsid w:val="009D54B8"/>
    <w:pPr>
      <w:pBdr>
        <w:top w:val="single" w:color="auto" w:sz="8" w:space="0"/>
        <w:left w:val="single" w:color="auto" w:sz="8" w:space="0"/>
        <w:right w:val="single" w:color="auto" w:sz="8" w:space="0"/>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styleId="xl45" w:customStyle="1">
    <w:name w:val="xl45"/>
    <w:basedOn w:val="Normal"/>
    <w:uiPriority w:val="99"/>
    <w:rsid w:val="009D54B8"/>
    <w:pPr>
      <w:pBdr>
        <w:top w:val="single" w:color="auto" w:sz="8" w:space="0"/>
        <w:left w:val="single" w:color="auto" w:sz="8" w:space="0"/>
        <w:bottom w:val="single" w:color="auto" w:sz="8" w:space="0"/>
      </w:pBdr>
      <w:spacing w:before="100" w:beforeAutospacing="1" w:after="100" w:afterAutospacing="1" w:line="240" w:lineRule="auto"/>
      <w:ind w:left="0"/>
      <w:jc w:val="center"/>
      <w:textAlignment w:val="center"/>
    </w:pPr>
    <w:rPr>
      <w:rFonts w:eastAsia="Arial Unicode MS" w:cs="Arial"/>
      <w:b/>
      <w:bCs/>
      <w:sz w:val="24"/>
      <w:szCs w:val="24"/>
    </w:rPr>
  </w:style>
  <w:style w:type="paragraph" w:styleId="xl46" w:customStyle="1">
    <w:name w:val="xl46"/>
    <w:basedOn w:val="Normal"/>
    <w:uiPriority w:val="99"/>
    <w:rsid w:val="009D54B8"/>
    <w:pPr>
      <w:pBdr>
        <w:top w:val="single" w:color="auto" w:sz="8" w:space="0"/>
        <w:bottom w:val="single" w:color="auto" w:sz="8" w:space="0"/>
      </w:pBdr>
      <w:spacing w:before="100" w:beforeAutospacing="1" w:after="100" w:afterAutospacing="1" w:line="240" w:lineRule="auto"/>
      <w:ind w:left="0"/>
      <w:jc w:val="center"/>
      <w:textAlignment w:val="center"/>
    </w:pPr>
    <w:rPr>
      <w:rFonts w:eastAsia="Arial Unicode MS" w:cs="Arial"/>
      <w:b/>
      <w:bCs/>
      <w:sz w:val="24"/>
      <w:szCs w:val="24"/>
    </w:rPr>
  </w:style>
  <w:style w:type="paragraph" w:styleId="xl47" w:customStyle="1">
    <w:name w:val="xl47"/>
    <w:basedOn w:val="Normal"/>
    <w:uiPriority w:val="99"/>
    <w:rsid w:val="009D54B8"/>
    <w:pPr>
      <w:pBdr>
        <w:top w:val="single" w:color="auto" w:sz="8" w:space="0"/>
        <w:bottom w:val="single" w:color="auto" w:sz="8" w:space="0"/>
        <w:right w:val="single" w:color="auto" w:sz="8" w:space="0"/>
      </w:pBdr>
      <w:spacing w:before="100" w:beforeAutospacing="1" w:after="100" w:afterAutospacing="1" w:line="240" w:lineRule="auto"/>
      <w:ind w:left="0"/>
      <w:jc w:val="center"/>
      <w:textAlignment w:val="center"/>
    </w:pPr>
    <w:rPr>
      <w:rFonts w:eastAsia="Arial Unicode MS" w:cs="Arial"/>
      <w:b/>
      <w:bCs/>
      <w:sz w:val="24"/>
      <w:szCs w:val="24"/>
    </w:rPr>
  </w:style>
  <w:style w:type="paragraph" w:styleId="MarcadPF1" w:customStyle="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styleId="Estilo2" w:customStyle="1">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styleId="BodyTextIndent3Char1" w:customStyle="1">
    <w:name w:val="Body Text Indent 3 Char1"/>
    <w:basedOn w:val="Fontepargpadro"/>
    <w:uiPriority w:val="99"/>
    <w:semiHidden/>
    <w:locked/>
    <w:rsid w:val="009D54B8"/>
    <w:rPr>
      <w:rFonts w:ascii="Arial" w:hAnsi="Arial" w:cs="Arial"/>
      <w:spacing w:val="4"/>
      <w:sz w:val="16"/>
      <w:szCs w:val="16"/>
    </w:rPr>
  </w:style>
  <w:style w:type="character" w:styleId="BodyText3Char1" w:customStyle="1">
    <w:name w:val="Body Text 3 Char1"/>
    <w:basedOn w:val="Fontepargpadro"/>
    <w:uiPriority w:val="99"/>
    <w:semiHidden/>
    <w:locked/>
    <w:rsid w:val="009D54B8"/>
    <w:rPr>
      <w:rFonts w:ascii="Arial" w:hAnsi="Arial" w:cs="Arial"/>
      <w:spacing w:val="4"/>
      <w:sz w:val="16"/>
      <w:szCs w:val="16"/>
    </w:rPr>
  </w:style>
  <w:style w:type="paragraph" w:styleId="letraitem" w:customStyle="1">
    <w:name w:val="letraitem"/>
    <w:basedOn w:val="Normal"/>
    <w:uiPriority w:val="99"/>
    <w:rsid w:val="009D54B8"/>
    <w:pPr>
      <w:spacing w:before="120" w:after="120" w:line="240" w:lineRule="auto"/>
      <w:ind w:left="1134" w:hanging="425"/>
    </w:pPr>
    <w:rPr>
      <w:sz w:val="20"/>
    </w:rPr>
  </w:style>
  <w:style w:type="paragraph" w:styleId="Corpodetexto1" w:customStyle="1">
    <w:name w:val="Corpo de texto1"/>
    <w:basedOn w:val="Normal"/>
    <w:uiPriority w:val="99"/>
    <w:rsid w:val="009D54B8"/>
    <w:pPr>
      <w:tabs>
        <w:tab w:val="left" w:pos="0"/>
        <w:tab w:val="left" w:pos="1134"/>
      </w:tabs>
      <w:spacing w:after="360" w:line="240" w:lineRule="auto"/>
      <w:ind w:left="0"/>
    </w:pPr>
  </w:style>
  <w:style w:type="table" w:styleId="Tabelacomgrade63" w:customStyle="1">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styleId="HTMLPreformattedChar1" w:customStyle="1">
    <w:name w:val="HTML Preformatted Char1"/>
    <w:basedOn w:val="Fontepargpadro"/>
    <w:uiPriority w:val="99"/>
    <w:semiHidden/>
    <w:locked/>
    <w:rsid w:val="009D54B8"/>
    <w:rPr>
      <w:rFonts w:ascii="Courier New" w:hAnsi="Courier New" w:cs="Courier New"/>
      <w:spacing w:val="4"/>
      <w:sz w:val="20"/>
      <w:szCs w:val="20"/>
    </w:rPr>
  </w:style>
  <w:style w:type="paragraph" w:styleId="TabelaTitu" w:customStyle="1">
    <w:name w:val="Tabela Titu"/>
    <w:basedOn w:val="Normal"/>
    <w:rsid w:val="009D54B8"/>
    <w:pPr>
      <w:keepNext/>
      <w:keepLines/>
      <w:suppressAutoHyphens/>
      <w:spacing w:before="120" w:line="240" w:lineRule="auto"/>
      <w:ind w:left="0"/>
      <w:jc w:val="center"/>
    </w:pPr>
    <w:rPr>
      <w:b/>
      <w:sz w:val="20"/>
    </w:rPr>
  </w:style>
  <w:style w:type="character" w:styleId="system1" w:customStyle="1">
    <w:name w:val="system1"/>
    <w:uiPriority w:val="99"/>
    <w:rsid w:val="009D54B8"/>
    <w:rPr>
      <w:color w:val="DA8103"/>
    </w:rPr>
  </w:style>
  <w:style w:type="paragraph" w:styleId="seqncia" w:customStyle="1">
    <w:name w:val="seqüência"/>
    <w:basedOn w:val="Normal"/>
    <w:uiPriority w:val="99"/>
    <w:rsid w:val="009D54B8"/>
    <w:pPr>
      <w:numPr>
        <w:numId w:val="19"/>
      </w:numPr>
      <w:tabs>
        <w:tab w:val="left" w:pos="851"/>
      </w:tabs>
      <w:spacing w:after="60" w:line="240" w:lineRule="auto"/>
    </w:pPr>
    <w:rPr>
      <w:sz w:val="20"/>
      <w:szCs w:val="24"/>
    </w:rPr>
  </w:style>
  <w:style w:type="paragraph" w:styleId="BodyText1" w:customStyle="1">
    <w:name w:val="Body Text1"/>
    <w:basedOn w:val="Normal"/>
    <w:uiPriority w:val="99"/>
    <w:rsid w:val="009D54B8"/>
    <w:pPr>
      <w:tabs>
        <w:tab w:val="left" w:pos="0"/>
        <w:tab w:val="left" w:pos="1134"/>
      </w:tabs>
      <w:spacing w:after="360" w:line="240" w:lineRule="auto"/>
      <w:ind w:left="0"/>
    </w:pPr>
  </w:style>
  <w:style w:type="paragraph" w:styleId="BodyText31" w:customStyle="1">
    <w:name w:val="Body Text 31"/>
    <w:basedOn w:val="Normal"/>
    <w:uiPriority w:val="99"/>
    <w:rsid w:val="009D54B8"/>
    <w:pPr>
      <w:spacing w:line="240" w:lineRule="auto"/>
      <w:ind w:left="0" w:right="284"/>
    </w:pPr>
  </w:style>
  <w:style w:type="character" w:styleId="CharChar18" w:customStyle="1">
    <w:name w:val="Char Char18"/>
    <w:uiPriority w:val="99"/>
    <w:rsid w:val="009D54B8"/>
    <w:rPr>
      <w:sz w:val="24"/>
    </w:rPr>
  </w:style>
  <w:style w:type="paragraph" w:styleId="Corpodetexto11" w:customStyle="1">
    <w:name w:val="Corpo de texto11"/>
    <w:basedOn w:val="Normal"/>
    <w:uiPriority w:val="99"/>
    <w:rsid w:val="009D54B8"/>
    <w:pPr>
      <w:tabs>
        <w:tab w:val="left" w:pos="0"/>
        <w:tab w:val="left" w:pos="1134"/>
      </w:tabs>
      <w:spacing w:after="360" w:line="240" w:lineRule="auto"/>
      <w:ind w:left="0"/>
    </w:pPr>
  </w:style>
  <w:style w:type="paragraph" w:styleId="Corpodetexto311" w:customStyle="1">
    <w:name w:val="Corpo de texto 311"/>
    <w:basedOn w:val="Normal"/>
    <w:uiPriority w:val="99"/>
    <w:rsid w:val="009D54B8"/>
    <w:pPr>
      <w:spacing w:line="240" w:lineRule="auto"/>
      <w:ind w:left="0" w:right="284"/>
    </w:pPr>
  </w:style>
  <w:style w:type="character" w:styleId="CharChar210" w:customStyle="1">
    <w:name w:val="Char Char210"/>
    <w:uiPriority w:val="99"/>
    <w:rsid w:val="009D54B8"/>
    <w:rPr>
      <w:rFonts w:ascii="Arial" w:hAnsi="Arial"/>
      <w:spacing w:val="4"/>
      <w:sz w:val="22"/>
      <w:lang w:val="pt-BR" w:eastAsia="pt-BR"/>
    </w:rPr>
  </w:style>
  <w:style w:type="paragraph" w:styleId="PargrafodaLista11" w:customStyle="1">
    <w:name w:val="Parágrafo da Lista11"/>
    <w:basedOn w:val="Normal"/>
    <w:uiPriority w:val="99"/>
    <w:rsid w:val="009D54B8"/>
    <w:pPr>
      <w:ind w:left="708"/>
    </w:pPr>
  </w:style>
  <w:style w:type="character" w:styleId="CharChar37" w:customStyle="1">
    <w:name w:val="Char Char37"/>
    <w:uiPriority w:val="99"/>
    <w:rsid w:val="009D54B8"/>
    <w:rPr>
      <w:rFonts w:ascii="Arial" w:hAnsi="Arial"/>
      <w:spacing w:val="4"/>
      <w:sz w:val="22"/>
      <w:lang w:val="pt-BR" w:eastAsia="pt-BR"/>
    </w:rPr>
  </w:style>
  <w:style w:type="character" w:styleId="CharChar132" w:customStyle="1">
    <w:name w:val="Char Char132"/>
    <w:uiPriority w:val="99"/>
    <w:rsid w:val="009D54B8"/>
    <w:rPr>
      <w:rFonts w:ascii="Arial" w:hAnsi="Arial"/>
      <w:spacing w:val="4"/>
      <w:sz w:val="22"/>
      <w:lang w:val="pt-BR" w:eastAsia="pt-BR"/>
    </w:rPr>
  </w:style>
  <w:style w:type="character" w:styleId="CharChar72" w:customStyle="1">
    <w:name w:val="Char Char72"/>
    <w:uiPriority w:val="99"/>
    <w:rsid w:val="009D54B8"/>
    <w:rPr>
      <w:rFonts w:ascii="Arial" w:hAnsi="Arial"/>
      <w:spacing w:val="4"/>
      <w:sz w:val="22"/>
      <w:lang w:val="pt-BR" w:eastAsia="pt-BR"/>
    </w:rPr>
  </w:style>
  <w:style w:type="character" w:styleId="CharChar181" w:customStyle="1">
    <w:name w:val="Char Char181"/>
    <w:uiPriority w:val="99"/>
    <w:rsid w:val="009D54B8"/>
    <w:rPr>
      <w:sz w:val="24"/>
    </w:rPr>
  </w:style>
  <w:style w:type="character" w:styleId="CharChar171" w:customStyle="1">
    <w:name w:val="Char Char171"/>
    <w:uiPriority w:val="99"/>
    <w:rsid w:val="009D54B8"/>
    <w:rPr>
      <w:i/>
      <w:sz w:val="24"/>
    </w:rPr>
  </w:style>
  <w:style w:type="paragraph" w:styleId="Corpodetexto20" w:customStyle="1">
    <w:name w:val="Corpo de texto2"/>
    <w:basedOn w:val="Normal"/>
    <w:uiPriority w:val="99"/>
    <w:rsid w:val="009D54B8"/>
    <w:pPr>
      <w:tabs>
        <w:tab w:val="left" w:pos="0"/>
        <w:tab w:val="left" w:pos="1134"/>
      </w:tabs>
      <w:spacing w:after="360" w:line="240" w:lineRule="auto"/>
      <w:ind w:left="0"/>
    </w:pPr>
  </w:style>
  <w:style w:type="paragraph" w:styleId="Corpodetexto32" w:customStyle="1">
    <w:name w:val="Corpo de texto 32"/>
    <w:basedOn w:val="Normal"/>
    <w:uiPriority w:val="99"/>
    <w:rsid w:val="009D54B8"/>
    <w:pPr>
      <w:spacing w:line="240" w:lineRule="auto"/>
      <w:ind w:left="0" w:right="284"/>
    </w:pPr>
  </w:style>
  <w:style w:type="paragraph" w:styleId="SubItem--" w:customStyle="1">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styleId="onsTextoMarcadorChar" w:customStyle="1">
    <w:name w:val="onsTexto_Marcador Char"/>
    <w:link w:val="onsTextoMarcador"/>
    <w:locked/>
    <w:rsid w:val="009D54B8"/>
    <w:rPr>
      <w:spacing w:val="4"/>
      <w:szCs w:val="20"/>
    </w:rPr>
  </w:style>
  <w:style w:type="paragraph" w:styleId="Normal10pt" w:customStyle="1">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styleId="Normal10ptChar" w:customStyle="1">
    <w:name w:val="Normal + 10 pt Char"/>
    <w:aliases w:val="Verde Char,Não Expandido por / Condensado por Char"/>
    <w:link w:val="Normal10pt"/>
    <w:uiPriority w:val="99"/>
    <w:locked/>
    <w:rsid w:val="009D54B8"/>
    <w:rPr>
      <w:b/>
      <w:color w:val="008000"/>
      <w:sz w:val="20"/>
    </w:rPr>
  </w:style>
  <w:style w:type="character" w:styleId="Heading3Char1" w:customStyle="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styleId="Heading4Char1" w:customStyle="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styleId="HeaderChar1" w:customStyle="1">
    <w:name w:val="Header Char1"/>
    <w:uiPriority w:val="99"/>
    <w:locked/>
    <w:rsid w:val="009D54B8"/>
    <w:rPr>
      <w:rFonts w:ascii="Calibri" w:hAnsi="Calibri"/>
      <w:sz w:val="22"/>
      <w:lang w:val="pt-BR" w:eastAsia="en-US"/>
    </w:rPr>
  </w:style>
  <w:style w:type="character" w:styleId="FooterChar1" w:customStyle="1">
    <w:name w:val="Footer Char1"/>
    <w:uiPriority w:val="99"/>
    <w:locked/>
    <w:rsid w:val="009D54B8"/>
    <w:rPr>
      <w:rFonts w:ascii="Calibri" w:hAnsi="Calibri"/>
      <w:sz w:val="22"/>
      <w:lang w:val="pt-BR" w:eastAsia="en-US"/>
    </w:rPr>
  </w:style>
  <w:style w:type="character" w:styleId="CharChar212" w:customStyle="1">
    <w:name w:val="Char Char212"/>
    <w:uiPriority w:val="99"/>
    <w:rsid w:val="009D54B8"/>
    <w:rPr>
      <w:rFonts w:ascii="Courier New" w:hAnsi="Courier New"/>
      <w:lang w:val="pt-BR" w:eastAsia="pt-BR"/>
    </w:rPr>
  </w:style>
  <w:style w:type="character" w:styleId="CharChar201" w:customStyle="1">
    <w:name w:val="Char Char201"/>
    <w:uiPriority w:val="99"/>
    <w:semiHidden/>
    <w:locked/>
    <w:rsid w:val="009D54B8"/>
    <w:rPr>
      <w:rFonts w:ascii="Arial" w:hAnsi="Arial"/>
      <w:b/>
      <w:noProof/>
      <w:spacing w:val="4"/>
      <w:sz w:val="20"/>
      <w:lang w:val="pt-BR" w:eastAsia="pt-BR"/>
    </w:rPr>
  </w:style>
  <w:style w:type="character" w:styleId="CharChar191" w:customStyle="1">
    <w:name w:val="Char Char191"/>
    <w:uiPriority w:val="99"/>
    <w:locked/>
    <w:rsid w:val="009D54B8"/>
    <w:rPr>
      <w:rFonts w:ascii="Arial" w:hAnsi="Arial"/>
      <w:noProof/>
      <w:spacing w:val="4"/>
    </w:rPr>
  </w:style>
  <w:style w:type="paragraph" w:styleId="Ttulonormal" w:customStyle="1">
    <w:name w:val="Título normal"/>
    <w:basedOn w:val="Normal"/>
    <w:next w:val="Normal"/>
    <w:rsid w:val="009D54B8"/>
    <w:pPr>
      <w:tabs>
        <w:tab w:val="left" w:pos="851"/>
      </w:tabs>
      <w:spacing w:before="240" w:after="120" w:line="240" w:lineRule="auto"/>
      <w:ind w:left="0"/>
    </w:pPr>
    <w:rPr>
      <w:rFonts w:cs="Arial"/>
      <w:b/>
      <w:bCs/>
      <w:caps/>
      <w:sz w:val="20"/>
    </w:rPr>
  </w:style>
  <w:style w:type="character" w:styleId="CommentTextChar2" w:customStyle="1">
    <w:name w:val="Comment Text Char2"/>
    <w:uiPriority w:val="99"/>
    <w:locked/>
    <w:rsid w:val="009D54B8"/>
    <w:rPr>
      <w:rFonts w:ascii="Calibri" w:hAnsi="Calibri"/>
      <w:noProof/>
      <w:sz w:val="18"/>
      <w:lang w:val="pt-BR" w:eastAsia="en-US"/>
    </w:rPr>
  </w:style>
  <w:style w:type="paragraph" w:styleId="item3" w:customStyle="1">
    <w:name w:val="item 3"/>
    <w:basedOn w:val="Ttulo3"/>
    <w:uiPriority w:val="99"/>
    <w:rsid w:val="009D54B8"/>
    <w:pPr>
      <w:tabs>
        <w:tab w:val="num" w:pos="1021"/>
      </w:tabs>
      <w:spacing w:before="40"/>
      <w:ind w:left="1021" w:hanging="1021"/>
      <w:jc w:val="center"/>
    </w:pPr>
    <w:rPr>
      <w:spacing w:val="0"/>
      <w:sz w:val="20"/>
    </w:rPr>
  </w:style>
  <w:style w:type="paragraph" w:styleId="Primeirorodap" w:customStyle="1">
    <w:name w:val="Primeiro rodapé"/>
    <w:basedOn w:val="Rodap"/>
    <w:uiPriority w:val="99"/>
    <w:rsid w:val="009D54B8"/>
    <w:pPr>
      <w:keepLines/>
      <w:jc w:val="center"/>
    </w:pPr>
    <w:rPr>
      <w:spacing w:val="0"/>
      <w:sz w:val="20"/>
    </w:rPr>
  </w:style>
  <w:style w:type="paragraph" w:styleId="ESTILONIVEL2-numeraofraca" w:customStyle="1">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styleId="Normal0cmesquerda" w:customStyle="1">
    <w:name w:val="Normal: 0 cm à esquerda"/>
    <w:basedOn w:val="Normal"/>
    <w:uiPriority w:val="99"/>
    <w:rsid w:val="009D54B8"/>
    <w:pPr>
      <w:spacing w:line="220" w:lineRule="atLeast"/>
      <w:ind w:left="0"/>
    </w:pPr>
    <w:rPr>
      <w:sz w:val="20"/>
      <w:lang w:eastAsia="en-US"/>
    </w:rPr>
  </w:style>
  <w:style w:type="character" w:styleId="Corpo1Char" w:customStyle="1">
    <w:name w:val="Corpo 1 Char"/>
    <w:link w:val="Corpo1"/>
    <w:uiPriority w:val="99"/>
    <w:locked/>
    <w:rsid w:val="009D54B8"/>
    <w:rPr>
      <w:sz w:val="20"/>
      <w:szCs w:val="20"/>
    </w:rPr>
  </w:style>
  <w:style w:type="paragraph" w:styleId="Normal1cmdireita" w:customStyle="1">
    <w:name w:val="Normal: 1 cm à direita"/>
    <w:basedOn w:val="Normal"/>
    <w:qFormat/>
    <w:rsid w:val="009D54B8"/>
    <w:pPr>
      <w:spacing w:line="220" w:lineRule="atLeast"/>
      <w:ind w:left="567"/>
    </w:pPr>
    <w:rPr>
      <w:sz w:val="20"/>
      <w:lang w:eastAsia="en-US"/>
    </w:rPr>
  </w:style>
  <w:style w:type="numbering" w:styleId="Listaatual12" w:customStyle="1">
    <w:name w:val="Lista atual12"/>
    <w:rsid w:val="009D54B8"/>
    <w:pPr>
      <w:numPr>
        <w:numId w:val="19"/>
      </w:numPr>
    </w:pPr>
  </w:style>
  <w:style w:type="paragraph" w:styleId="onsnormal0" w:customStyle="1">
    <w:name w:val="onsnormal"/>
    <w:basedOn w:val="Normal"/>
    <w:rsid w:val="009D54B8"/>
    <w:pPr>
      <w:spacing w:after="120" w:line="320" w:lineRule="atLeast"/>
    </w:pPr>
    <w:rPr>
      <w:rFonts w:cs="Arial"/>
    </w:rPr>
  </w:style>
  <w:style w:type="paragraph" w:styleId="onstabelatextointerno0" w:customStyle="1">
    <w:name w:val="onstabelatextointerno"/>
    <w:basedOn w:val="Normal"/>
    <w:rsid w:val="009D54B8"/>
    <w:pPr>
      <w:spacing w:before="40" w:after="40" w:line="240" w:lineRule="atLeast"/>
      <w:ind w:left="0"/>
    </w:pPr>
    <w:rPr>
      <w:rFonts w:cs="Arial"/>
      <w:color w:val="000000"/>
      <w:sz w:val="18"/>
      <w:szCs w:val="18"/>
    </w:rPr>
  </w:style>
  <w:style w:type="table" w:styleId="Tabelacomgrade113" w:customStyle="1">
    <w:name w:val="Tabela com grade113"/>
    <w:basedOn w:val="Tabelanormal"/>
    <w:next w:val="Tabelacomgrade"/>
    <w:uiPriority w:val="59"/>
    <w:rsid w:val="009D54B8"/>
    <w:rPr>
      <w:rFonts w:ascii="Calibri" w:hAnsi="Calibri" w:eastAsia="Calibri"/>
      <w:lang w:eastAsia="en-US"/>
    </w:rPr>
    <w:tblPr/>
  </w:style>
  <w:style w:type="character" w:styleId="Corpodetexto3Char1" w:customStyle="1">
    <w:name w:val="Corpo de texto 3 Char1"/>
    <w:basedOn w:val="Fontepargpadro"/>
    <w:uiPriority w:val="99"/>
    <w:semiHidden/>
    <w:rsid w:val="009D54B8"/>
    <w:rPr>
      <w:rFonts w:ascii="Arial" w:hAnsi="Arial"/>
      <w:spacing w:val="4"/>
      <w:sz w:val="16"/>
      <w:szCs w:val="16"/>
    </w:rPr>
  </w:style>
  <w:style w:type="character" w:styleId="Pr-formataoHTMLChar1" w:customStyle="1">
    <w:name w:val="Pré-formatação HTML Char1"/>
    <w:basedOn w:val="Fontepargpadro"/>
    <w:uiPriority w:val="99"/>
    <w:semiHidden/>
    <w:rsid w:val="009D54B8"/>
    <w:rPr>
      <w:rFonts w:ascii="Consolas" w:hAnsi="Consolas" w:cs="Consolas"/>
      <w:spacing w:val="4"/>
      <w:sz w:val="20"/>
      <w:szCs w:val="20"/>
    </w:rPr>
  </w:style>
  <w:style w:type="table" w:styleId="TabeladeGradeClara11" w:customStyle="1">
    <w:name w:val="Tabela de Grade Clara11"/>
    <w:basedOn w:val="Tabelanormal"/>
    <w:uiPriority w:val="40"/>
    <w:rsid w:val="009D54B8"/>
    <w:rPr>
      <w:rFonts w:ascii="Times New Roman" w:hAnsi="Times New Roman"/>
    </w:rPr>
    <w:tblPr/>
  </w:style>
  <w:style w:type="table" w:styleId="TabeladeGradeClara12" w:customStyle="1">
    <w:name w:val="Tabela de Grade Clara12"/>
    <w:basedOn w:val="Tabelanormal"/>
    <w:uiPriority w:val="40"/>
    <w:rsid w:val="009D54B8"/>
    <w:rPr>
      <w:rFonts w:ascii="Times New Roman" w:hAnsi="Times New Roman"/>
    </w:rPr>
    <w:tblPr/>
  </w:style>
  <w:style w:type="table" w:styleId="Tabelacomgrade213" w:customStyle="1">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styleId="Listaatual111" w:customStyle="1">
    <w:name w:val="Lista atual111"/>
    <w:rsid w:val="009D54B8"/>
    <w:pPr>
      <w:numPr>
        <w:numId w:val="10"/>
      </w:numPr>
    </w:pPr>
  </w:style>
  <w:style w:type="numbering" w:styleId="Listaatual121" w:customStyle="1">
    <w:name w:val="Lista atual121"/>
    <w:rsid w:val="009D54B8"/>
    <w:pPr>
      <w:numPr>
        <w:numId w:val="20"/>
      </w:numPr>
    </w:pPr>
  </w:style>
  <w:style w:type="table" w:styleId="Tabelacomgrade114" w:customStyle="1">
    <w:name w:val="Tabela com grade114"/>
    <w:basedOn w:val="Tabelanormal"/>
    <w:next w:val="Tabelacomgrade"/>
    <w:uiPriority w:val="59"/>
    <w:rsid w:val="009D54B8"/>
    <w:rPr>
      <w:rFonts w:ascii="Calibri" w:hAnsi="Calibri" w:eastAsia="Calibri"/>
      <w:lang w:eastAsia="en-US"/>
    </w:rPr>
    <w:tblPr/>
  </w:style>
  <w:style w:type="table" w:styleId="TabeladeGradeClara112" w:customStyle="1">
    <w:name w:val="Tabela de Grade Clara112"/>
    <w:basedOn w:val="Tabelanormal"/>
    <w:next w:val="TabeladeGradeClara1"/>
    <w:uiPriority w:val="40"/>
    <w:rsid w:val="009D54B8"/>
    <w:rPr>
      <w:rFonts w:ascii="Times New Roman" w:hAnsi="Times New Roman"/>
    </w:rPr>
    <w:tblPr/>
  </w:style>
  <w:style w:type="table" w:styleId="TabeladeGradeClara2" w:customStyle="1">
    <w:name w:val="Tabela de Grade Clara2"/>
    <w:basedOn w:val="Tabelanormal"/>
    <w:next w:val="TabeladeGradeClara1"/>
    <w:uiPriority w:val="40"/>
    <w:rsid w:val="009D54B8"/>
    <w:rPr>
      <w:rFonts w:ascii="Calibri" w:hAnsi="Calibri" w:eastAsia="Calibri"/>
      <w:lang w:eastAsia="en-US"/>
    </w:rPr>
    <w:tblPr/>
  </w:style>
  <w:style w:type="numbering" w:styleId="Listaatual1211" w:customStyle="1">
    <w:name w:val="Lista atual1211"/>
    <w:rsid w:val="009D54B8"/>
    <w:pPr>
      <w:numPr>
        <w:numId w:val="39"/>
      </w:numPr>
    </w:pPr>
  </w:style>
  <w:style w:type="table" w:styleId="Tabelacomgrade3100" w:customStyle="1">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122" w:customStyle="1">
    <w:name w:val="Tabela com grade122"/>
    <w:basedOn w:val="Tabelanormal"/>
    <w:next w:val="Tabelacomgrade"/>
    <w:uiPriority w:val="59"/>
    <w:rsid w:val="009D54B8"/>
    <w:rPr>
      <w:rFonts w:ascii="Calibri" w:hAnsi="Calibri" w:eastAsia="Calibri"/>
      <w:lang w:eastAsia="en-US"/>
    </w:rPr>
    <w:tblPr/>
  </w:style>
  <w:style w:type="table" w:styleId="TabeladeGradeClara121" w:customStyle="1">
    <w:name w:val="Tabela de Grade Clara121"/>
    <w:basedOn w:val="Tabelanormal"/>
    <w:next w:val="TabeladeGradeClara1"/>
    <w:uiPriority w:val="40"/>
    <w:rsid w:val="009D54B8"/>
    <w:rPr>
      <w:rFonts w:ascii="Times New Roman" w:hAnsi="Times New Roman"/>
    </w:rPr>
    <w:tblPr/>
  </w:style>
  <w:style w:type="table" w:styleId="Tabelacomgrade214" w:customStyle="1">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styleId="Listaatual1212" w:customStyle="1">
    <w:name w:val="Lista atual1212"/>
    <w:rsid w:val="009D54B8"/>
    <w:pPr>
      <w:numPr>
        <w:numId w:val="23"/>
      </w:numPr>
    </w:pPr>
  </w:style>
  <w:style w:type="table" w:styleId="Tabelacomgrade1111" w:customStyle="1">
    <w:name w:val="Tabela com grade1111"/>
    <w:basedOn w:val="Tabelanormal"/>
    <w:next w:val="Tabelacomgrade"/>
    <w:uiPriority w:val="59"/>
    <w:rsid w:val="009D54B8"/>
    <w:rPr>
      <w:rFonts w:ascii="Calibri" w:hAnsi="Calibri" w:eastAsia="Calibri"/>
      <w:lang w:eastAsia="en-US"/>
    </w:rPr>
    <w:tblPr/>
  </w:style>
  <w:style w:type="table" w:styleId="TabeladeGradeClara21" w:customStyle="1">
    <w:name w:val="Tabela de Grade Clara21"/>
    <w:basedOn w:val="Tabelanormal"/>
    <w:next w:val="TabeladeGradeClara1"/>
    <w:uiPriority w:val="40"/>
    <w:rsid w:val="009D54B8"/>
    <w:rPr>
      <w:rFonts w:ascii="Calibri" w:hAnsi="Calibri" w:eastAsia="Calibri"/>
      <w:lang w:eastAsia="en-US"/>
    </w:rPr>
    <w:tblPr/>
  </w:style>
  <w:style w:type="table" w:styleId="TabeladeGradeClara3" w:customStyle="1">
    <w:name w:val="Tabela de Grade Clara3"/>
    <w:basedOn w:val="Tabelanormal"/>
    <w:next w:val="TabeladeGradeClara1"/>
    <w:uiPriority w:val="40"/>
    <w:rsid w:val="009D54B8"/>
    <w:rPr>
      <w:rFonts w:ascii="Calibri" w:hAnsi="Calibri" w:eastAsia="Calibri"/>
      <w:lang w:eastAsia="en-US"/>
    </w:rPr>
    <w:tblPr/>
  </w:style>
  <w:style w:type="character" w:styleId="Ttulo1heading11heading12heading13heading14heading15heading16heading111heading121heading131heading141heading151heading17heading112heading122heading132heading142heading152heading18heading113heading123CharChar" w:customStyle="1">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styleId="Ttulo1heading11heading12heading13heading14heading15heading16heading111heading121heading131heading141heading151heading17heading112heading122heading132heading142heading152heading18heading113heading123CharChChar" w:customStyle="1">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styleId="Ttulo2subttuloheading21heading22heading23heading24heading25ttulo2heading26heading27heading211heading221heading231heading241heading251ttulo21heading28heading212heading222heading232heading242CharCharChaChar" w:customStyle="1">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styleId="TabelaSimples-11" w:customStyle="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color="008000" w:sz="6" w:space="0"/>
      </w:tcBorders>
      <w:shd w:val="clear" w:color="auto" w:fill="auto"/>
    </w:tcPr>
    <w:tblStylePr w:type="firstRow">
      <w:tblPr/>
      <w:tcPr>
        <w:tcBorders>
          <w:bottom w:val="single" w:color="008000" w:sz="6" w:space="0"/>
          <w:tl2br w:val="none" w:color="auto" w:sz="0" w:space="0"/>
          <w:tr2bl w:val="none" w:color="auto" w:sz="0" w:space="0"/>
        </w:tcBorders>
      </w:tcPr>
    </w:tblStylePr>
  </w:style>
  <w:style w:type="table" w:styleId="Tabelasimples112" w:customStyle="1">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color="008000" w:sz="6" w:space="0"/>
      </w:tcBorders>
      <w:shd w:val="clear" w:color="auto" w:fill="auto"/>
    </w:tcPr>
    <w:tblStylePr w:type="firstRow">
      <w:tblPr/>
      <w:tcPr>
        <w:tcBorders>
          <w:bottom w:val="single" w:color="008000" w:sz="6" w:space="0"/>
          <w:tl2br w:val="none" w:color="auto" w:sz="0" w:space="0"/>
          <w:tr2bl w:val="none" w:color="auto" w:sz="0" w:space="0"/>
        </w:tcBorders>
      </w:tcPr>
    </w:tblStylePr>
  </w:style>
  <w:style w:type="paragraph" w:styleId="onsNormal18" w:customStyle="1">
    <w:name w:val="onsNormal18"/>
    <w:uiPriority w:val="99"/>
    <w:rsid w:val="009D54B8"/>
    <w:pPr>
      <w:spacing w:after="120" w:line="320" w:lineRule="exact"/>
      <w:ind w:left="1021"/>
      <w:jc w:val="both"/>
    </w:pPr>
    <w:rPr>
      <w:spacing w:val="4"/>
      <w:szCs w:val="20"/>
    </w:rPr>
  </w:style>
  <w:style w:type="paragraph" w:styleId="corpotabela" w:customStyle="1">
    <w:name w:val="corpo tabela"/>
    <w:basedOn w:val="Normal"/>
    <w:rsid w:val="009D54B8"/>
    <w:pPr>
      <w:spacing w:before="40" w:after="40" w:line="240" w:lineRule="auto"/>
      <w:ind w:left="0"/>
    </w:pPr>
    <w:rPr>
      <w:sz w:val="20"/>
    </w:rPr>
  </w:style>
  <w:style w:type="numbering" w:styleId="Estilo1111" w:customStyle="1">
    <w:name w:val="Estilo1111"/>
    <w:rsid w:val="009D54B8"/>
    <w:pPr>
      <w:numPr>
        <w:numId w:val="22"/>
      </w:numPr>
    </w:pPr>
  </w:style>
  <w:style w:type="numbering" w:styleId="Estilo1121" w:customStyle="1">
    <w:name w:val="Estilo1121"/>
    <w:rsid w:val="009D54B8"/>
    <w:pPr>
      <w:numPr>
        <w:numId w:val="24"/>
      </w:numPr>
    </w:pPr>
  </w:style>
  <w:style w:type="table" w:styleId="Tabelacomgrade4100" w:customStyle="1">
    <w:name w:val="Tabela com grade410"/>
    <w:basedOn w:val="Tabelanormal"/>
    <w:next w:val="Tabelacomgrade"/>
    <w:uiPriority w:val="59"/>
    <w:rsid w:val="009D54B8"/>
    <w:rPr>
      <w:rFonts w:ascii="Calibri" w:hAnsi="Calibri" w:eastAsia="Calibri"/>
      <w:lang w:eastAsia="en-US"/>
    </w:rPr>
    <w:tblPr/>
  </w:style>
  <w:style w:type="paragraph" w:styleId="Notas" w:customStyle="1">
    <w:name w:val="Notas"/>
    <w:basedOn w:val="Normal"/>
    <w:qFormat/>
    <w:rsid w:val="009D54B8"/>
    <w:pPr>
      <w:tabs>
        <w:tab w:val="left" w:pos="567"/>
      </w:tabs>
      <w:spacing w:line="240" w:lineRule="auto"/>
      <w:ind w:left="644" w:hanging="360"/>
    </w:pPr>
    <w:rPr>
      <w:rFonts w:cs="Arial"/>
      <w:bCs/>
      <w:noProof/>
      <w:sz w:val="16"/>
      <w:szCs w:val="16"/>
    </w:rPr>
  </w:style>
  <w:style w:type="paragraph" w:styleId="CorpodoTexto" w:customStyle="1">
    <w:name w:val="Corpo do Texto"/>
    <w:basedOn w:val="Normal"/>
    <w:qFormat/>
    <w:rsid w:val="009D54B8"/>
    <w:pPr>
      <w:spacing w:before="120" w:after="120" w:line="240" w:lineRule="auto"/>
      <w:ind w:left="57" w:right="57" w:firstLine="584"/>
    </w:pPr>
    <w:rPr>
      <w:rFonts w:cs="Arial"/>
      <w:sz w:val="20"/>
    </w:rPr>
  </w:style>
  <w:style w:type="numbering" w:styleId="Listaatual131" w:customStyle="1">
    <w:name w:val="Lista atual131"/>
    <w:rsid w:val="009D54B8"/>
    <w:pPr>
      <w:numPr>
        <w:numId w:val="26"/>
      </w:numPr>
    </w:pPr>
  </w:style>
  <w:style w:type="numbering" w:styleId="Listaatual14" w:customStyle="1">
    <w:name w:val="Lista atual14"/>
    <w:rsid w:val="009D54B8"/>
    <w:pPr>
      <w:numPr>
        <w:numId w:val="25"/>
      </w:numPr>
    </w:pPr>
  </w:style>
  <w:style w:type="numbering" w:styleId="Estilo1112" w:customStyle="1">
    <w:name w:val="Estilo1112"/>
    <w:rsid w:val="009D54B8"/>
    <w:pPr>
      <w:numPr>
        <w:numId w:val="27"/>
      </w:numPr>
    </w:pPr>
  </w:style>
  <w:style w:type="character" w:styleId="Black2" w:customStyle="1">
    <w:name w:val="_Black2"/>
    <w:basedOn w:val="Fontepargpadro"/>
    <w:qFormat/>
    <w:rsid w:val="009D54B8"/>
    <w:rPr>
      <w:rFonts w:ascii="Arial" w:hAnsi="Arial" w:cs="Arial"/>
      <w:spacing w:val="4"/>
      <w:sz w:val="22"/>
    </w:rPr>
  </w:style>
  <w:style w:type="table" w:styleId="Tabelacomgrade5100" w:customStyle="1">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132" w:customStyle="1">
    <w:name w:val="Tabela com grade132"/>
    <w:basedOn w:val="Tabelanormal"/>
    <w:next w:val="Tabelacomgrade"/>
    <w:uiPriority w:val="59"/>
    <w:rsid w:val="009D54B8"/>
    <w:rPr>
      <w:rFonts w:ascii="Calibri" w:hAnsi="Calibri" w:eastAsia="Calibri"/>
      <w:lang w:eastAsia="en-US"/>
    </w:rPr>
    <w:tblPr/>
  </w:style>
  <w:style w:type="table" w:styleId="TabeladeGradeClara13" w:customStyle="1">
    <w:name w:val="Tabela de Grade Clara13"/>
    <w:basedOn w:val="Tabelanormal"/>
    <w:next w:val="TabeladeGradeClara1"/>
    <w:uiPriority w:val="40"/>
    <w:rsid w:val="009D54B8"/>
    <w:rPr>
      <w:rFonts w:ascii="Times New Roman" w:hAnsi="Times New Roman"/>
    </w:rPr>
    <w:tblPr/>
  </w:style>
  <w:style w:type="table" w:styleId="Tabelacomgrade223" w:customStyle="1">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1121" w:customStyle="1">
    <w:name w:val="Tabela com grade1121"/>
    <w:basedOn w:val="Tabelanormal"/>
    <w:next w:val="Tabelacomgrade"/>
    <w:uiPriority w:val="59"/>
    <w:rsid w:val="009D54B8"/>
    <w:rPr>
      <w:rFonts w:ascii="Calibri" w:hAnsi="Calibri" w:eastAsia="Calibri"/>
      <w:lang w:eastAsia="en-US"/>
    </w:rPr>
    <w:tblPr/>
  </w:style>
  <w:style w:type="table" w:styleId="TabeladeGradeClara22" w:customStyle="1">
    <w:name w:val="Tabela de Grade Clara22"/>
    <w:basedOn w:val="Tabelanormal"/>
    <w:next w:val="TabeladeGradeClara1"/>
    <w:uiPriority w:val="40"/>
    <w:rsid w:val="009D54B8"/>
    <w:rPr>
      <w:rFonts w:ascii="Calibri" w:hAnsi="Calibri" w:eastAsia="Calibri"/>
      <w:lang w:eastAsia="en-US"/>
    </w:rPr>
    <w:tblPr/>
  </w:style>
  <w:style w:type="table" w:styleId="Tabelacomgrade312" w:customStyle="1">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1211" w:customStyle="1">
    <w:name w:val="Tabela com grade1211"/>
    <w:basedOn w:val="Tabelanormal"/>
    <w:next w:val="Tabelacomgrade"/>
    <w:uiPriority w:val="59"/>
    <w:rsid w:val="009D54B8"/>
    <w:rPr>
      <w:rFonts w:ascii="Calibri" w:hAnsi="Calibri" w:eastAsia="Calibri"/>
      <w:lang w:eastAsia="en-US"/>
    </w:rPr>
    <w:tblPr/>
  </w:style>
  <w:style w:type="table" w:styleId="Tabelacomgrade2111" w:customStyle="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styleId="TabeladeGradeClara211" w:customStyle="1">
    <w:name w:val="Tabela de Grade Clara211"/>
    <w:basedOn w:val="Tabelanormal"/>
    <w:next w:val="TabeladeGradeClara1"/>
    <w:uiPriority w:val="40"/>
    <w:rsid w:val="009D54B8"/>
    <w:rPr>
      <w:rFonts w:ascii="Calibri" w:hAnsi="Calibri" w:eastAsia="Calibri"/>
      <w:lang w:eastAsia="en-US"/>
    </w:rPr>
    <w:tblPr/>
  </w:style>
  <w:style w:type="table" w:styleId="TabeladeGradeClara31" w:customStyle="1">
    <w:name w:val="Tabela de Grade Clara31"/>
    <w:basedOn w:val="Tabelanormal"/>
    <w:next w:val="TabeladeGradeClara1"/>
    <w:uiPriority w:val="40"/>
    <w:rsid w:val="009D54B8"/>
    <w:rPr>
      <w:rFonts w:ascii="Calibri" w:hAnsi="Calibri" w:eastAsia="Calibri"/>
      <w:lang w:eastAsia="en-US"/>
    </w:rPr>
    <w:tblPr/>
  </w:style>
  <w:style w:type="table" w:styleId="Tabelasimples121" w:customStyle="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color="008000" w:sz="6" w:space="0"/>
      </w:tcBorders>
      <w:shd w:val="clear" w:color="auto" w:fill="auto"/>
    </w:tcPr>
    <w:tblStylePr w:type="firstRow">
      <w:tblPr/>
      <w:tcPr>
        <w:tcBorders>
          <w:bottom w:val="single" w:color="008000" w:sz="6" w:space="0"/>
          <w:tl2br w:val="none" w:color="auto" w:sz="0" w:space="0"/>
          <w:tr2bl w:val="none" w:color="auto" w:sz="0" w:space="0"/>
        </w:tcBorders>
      </w:tcPr>
    </w:tblStylePr>
  </w:style>
  <w:style w:type="table" w:styleId="Tabelasimples1111" w:customStyle="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color="008000" w:sz="6" w:space="0"/>
      </w:tcBorders>
      <w:shd w:val="clear" w:color="auto" w:fill="auto"/>
    </w:tcPr>
    <w:tblStylePr w:type="firstRow">
      <w:tblPr/>
      <w:tcPr>
        <w:tcBorders>
          <w:bottom w:val="single" w:color="008000" w:sz="6" w:space="0"/>
          <w:tl2br w:val="none" w:color="auto" w:sz="0" w:space="0"/>
          <w:tr2bl w:val="none" w:color="auto" w:sz="0" w:space="0"/>
        </w:tcBorders>
      </w:tcPr>
    </w:tblStylePr>
  </w:style>
  <w:style w:type="paragraph" w:styleId="CabealhodoSumrio1" w:customStyle="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styleId="Estilo1113" w:customStyle="1">
    <w:name w:val="Estilo1113"/>
    <w:rsid w:val="009D54B8"/>
    <w:pPr>
      <w:numPr>
        <w:numId w:val="13"/>
      </w:numPr>
    </w:pPr>
  </w:style>
  <w:style w:type="table" w:styleId="Tabelacomgrade413" w:customStyle="1">
    <w:name w:val="Tabela com grade413"/>
    <w:basedOn w:val="Tabelanormal"/>
    <w:next w:val="Tabelacomgrade"/>
    <w:uiPriority w:val="59"/>
    <w:rsid w:val="009D54B8"/>
    <w:rPr>
      <w:rFonts w:ascii="Calibri" w:hAnsi="Calibri" w:eastAsia="Calibri"/>
      <w:lang w:eastAsia="en-US"/>
    </w:rPr>
    <w:tblPr/>
  </w:style>
  <w:style w:type="table" w:styleId="TabeladeGradeClara4" w:customStyle="1">
    <w:name w:val="Tabela de Grade Clara4"/>
    <w:basedOn w:val="Tabelanormal"/>
    <w:next w:val="TabeladeGradeClara1"/>
    <w:uiPriority w:val="40"/>
    <w:rsid w:val="009D54B8"/>
    <w:rPr>
      <w:rFonts w:ascii="Calibri" w:hAnsi="Calibri" w:eastAsia="Calibri"/>
      <w:lang w:eastAsia="en-US"/>
    </w:rPr>
    <w:tblPr/>
  </w:style>
  <w:style w:type="table" w:styleId="Tabelacomgrade511" w:customStyle="1">
    <w:name w:val="Tabela com grade511"/>
    <w:basedOn w:val="Tabelanormal"/>
    <w:next w:val="Tabelacomgrade"/>
    <w:uiPriority w:val="59"/>
    <w:rsid w:val="009D54B8"/>
    <w:tblPr/>
  </w:style>
  <w:style w:type="paragraph" w:styleId="onsIlustraoFim1341" w:customStyle="1">
    <w:name w:val="onsIlustração_Fim1341"/>
    <w:basedOn w:val="Normal"/>
    <w:next w:val="Normal"/>
    <w:rsid w:val="009D54B8"/>
    <w:pPr>
      <w:pBdr>
        <w:top w:val="single" w:color="000000" w:sz="24" w:space="1"/>
      </w:pBdr>
      <w:tabs>
        <w:tab w:val="left" w:pos="567"/>
      </w:tabs>
      <w:spacing w:before="200" w:line="200" w:lineRule="exact"/>
      <w:ind w:left="567" w:hanging="567"/>
    </w:pPr>
    <w:rPr>
      <w:color w:val="000000"/>
      <w:sz w:val="16"/>
      <w:lang w:val="en-US" w:eastAsia="en-US"/>
    </w:rPr>
  </w:style>
  <w:style w:type="table" w:styleId="Tabelacomgrade64" w:customStyle="1">
    <w:name w:val="Tabela com grade64"/>
    <w:basedOn w:val="Tabelanormal"/>
    <w:next w:val="Tabelacomgrade"/>
    <w:uiPriority w:val="59"/>
    <w:rsid w:val="009D54B8"/>
    <w:tblPr/>
  </w:style>
  <w:style w:type="paragraph" w:styleId="ItemPsdestaque" w:customStyle="1">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styleId="teste" w:customStyle="1">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styleId="Segundalistademarcadores" w:customStyle="1">
    <w:name w:val="Segunda lista de marcadores"/>
    <w:basedOn w:val="Normal"/>
    <w:rsid w:val="009D54B8"/>
    <w:pPr>
      <w:numPr>
        <w:numId w:val="29"/>
      </w:numPr>
      <w:spacing w:after="120" w:line="240" w:lineRule="auto"/>
    </w:pPr>
    <w:rPr>
      <w:noProof/>
      <w:sz w:val="20"/>
    </w:rPr>
  </w:style>
  <w:style w:type="paragraph" w:styleId="Item1" w:customStyle="1">
    <w:name w:val="Item 1"/>
    <w:uiPriority w:val="99"/>
    <w:rsid w:val="009D54B8"/>
    <w:pPr>
      <w:keepNext/>
      <w:spacing w:before="480" w:after="120"/>
      <w:jc w:val="both"/>
    </w:pPr>
    <w:rPr>
      <w:b/>
      <w:caps/>
      <w:sz w:val="20"/>
      <w:szCs w:val="20"/>
    </w:rPr>
  </w:style>
  <w:style w:type="paragraph" w:styleId="Item2" w:customStyle="1">
    <w:name w:val="Item 2"/>
    <w:basedOn w:val="Ttulo2"/>
    <w:uiPriority w:val="99"/>
    <w:rsid w:val="009D54B8"/>
    <w:pPr>
      <w:tabs>
        <w:tab w:val="num" w:pos="1021"/>
      </w:tabs>
      <w:spacing w:before="240" w:after="120" w:line="240" w:lineRule="auto"/>
      <w:ind w:left="1021" w:hanging="1021"/>
    </w:pPr>
    <w:rPr>
      <w:spacing w:val="0"/>
      <w:sz w:val="20"/>
    </w:rPr>
  </w:style>
  <w:style w:type="paragraph" w:styleId="item4" w:customStyle="1">
    <w:name w:val="item 4"/>
    <w:basedOn w:val="item3"/>
    <w:uiPriority w:val="99"/>
    <w:rsid w:val="009D54B8"/>
  </w:style>
  <w:style w:type="paragraph" w:styleId="Item3comum" w:customStyle="1">
    <w:name w:val="Item 3 comum"/>
    <w:basedOn w:val="item3"/>
    <w:uiPriority w:val="99"/>
    <w:rsid w:val="009D54B8"/>
  </w:style>
  <w:style w:type="paragraph" w:styleId="Bullet2" w:customStyle="1">
    <w:name w:val="Bullet 2"/>
    <w:basedOn w:val="Normal"/>
    <w:uiPriority w:val="99"/>
    <w:rsid w:val="009D54B8"/>
    <w:pPr>
      <w:tabs>
        <w:tab w:val="num" w:pos="360"/>
      </w:tabs>
      <w:spacing w:before="20" w:line="240" w:lineRule="auto"/>
      <w:ind w:left="360" w:hanging="360"/>
    </w:pPr>
    <w:rPr>
      <w:noProof/>
      <w:sz w:val="20"/>
    </w:rPr>
  </w:style>
  <w:style w:type="paragraph" w:styleId="Terceiralistademarcadores" w:customStyle="1">
    <w:name w:val="Terceira lista de marcadores"/>
    <w:basedOn w:val="Normal"/>
    <w:uiPriority w:val="99"/>
    <w:rsid w:val="009D54B8"/>
    <w:pPr>
      <w:tabs>
        <w:tab w:val="num" w:pos="1304"/>
      </w:tabs>
      <w:spacing w:after="120" w:line="240" w:lineRule="auto"/>
      <w:ind w:left="1304" w:hanging="510"/>
    </w:pPr>
    <w:rPr>
      <w:noProof/>
      <w:sz w:val="20"/>
    </w:rPr>
  </w:style>
  <w:style w:type="paragraph" w:styleId="Item4comum" w:customStyle="1">
    <w:name w:val="Item 4 comum"/>
    <w:basedOn w:val="item4"/>
    <w:uiPriority w:val="99"/>
    <w:rsid w:val="009D54B8"/>
    <w:pPr>
      <w:keepNext w:val="0"/>
      <w:tabs>
        <w:tab w:val="num" w:pos="2880"/>
      </w:tabs>
      <w:spacing w:before="0" w:after="120"/>
      <w:ind w:left="2880" w:hanging="360"/>
      <w:jc w:val="both"/>
    </w:pPr>
    <w:rPr>
      <w:b w:val="0"/>
    </w:rPr>
  </w:style>
  <w:style w:type="paragraph" w:styleId="Estilo3" w:customStyle="1">
    <w:name w:val="Estilo3"/>
    <w:basedOn w:val="Normal"/>
    <w:next w:val="Normal"/>
    <w:uiPriority w:val="99"/>
    <w:rsid w:val="009D54B8"/>
    <w:pPr>
      <w:tabs>
        <w:tab w:val="num" w:pos="1418"/>
      </w:tabs>
      <w:spacing w:before="180" w:after="120" w:line="240" w:lineRule="auto"/>
      <w:ind w:left="1418" w:hanging="709"/>
    </w:pPr>
    <w:rPr>
      <w:noProof/>
      <w:sz w:val="24"/>
    </w:rPr>
  </w:style>
  <w:style w:type="paragraph" w:styleId="Ilustraotexto" w:customStyle="1">
    <w:name w:val="Ilustração_texto"/>
    <w:uiPriority w:val="99"/>
    <w:rsid w:val="009D54B8"/>
    <w:pPr>
      <w:spacing w:line="240" w:lineRule="exact"/>
    </w:pPr>
    <w:rPr>
      <w:noProof/>
      <w:sz w:val="18"/>
      <w:szCs w:val="20"/>
    </w:rPr>
  </w:style>
  <w:style w:type="paragraph" w:styleId="TextoSubseo2" w:customStyle="1">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styleId="onsTextoAlfaa25" w:customStyle="1">
    <w:name w:val="onsTexto_Alfa a)25"/>
    <w:basedOn w:val="Normal"/>
    <w:rsid w:val="009D54B8"/>
    <w:pPr>
      <w:tabs>
        <w:tab w:val="num" w:pos="1381"/>
        <w:tab w:val="left" w:pos="1701"/>
      </w:tabs>
      <w:spacing w:after="120"/>
      <w:ind w:left="1304" w:hanging="283"/>
    </w:pPr>
    <w:rPr>
      <w:noProof/>
    </w:rPr>
  </w:style>
  <w:style w:type="table" w:styleId="ListaClara-nfase32" w:customStyle="1">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color="9BBB59" w:sz="8" w:space="0"/>
        <w:left w:val="single" w:color="9BBB59" w:sz="8" w:space="0"/>
        <w:bottom w:val="single" w:color="9BBB59" w:sz="8" w:space="0"/>
        <w:right w:val="single" w:color="9BBB59" w:sz="8" w:space="0"/>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style>
  <w:style w:type="table" w:styleId="GradeClara-nfase32" w:customStyle="1">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color="9BBB59" w:sz="8" w:space="0"/>
        <w:left w:val="single" w:color="9BBB59" w:sz="8" w:space="0"/>
        <w:bottom w:val="single" w:color="9BBB59" w:sz="8" w:space="0"/>
        <w:right w:val="single" w:color="9BBB59" w:sz="8" w:space="0"/>
      </w:tcBorders>
      <w:shd w:val="clear" w:color="auto" w:fill="E6EED5"/>
    </w:tcPr>
    <w:tblStylePr w:type="firstRow">
      <w:pPr>
        <w:spacing w:before="0" w:after="0" w:line="240" w:lineRule="auto"/>
      </w:pPr>
      <w:rPr>
        <w:rFonts w:ascii="@SimSun-ExtG" w:hAnsi="@SimSun-ExtG"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SimSun-ExtG" w:hAnsi="@SimSun-ExtG"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Tabelacolorida22" w:customStyle="1">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swCell">
      <w:rPr>
        <w:b/>
        <w:bCs/>
        <w:i w:val="0"/>
        <w:iCs w:val="0"/>
      </w:rPr>
      <w:tblPr/>
      <w:tcPr>
        <w:tcBorders>
          <w:tl2br w:val="none" w:color="auto" w:sz="0" w:space="0"/>
          <w:tr2bl w:val="none" w:color="auto" w:sz="0" w:space="0"/>
        </w:tcBorders>
      </w:tcPr>
    </w:tblStylePr>
  </w:style>
  <w:style w:type="table" w:styleId="SombreamentoClaro-nfase32" w:customStyle="1">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styleId="GradeMdia1-nfase32" w:customStyle="1">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styleId="SombreamentoMdio1-nfase32" w:customStyle="1">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GradeMdia3-nfase32" w:customStyle="1">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style>
  <w:style w:type="paragraph" w:styleId="onsNormal1" w:customStyle="1">
    <w:name w:val="onsNormal1"/>
    <w:rsid w:val="009D54B8"/>
    <w:pPr>
      <w:spacing w:after="120" w:line="320" w:lineRule="exact"/>
      <w:ind w:left="1021"/>
      <w:jc w:val="both"/>
    </w:pPr>
    <w:rPr>
      <w:rFonts w:cs="Arial"/>
      <w:spacing w:val="4"/>
    </w:rPr>
  </w:style>
  <w:style w:type="table" w:styleId="Teste0" w:customStyle="1">
    <w:name w:val="Teste"/>
    <w:basedOn w:val="Tabelanormal"/>
    <w:uiPriority w:val="99"/>
    <w:qFormat/>
    <w:rsid w:val="009D54B8"/>
    <w:pPr>
      <w:jc w:val="center"/>
    </w:pPr>
    <w:rPr>
      <w:sz w:val="16"/>
      <w:szCs w:val="20"/>
    </w:rPr>
    <w:tblPr>
      <w:tblStyleRowBandSize w:val="1"/>
    </w:tblPr>
    <w:tcPr>
      <w:tcBorders>
        <w:top w:val="single" w:color="9BBB59" w:sz="8" w:space="0"/>
        <w:left w:val="single" w:color="9BBB59" w:sz="8" w:space="0"/>
        <w:bottom w:val="single" w:color="9BBB59" w:sz="8" w:space="0"/>
        <w:right w:val="single" w:color="9BBB59" w:sz="8" w:space="0"/>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styleId="Alnea" w:customStyle="1">
    <w:name w:val="Alínea"/>
    <w:basedOn w:val="Normal"/>
    <w:rsid w:val="009D54B8"/>
    <w:pPr>
      <w:tabs>
        <w:tab w:val="left" w:pos="680"/>
      </w:tabs>
      <w:spacing w:after="120" w:line="240" w:lineRule="auto"/>
      <w:ind w:left="0"/>
    </w:pPr>
    <w:rPr>
      <w:noProof/>
      <w:sz w:val="20"/>
    </w:rPr>
  </w:style>
  <w:style w:type="paragraph" w:styleId="onsTextoMarcador252" w:customStyle="1">
    <w:name w:val="onsTexto_Marcador_252"/>
    <w:basedOn w:val="onsNormal"/>
    <w:rsid w:val="009D54B8"/>
    <w:pPr>
      <w:tabs>
        <w:tab w:val="left" w:pos="1588"/>
        <w:tab w:val="num" w:pos="1664"/>
      </w:tabs>
      <w:ind w:left="1587" w:hanging="283"/>
    </w:pPr>
    <w:rPr>
      <w:szCs w:val="20"/>
    </w:rPr>
  </w:style>
  <w:style w:type="table" w:styleId="Teste1" w:customStyl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color="9BBB59" w:sz="8" w:space="0"/>
          <w:left w:val="single" w:color="9BBB59" w:sz="8" w:space="0"/>
          <w:bottom w:val="single" w:color="9BBB59" w:sz="8" w:space="0"/>
          <w:right w:val="single" w:color="9BBB59" w:sz="8" w:space="0"/>
          <w:insideH w:val="single" w:color="9BBB59" w:sz="8" w:space="0"/>
          <w:insideV w:val="single" w:color="9BBB59" w:sz="8" w:space="0"/>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styleId="Teste2" w:customStyle="1">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color="9BBB59" w:sz="8" w:space="0"/>
          <w:left w:val="single" w:color="9BBB59" w:sz="8" w:space="0"/>
          <w:bottom w:val="single" w:color="9BBB59" w:sz="8" w:space="0"/>
          <w:right w:val="single" w:color="9BBB59" w:sz="8" w:space="0"/>
          <w:insideH w:val="single" w:color="9BBB59" w:sz="8" w:space="0"/>
          <w:insideV w:val="single" w:color="9BBB59" w:sz="8" w:space="0"/>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styleId="Teste11" w:customStyle="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color="9BBB59" w:sz="8" w:space="0"/>
          <w:left w:val="single" w:color="9BBB59" w:sz="8" w:space="0"/>
          <w:bottom w:val="single" w:color="9BBB59" w:sz="8" w:space="0"/>
          <w:right w:val="single" w:color="9BBB59" w:sz="8" w:space="0"/>
          <w:insideH w:val="single" w:color="9BBB59" w:sz="8" w:space="0"/>
          <w:insideV w:val="single" w:color="9BBB59" w:sz="8" w:space="0"/>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styleId="Tabelacomgrade322" w:customStyle="1">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72" w:customStyle="1">
    <w:name w:val="Tabela com grade72"/>
    <w:basedOn w:val="Tabelanormal"/>
    <w:next w:val="Tabelacomgrade"/>
    <w:uiPriority w:val="59"/>
    <w:rsid w:val="009D54B8"/>
    <w:tblPr/>
  </w:style>
  <w:style w:type="table" w:styleId="Tabelacomgrade83" w:customStyle="1">
    <w:name w:val="Tabela com grade83"/>
    <w:basedOn w:val="Tabelanormal"/>
    <w:next w:val="Tabelacomgrade"/>
    <w:uiPriority w:val="59"/>
    <w:rsid w:val="009D54B8"/>
    <w:tblPr/>
  </w:style>
  <w:style w:type="table" w:styleId="Tabelacomgrade611" w:customStyle="1">
    <w:name w:val="Tabela com grade611"/>
    <w:basedOn w:val="Tabelanormal"/>
    <w:next w:val="Tabelacomgrade"/>
    <w:uiPriority w:val="59"/>
    <w:rsid w:val="009D54B8"/>
    <w:rPr>
      <w:rFonts w:ascii="Calibri" w:hAnsi="Calibri" w:eastAsia="Calibri"/>
      <w:lang w:eastAsia="en-US"/>
    </w:rPr>
    <w:tblPr/>
  </w:style>
  <w:style w:type="table" w:styleId="Tabelacomgrade92" w:customStyle="1">
    <w:name w:val="Tabela com grade92"/>
    <w:basedOn w:val="Tabelanormal"/>
    <w:next w:val="Tabelacomgrade"/>
    <w:uiPriority w:val="59"/>
    <w:rsid w:val="009D54B8"/>
    <w:tblPr/>
  </w:style>
  <w:style w:type="table" w:styleId="Tabelacomgrade142" w:customStyle="1">
    <w:name w:val="Tabela com grade142"/>
    <w:basedOn w:val="Tabelanormal"/>
    <w:next w:val="Tabelacomgrade"/>
    <w:uiPriority w:val="59"/>
    <w:rsid w:val="009D54B8"/>
    <w:tblPr/>
  </w:style>
  <w:style w:type="table" w:styleId="Tabelacomgrade331" w:customStyle="1">
    <w:name w:val="Tabela com grade331"/>
    <w:basedOn w:val="Tabelanormal"/>
    <w:next w:val="Tabelacomgrade"/>
    <w:uiPriority w:val="59"/>
    <w:rsid w:val="009D54B8"/>
    <w:tblPr/>
  </w:style>
  <w:style w:type="table" w:styleId="Tabelacomgrade811" w:customStyle="1">
    <w:name w:val="Tabela com grade811"/>
    <w:basedOn w:val="Tabelanormal"/>
    <w:next w:val="Tabelacomgrade"/>
    <w:uiPriority w:val="59"/>
    <w:rsid w:val="009D54B8"/>
    <w:tblPr/>
  </w:style>
  <w:style w:type="table" w:styleId="Tabelacomgrade102" w:customStyle="1">
    <w:name w:val="Tabela com grade102"/>
    <w:basedOn w:val="Tabelanormal"/>
    <w:next w:val="Tabelacomgrade"/>
    <w:uiPriority w:val="59"/>
    <w:rsid w:val="009D54B8"/>
    <w:rPr>
      <w:rFonts w:eastAsia="Calibri" w:cs="Arial"/>
      <w:color w:val="000000"/>
      <w:lang w:eastAsia="en-US"/>
    </w:rPr>
    <w:tblPr/>
  </w:style>
  <w:style w:type="table" w:styleId="Tabelacomgrade152" w:customStyle="1">
    <w:name w:val="Tabela com grade152"/>
    <w:basedOn w:val="Tabelanormal"/>
    <w:next w:val="Tabelacomgrade"/>
    <w:uiPriority w:val="59"/>
    <w:rsid w:val="009D54B8"/>
    <w:tblPr/>
  </w:style>
  <w:style w:type="table" w:styleId="Tabelacomgrade162" w:customStyle="1">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174" w:customStyle="1">
    <w:name w:val="Tabela com grade174"/>
    <w:basedOn w:val="Tabelanormal"/>
    <w:next w:val="Tabelacomgrade"/>
    <w:rsid w:val="009D54B8"/>
    <w:tblPr/>
  </w:style>
  <w:style w:type="table" w:styleId="Tabelacomgrade184" w:customStyle="1">
    <w:name w:val="Tabela com grade184"/>
    <w:basedOn w:val="Tabelanormal"/>
    <w:next w:val="Tabelacomgrade"/>
    <w:uiPriority w:val="59"/>
    <w:rsid w:val="009D54B8"/>
    <w:tblPr/>
  </w:style>
  <w:style w:type="table" w:styleId="Tabelacomgrade192" w:customStyle="1">
    <w:name w:val="Tabela com grade192"/>
    <w:basedOn w:val="Tabelanormal"/>
    <w:next w:val="Tabelacomgrade"/>
    <w:uiPriority w:val="39"/>
    <w:rsid w:val="009D54B8"/>
    <w:rPr>
      <w:rFonts w:ascii="Calibri" w:hAnsi="Calibri" w:eastAsia="Calibri"/>
      <w:lang w:eastAsia="en-US"/>
    </w:rPr>
    <w:tblPr/>
  </w:style>
  <w:style w:type="table" w:styleId="Tabelacomgrade1911" w:customStyle="1">
    <w:name w:val="Tabela com grade1911"/>
    <w:basedOn w:val="Tabelanormal"/>
    <w:next w:val="Tabelacomgrade"/>
    <w:uiPriority w:val="39"/>
    <w:rsid w:val="009D54B8"/>
    <w:rPr>
      <w:rFonts w:ascii="Calibri" w:hAnsi="Calibri" w:eastAsia="Calibri"/>
      <w:lang w:eastAsia="en-US"/>
    </w:rPr>
    <w:tblPr/>
  </w:style>
  <w:style w:type="table" w:styleId="Tabelacomgrade202" w:customStyle="1">
    <w:name w:val="Tabela com grade202"/>
    <w:basedOn w:val="Tabelanormal"/>
    <w:next w:val="Tabelacomgrade"/>
    <w:uiPriority w:val="39"/>
    <w:rsid w:val="009D54B8"/>
    <w:rPr>
      <w:rFonts w:ascii="Calibri" w:hAnsi="Calibri" w:eastAsia="Calibri"/>
      <w:lang w:eastAsia="en-US"/>
    </w:rPr>
    <w:tblPr/>
  </w:style>
  <w:style w:type="table" w:styleId="Tabelacomgrade232" w:customStyle="1">
    <w:name w:val="Tabela com grade232"/>
    <w:basedOn w:val="Tabelanormal"/>
    <w:next w:val="Tabelacomgrade"/>
    <w:uiPriority w:val="59"/>
    <w:rsid w:val="009D54B8"/>
    <w:tblPr/>
  </w:style>
  <w:style w:type="table" w:styleId="Tabelacomgrade283" w:customStyle="1">
    <w:name w:val="Tabela com grade283"/>
    <w:basedOn w:val="Tabelanormal"/>
    <w:next w:val="Tabelacomgrade"/>
    <w:rsid w:val="009D54B8"/>
    <w:tblPr/>
  </w:style>
  <w:style w:type="table" w:styleId="Tabelacomgrade242" w:customStyle="1">
    <w:name w:val="Tabela com grade242"/>
    <w:basedOn w:val="Tabelanormal"/>
    <w:next w:val="Tabelacomgrade"/>
    <w:uiPriority w:val="59"/>
    <w:rsid w:val="009D54B8"/>
    <w:tblPr/>
  </w:style>
  <w:style w:type="table" w:styleId="Tabelacomgrade253" w:customStyle="1">
    <w:name w:val="Tabela com grade253"/>
    <w:basedOn w:val="Tabelanormal"/>
    <w:next w:val="Tabelacomgrade"/>
    <w:uiPriority w:val="59"/>
    <w:rsid w:val="009D54B8"/>
    <w:tblPr/>
  </w:style>
  <w:style w:type="table" w:styleId="Tabelacomgrade262" w:customStyle="1">
    <w:name w:val="Tabela com grade262"/>
    <w:basedOn w:val="Tabelanormal"/>
    <w:next w:val="Tabelacomgrade"/>
    <w:uiPriority w:val="59"/>
    <w:rsid w:val="009D54B8"/>
    <w:tblPr/>
  </w:style>
  <w:style w:type="table" w:styleId="Tabelacomgrade1921" w:customStyle="1">
    <w:name w:val="Tabela com grade1921"/>
    <w:basedOn w:val="Tabelanormal"/>
    <w:next w:val="Tabelacomgrade"/>
    <w:uiPriority w:val="59"/>
    <w:rsid w:val="009D54B8"/>
    <w:tblPr/>
  </w:style>
  <w:style w:type="table" w:styleId="Tabelacomgrade272" w:customStyle="1">
    <w:name w:val="Tabela com grade272"/>
    <w:basedOn w:val="Tabelanormal"/>
    <w:next w:val="Tabelacomgrade"/>
    <w:rsid w:val="009D54B8"/>
    <w:tblPr/>
  </w:style>
  <w:style w:type="table" w:styleId="Tabelacomgrade292" w:customStyle="1">
    <w:name w:val="Tabela com grade292"/>
    <w:basedOn w:val="Tabelanormal"/>
    <w:next w:val="Tabelacomgrade"/>
    <w:uiPriority w:val="59"/>
    <w:rsid w:val="009D54B8"/>
    <w:tblPr/>
  </w:style>
  <w:style w:type="table" w:styleId="TabeladeGrade5Escura-nfase613" w:customStyle="1">
    <w:name w:val="Tabela de Grade 5 Escura - Ênfase 613"/>
    <w:basedOn w:val="Tabelanormal"/>
    <w:next w:val="TabeladeGrade5Escura-nfase62"/>
    <w:uiPriority w:val="50"/>
    <w:rsid w:val="009D54B8"/>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TabeladeGrade5Escura-nfase621" w:customStyle="1">
    <w:name w:val="Tabela de Grade 5 Escura - Ênfase 621"/>
    <w:basedOn w:val="Tabelanormal"/>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TabeladeGradeClara1112" w:customStyle="1">
    <w:name w:val="Tabela de Grade Clara1112"/>
    <w:basedOn w:val="Tabelanormal"/>
    <w:next w:val="TabeladeGradeClara1"/>
    <w:uiPriority w:val="40"/>
    <w:rsid w:val="009D54B8"/>
    <w:rPr>
      <w:rFonts w:ascii="Times New Roman" w:hAnsi="Times New Roman"/>
    </w:rPr>
    <w:tblPr/>
  </w:style>
  <w:style w:type="numbering" w:styleId="1ai3" w:customStyle="1">
    <w:name w:val="1 / a / i3"/>
    <w:basedOn w:val="Semlista"/>
    <w:next w:val="1ai"/>
    <w:uiPriority w:val="99"/>
    <w:semiHidden/>
    <w:unhideWhenUsed/>
    <w:locked/>
    <w:rsid w:val="009D54B8"/>
    <w:pPr>
      <w:numPr>
        <w:numId w:val="31"/>
      </w:numPr>
    </w:pPr>
  </w:style>
  <w:style w:type="numbering" w:styleId="Artigoseo3" w:customStyle="1">
    <w:name w:val="Artigo / seção3"/>
    <w:basedOn w:val="Semlista"/>
    <w:next w:val="Artigoseo"/>
    <w:uiPriority w:val="99"/>
    <w:semiHidden/>
    <w:unhideWhenUsed/>
    <w:locked/>
    <w:rsid w:val="009D54B8"/>
    <w:pPr>
      <w:numPr>
        <w:numId w:val="32"/>
      </w:numPr>
    </w:pPr>
  </w:style>
  <w:style w:type="table" w:styleId="GradeClara2" w:customStyle="1">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SimSun-ExtG" w:hAnsi="@SimSun-ExtG"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SimSun-ExtG" w:hAnsi="@SimSun-ExtG"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GradeClara-nfase12" w:customStyle="1">
    <w:name w:val="Grade Clara - Ênfase 12"/>
    <w:basedOn w:val="Tabelanormal"/>
    <w:next w:val="GradeClara-nfase1"/>
    <w:uiPriority w:val="62"/>
    <w:rsid w:val="009D54B8"/>
    <w:rPr>
      <w:rFonts w:ascii="Times New Roman" w:hAnsi="Times New Roma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SimSun-ExtG" w:hAnsi="@SimSun-ExtG"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SimSun-ExtG" w:hAnsi="@SimSun-ExtG"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GradeClara-nfase22" w:customStyle="1">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SimSun-ExtG" w:hAnsi="@SimSun-ExtG"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SimSun-ExtG" w:hAnsi="@SimSun-ExtG"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GradeClara-nfase42" w:customStyle="1">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SimSun-ExtG" w:hAnsi="@SimSun-ExtG"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SimSun-ExtG" w:hAnsi="@SimSun-ExtG"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GradeClara-nfase52" w:customStyle="1">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SimSun-ExtG" w:hAnsi="@SimSun-ExtG"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SimSun-ExtG" w:hAnsi="@SimSun-ExtG"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GradeClara-nfase62" w:customStyle="1">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SimSun-ExtG" w:hAnsi="@SimSun-ExtG"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SimSun-ExtG" w:hAnsi="@SimSun-ExtG"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SimSun-ExtG" w:hAnsi="@SimSun-ExtG" w:eastAsia="Times New Roman" w:cs="Times New Roman"/>
        <w:b/>
        <w:bCs/>
      </w:rPr>
    </w:tblStylePr>
    <w:tblStylePr w:type="lastCol">
      <w:rPr>
        <w:rFonts w:ascii="@SimSun-ExtG" w:hAnsi="@SimSun-ExtG"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GradeColorida2" w:customStyle="1">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GradeColorida-nfase12" w:customStyle="1">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GradeColorida-nfase22" w:customStyle="1">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GradeColorida-nfase32" w:customStyle="1">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GradeColorida-nfase42" w:customStyle="1">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GradeColorida-nfase52" w:customStyle="1">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GradeColorida-nfase62" w:customStyle="1">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styleId="GradeMdia12" w:customStyle="1">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radeMdia1-nfase12" w:customStyle="1">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radeMdia1-nfase22" w:customStyle="1">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radeMdia1-nfase42" w:customStyle="1">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radeMdia1-nfase52" w:customStyle="1">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radeMdia1-nfase62" w:customStyle="1">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radeMdia32" w:customStyle="1">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style>
  <w:style w:type="table" w:styleId="GradeMdia3-nfase12" w:customStyle="1">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style>
  <w:style w:type="table" w:styleId="GradeMdia3-nfase22" w:customStyle="1">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style>
  <w:style w:type="table" w:styleId="GradeMdia3-nfase42" w:customStyle="1">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style>
  <w:style w:type="table" w:styleId="GradeMdia3-nfase52" w:customStyle="1">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style>
  <w:style w:type="table" w:styleId="GradeMdia3-nfase62" w:customStyle="1">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style>
  <w:style w:type="table" w:styleId="ListaClara2" w:customStyle="1">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color="000000" w:sz="8" w:space="0"/>
        <w:left w:val="single" w:color="000000" w:sz="8" w:space="0"/>
        <w:bottom w:val="single" w:color="000000" w:sz="8" w:space="0"/>
        <w:right w:val="single" w:color="000000" w:sz="8" w:space="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style>
  <w:style w:type="table" w:styleId="ListaClara-nfase12" w:customStyle="1">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color="4F81BD" w:sz="8" w:space="0"/>
        <w:left w:val="single" w:color="4F81BD" w:sz="8" w:space="0"/>
        <w:bottom w:val="single" w:color="4F81BD" w:sz="8" w:space="0"/>
        <w:right w:val="single" w:color="4F81BD" w:sz="8" w:space="0"/>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style>
  <w:style w:type="table" w:styleId="ListaClara-nfase22" w:customStyle="1">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color="C0504D" w:sz="6" w:space="0"/>
        <w:left w:val="single" w:color="C0504D" w:sz="8" w:space="0"/>
        <w:bottom w:val="single" w:color="C0504D" w:sz="8" w:space="0"/>
        <w:right w:val="single" w:color="C0504D" w:sz="8" w:space="0"/>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styleId="ListaClara-nfase42" w:customStyle="1">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color="8064A2" w:sz="8" w:space="0"/>
        <w:left w:val="single" w:color="8064A2" w:sz="8" w:space="0"/>
        <w:bottom w:val="single" w:color="8064A2" w:sz="8" w:space="0"/>
        <w:right w:val="single" w:color="8064A2" w:sz="8" w:space="0"/>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style>
  <w:style w:type="table" w:styleId="ListaClara-nfase52" w:customStyle="1">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color="4BACC6" w:sz="8" w:space="0"/>
        <w:left w:val="single" w:color="4BACC6" w:sz="8" w:space="0"/>
        <w:bottom w:val="single" w:color="4BACC6" w:sz="8" w:space="0"/>
        <w:right w:val="single" w:color="4BACC6" w:sz="8" w:space="0"/>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style>
  <w:style w:type="table" w:styleId="ListaClara-nfase62" w:customStyle="1">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color="F79646" w:sz="8" w:space="0"/>
        <w:left w:val="single" w:color="F79646" w:sz="8" w:space="0"/>
        <w:bottom w:val="single" w:color="F79646" w:sz="8" w:space="0"/>
        <w:right w:val="single" w:color="F79646" w:sz="8" w:space="0"/>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style>
  <w:style w:type="table" w:styleId="ListaColorida2" w:customStyle="1">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Colorida-nfase12" w:customStyle="1">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Colorida-nfase22" w:customStyle="1">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Colorida-nfase32" w:customStyle="1">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Colorida-nfase42" w:customStyle="1">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Colorida-nfase52" w:customStyle="1">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Colorida-nfase62" w:customStyle="1">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taEscura2" w:customStyle="1">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style>
  <w:style w:type="table" w:styleId="ListaEscura-nfase12" w:customStyle="1">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style>
  <w:style w:type="table" w:styleId="ListaEscura-nfase22" w:customStyle="1">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style>
  <w:style w:type="table" w:styleId="ListaEscura-nfase32" w:customStyle="1">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style>
  <w:style w:type="table" w:styleId="ListaEscura-nfase42" w:customStyle="1">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style>
  <w:style w:type="table" w:styleId="ListaEscura-nfase52" w:customStyle="1">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style>
  <w:style w:type="table" w:styleId="ListaEscura-nfase62" w:customStyle="1">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style>
  <w:style w:type="table" w:styleId="ListaMdia12" w:customStyle="1">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color="000000" w:sz="8" w:space="0"/>
        <w:bottom w:val="single" w:color="000000" w:sz="8" w:space="0"/>
      </w:tcBorders>
      <w:shd w:val="clear" w:color="auto" w:fill="C0C0C0"/>
    </w:tcPr>
    <w:tblStylePr w:type="firstRow">
      <w:rPr>
        <w:rFonts w:ascii="@SimSun-ExtG" w:hAnsi="@SimSun-ExtG"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StylePr>
  </w:style>
  <w:style w:type="table" w:styleId="ListaMdia1-nfase12" w:customStyle="1">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color="4F81BD" w:sz="8" w:space="0"/>
        <w:bottom w:val="single" w:color="4F81BD" w:sz="8" w:space="0"/>
      </w:tcBorders>
      <w:shd w:val="clear" w:color="auto" w:fill="D3DFEE"/>
    </w:tcPr>
    <w:tblStylePr w:type="firstRow">
      <w:rPr>
        <w:rFonts w:ascii="@SimSun-ExtG" w:hAnsi="@SimSun-ExtG"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StylePr>
  </w:style>
  <w:style w:type="table" w:styleId="ListaMdia1-nfase22" w:customStyle="1">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color="C0504D" w:sz="8" w:space="0"/>
        <w:bottom w:val="single" w:color="C0504D" w:sz="8" w:space="0"/>
      </w:tcBorders>
      <w:shd w:val="clear" w:color="auto" w:fill="EFD3D2"/>
    </w:tcPr>
    <w:tblStylePr w:type="firstRow">
      <w:rPr>
        <w:rFonts w:ascii="@SimSun-ExtG" w:hAnsi="@SimSun-ExtG"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StylePr>
  </w:style>
  <w:style w:type="table" w:styleId="ListaMdia1-nfase32" w:customStyle="1">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color="9BBB59" w:sz="8" w:space="0"/>
        <w:bottom w:val="single" w:color="9BBB59" w:sz="8" w:space="0"/>
      </w:tcBorders>
      <w:shd w:val="clear" w:color="auto" w:fill="E6EED5"/>
    </w:tcPr>
    <w:tblStylePr w:type="firstRow">
      <w:rPr>
        <w:rFonts w:ascii="@SimSun-ExtG" w:hAnsi="@SimSun-ExtG"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StylePr>
  </w:style>
  <w:style w:type="table" w:styleId="ListaMdia1-nfase42" w:customStyle="1">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color="8064A2" w:sz="8" w:space="0"/>
        <w:bottom w:val="single" w:color="8064A2" w:sz="8" w:space="0"/>
      </w:tcBorders>
      <w:shd w:val="clear" w:color="auto" w:fill="DFD8E8"/>
    </w:tcPr>
    <w:tblStylePr w:type="firstRow">
      <w:rPr>
        <w:rFonts w:ascii="@SimSun-ExtG" w:hAnsi="@SimSun-ExtG"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StylePr>
  </w:style>
  <w:style w:type="table" w:styleId="ListaMdia1-nfase52" w:customStyle="1">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color="4BACC6" w:sz="8" w:space="0"/>
        <w:bottom w:val="single" w:color="4BACC6" w:sz="8" w:space="0"/>
      </w:tcBorders>
      <w:shd w:val="clear" w:color="auto" w:fill="D2EAF1"/>
    </w:tcPr>
    <w:tblStylePr w:type="firstRow">
      <w:rPr>
        <w:rFonts w:ascii="@SimSun-ExtG" w:hAnsi="@SimSun-ExtG"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StylePr>
  </w:style>
  <w:style w:type="table" w:styleId="ListaMdia1-nfase62" w:customStyle="1">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color="F79646" w:sz="8" w:space="0"/>
        <w:bottom w:val="single" w:color="F79646" w:sz="8" w:space="0"/>
      </w:tcBorders>
      <w:shd w:val="clear" w:color="auto" w:fill="FDE4D0"/>
    </w:tcPr>
    <w:tblStylePr w:type="firstRow">
      <w:rPr>
        <w:rFonts w:ascii="@SimSun-ExtG" w:hAnsi="@SimSun-ExtG"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StylePr>
  </w:style>
  <w:style w:type="table" w:styleId="ListaMdia22" w:customStyle="1">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dia2-nfase12" w:customStyle="1">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dia2-nfase22" w:customStyle="1">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dia2-nfase32" w:customStyle="1">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dia2-nfase42" w:customStyle="1">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dia2-nfase52" w:customStyle="1">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dia2-nfase62" w:customStyle="1">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SombreamentoClaro2" w:customStyle="1">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mentoClaro-nfase12" w:customStyle="1">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mentoClaro-nfase22" w:customStyle="1">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mentoClaro-nfase42" w:customStyle="1">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styleId="SombreamentoClaro-nfase52" w:customStyle="1">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styleId="SombreamentoClaro-nfase62" w:customStyle="1">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styleId="SombreamentoColorido2" w:customStyle="1">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styleId="SombreamentoColorido-nfase22" w:customStyle="1">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styleId="SombreamentoColorido-nfase32" w:customStyle="1">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color="8064A2" w:sz="24" w:space="0"/>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styleId="SombreamentoColorido-nfase42" w:customStyle="1">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styleId="SombreamentoColorido-nfase52" w:customStyle="1">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styleId="SombreamentoColorido-nfase62" w:customStyle="1">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styleId="SombreamentoEscuro-nfase12" w:customStyle="1">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styleId="SombreamentoMdio12" w:customStyle="1">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style>
  <w:style w:type="table" w:styleId="SombreamentoMdio1-nfase12" w:customStyle="1">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style>
  <w:style w:type="table" w:styleId="SombreamentoMdio1-nfase22" w:customStyle="1">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color="CF7B79" w:sz="6" w:space="0"/>
        <w:left w:val="single" w:color="CF7B79" w:sz="8" w:space="0"/>
        <w:bottom w:val="single" w:color="CF7B79" w:sz="8" w:space="0"/>
        <w:right w:val="single" w:color="CF7B79" w:sz="8" w:space="0"/>
      </w:tcBorders>
    </w:tc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styleId="SombreamentoMdio1-nfase42" w:customStyle="1">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style>
  <w:style w:type="table" w:styleId="SombreamentoMdio1-nfase52" w:customStyle="1">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color="78C0D4" w:sz="8" w:space="0"/>
        <w:right w:val="single" w:color="78C0D4" w:sz="8" w:space="0"/>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SombreamentoMdio1-nfase62" w:customStyle="1">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style>
  <w:style w:type="table" w:styleId="SombreamentoMdio22" w:customStyle="1">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12" w:customStyle="1">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22" w:customStyle="1">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32" w:customStyle="1">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42" w:customStyle="1">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52" w:customStyle="1">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SombreamentoMdio2-nfase62" w:customStyle="1">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nil"/>
          <w:right w:val="nil"/>
          <w:insideH w:val="nil"/>
          <w:insideV w:val="nil"/>
        </w:tcBorders>
      </w:tcPr>
    </w:tblStylePr>
    <w:tblStylePr w:type="nwCell">
      <w:rPr>
        <w:color w:val="FFFFFF"/>
      </w:rPr>
      <w:tblPr/>
      <w:tcPr>
        <w:tcBorders>
          <w:top w:val="single" w:color="auto" w:sz="18" w:space="0"/>
          <w:left w:val="nil"/>
          <w:bottom w:val="nil"/>
          <w:right w:val="nil"/>
          <w:insideH w:val="nil"/>
          <w:insideV w:val="nil"/>
        </w:tcBorders>
      </w:tcPr>
    </w:tblStylePr>
  </w:style>
  <w:style w:type="table" w:styleId="Tabelaclssica12" w:customStyle="1">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color="000000" w:sz="6" w:space="0"/>
        <w:bottom w:val="single" w:color="000000" w:sz="6" w:space="0"/>
        <w:right w:val="single" w:color="000000" w:sz="6" w:space="0"/>
      </w:tcBorders>
      <w:shd w:val="clear" w:color="auto" w:fill="auto"/>
    </w:tcPr>
    <w:tblStylePr w:type="firstRow">
      <w:rPr>
        <w:i/>
        <w:iCs/>
      </w:rPr>
    </w:tblStylePr>
    <w:tblStylePr w:type="lastRow">
      <w:rPr>
        <w:color w:val="auto"/>
      </w:r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lssica22" w:customStyle="1">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elaclssica32" w:customStyle="1">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color="000000" w:sz="12" w:space="0"/>
      </w:tcBorders>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StylePr>
    <w:tblStylePr w:type="firstCol">
      <w:rPr>
        <w:b/>
        <w:bCs/>
        <w:color w:val="000000"/>
      </w:rPr>
    </w:tblStylePr>
  </w:style>
  <w:style w:type="table" w:styleId="Tabelaclssica42" w:customStyle="1">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color="000000" w:sz="6" w:space="0"/>
      </w:tcBorders>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StylePr>
    <w:tblStylePr w:type="firstCol">
      <w:rPr>
        <w:b/>
        <w:bCs/>
      </w:r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elacolorida12" w:customStyle="1">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styleId="Tabelacolorida32" w:customStyle="1">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styleId="Tabelacomefeitos3D12" w:customStyle="1">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color="FFFFFF" w:sz="6" w:space="0"/>
        <w:right w:val="single" w:color="808080" w:sz="6" w:space="0"/>
      </w:tcBorders>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firstCol">
      <w:rPr>
        <w:b/>
        <w:bCs/>
      </w:r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acomefeitos3D22" w:customStyle="1">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color="FFFFFF" w:sz="6" w:space="0"/>
        <w:right w:val="single" w:color="FFFFFF" w:sz="6" w:space="0"/>
      </w:tcBorders>
      <w:shd w:val="solid" w:color="C0C0C0" w:fill="FFFFFF"/>
    </w:tcPr>
    <w:tblStylePr w:type="firstRow">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omefeitos3D32" w:customStyle="1">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color="FFFFFF" w:sz="6" w:space="0"/>
      </w:tcBorders>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StylePr>
    <w:tblStylePr w:type="band2Vert">
      <w:rPr>
        <w:color w:val="auto"/>
      </w:rPr>
    </w:tblStylePr>
    <w:tblStylePr w:type="swCell">
      <w:rPr>
        <w:b/>
        <w:bCs/>
      </w:rPr>
      <w:tblPr/>
      <w:tcPr>
        <w:tcBorders>
          <w:tl2br w:val="none" w:color="auto" w:sz="0" w:space="0"/>
          <w:tr2bl w:val="none" w:color="auto" w:sz="0" w:space="0"/>
        </w:tcBorders>
      </w:tcPr>
    </w:tblStylePr>
  </w:style>
  <w:style w:type="table" w:styleId="Tabelacomgrade120" w:customStyle="1">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styleId="Tabelacomgrade220" w:customStyle="1">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StylePr>
    <w:tblStylePr w:type="firstCol">
      <w:rPr>
        <w:b/>
        <w:bCs/>
      </w:rPr>
    </w:tblStylePr>
    <w:tblStylePr w:type="lastCol">
      <w:rPr>
        <w:b/>
        <w:bCs/>
      </w:rPr>
    </w:tblStylePr>
  </w:style>
  <w:style w:type="table" w:styleId="Tabelacomgrade320" w:customStyle="1">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StylePr>
    <w:tblStylePr w:type="lastCol">
      <w:rPr>
        <w:b/>
        <w:bCs/>
      </w:rPr>
    </w:tblStylePr>
  </w:style>
  <w:style w:type="table" w:styleId="Tabelacomgrade420" w:customStyle="1">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color="000000" w:sz="6" w:space="0"/>
      </w:tcBorders>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StylePr>
    <w:tblStylePr w:type="lastCol">
      <w:rPr>
        <w:b/>
        <w:bCs/>
        <w:color w:val="auto"/>
      </w:rPr>
    </w:tblStylePr>
  </w:style>
  <w:style w:type="table" w:styleId="Tabelacomgrade520" w:customStyle="1">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styleId="Tabelacomgrade620" w:customStyle="1">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color="000000" w:sz="6" w:space="0"/>
      </w:tcBorders>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StylePr>
    <w:tblStylePr w:type="firstCol">
      <w:rPr>
        <w:b/>
        <w:bCs/>
      </w:rPr>
    </w:tblStylePr>
    <w:tblStylePr w:type="nwCell">
      <w:tblPr/>
      <w:tcPr>
        <w:tcBorders>
          <w:tl2br w:val="single" w:color="000000" w:sz="6" w:space="0"/>
          <w:tr2bl w:val="none" w:color="auto" w:sz="0" w:space="0"/>
        </w:tcBorders>
      </w:tcPr>
    </w:tblStylePr>
  </w:style>
  <w:style w:type="table" w:styleId="Tabelacomgrade720" w:customStyle="1">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StylePr>
    <w:tblStylePr w:type="lastCol">
      <w:rPr>
        <w:b w:val="0"/>
        <w:bCs w:val="0"/>
      </w:rPr>
    </w:tblStylePr>
    <w:tblStylePr w:type="nwCell">
      <w:tblPr/>
      <w:tcPr>
        <w:tcBorders>
          <w:tl2br w:val="single" w:color="000000" w:sz="6" w:space="0"/>
          <w:tr2bl w:val="none" w:color="auto" w:sz="0" w:space="0"/>
        </w:tcBorders>
      </w:tcPr>
    </w:tblStylePr>
  </w:style>
  <w:style w:type="table" w:styleId="Tabelacomgrade820" w:customStyle="1">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StylePr>
    <w:tblStylePr w:type="lastCol">
      <w:rPr>
        <w:b/>
        <w:bCs/>
        <w:color w:val="auto"/>
      </w:rPr>
    </w:tblStylePr>
  </w:style>
  <w:style w:type="table" w:styleId="Tabelacomtema2" w:customStyle="1">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styleId="Tabelacontempornea2" w:customStyle="1">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styleId="TabeladaWeb12" w:customStyle="1">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styleId="TabeladaWeb22" w:customStyle="1">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styleId="TabeladaWeb32" w:customStyle="1">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styleId="TabeladeGrade1Clara11" w:customStyle="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color="666666" w:sz="12" w:space="0"/>
        </w:tcBorders>
      </w:tcPr>
    </w:tblStylePr>
    <w:tblStylePr w:type="lastRow">
      <w:rPr>
        <w:b/>
        <w:bCs/>
      </w:rPr>
    </w:tblStylePr>
    <w:tblStylePr w:type="firstCol">
      <w:rPr>
        <w:b/>
        <w:bCs/>
      </w:rPr>
    </w:tblStylePr>
    <w:tblStylePr w:type="lastCol">
      <w:rPr>
        <w:b/>
        <w:bCs/>
      </w:rPr>
    </w:tblStylePr>
  </w:style>
  <w:style w:type="table" w:styleId="TabeladeGrade1Clara-nfase111" w:customStyle="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211" w:customStyle="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color="D99594" w:sz="12" w:space="0"/>
        </w:tcBorders>
      </w:tcPr>
    </w:tblStylePr>
    <w:tblStylePr w:type="lastRow">
      <w:rPr>
        <w:b/>
        <w:bCs/>
      </w:rPr>
    </w:tblStylePr>
    <w:tblStylePr w:type="firstCol">
      <w:rPr>
        <w:b/>
        <w:bCs/>
      </w:rPr>
    </w:tblStylePr>
    <w:tblStylePr w:type="lastCol">
      <w:rPr>
        <w:b/>
        <w:bCs/>
      </w:rPr>
    </w:tblStylePr>
  </w:style>
  <w:style w:type="table" w:styleId="TabeladeGrade1Clara-nfase311" w:customStyle="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color="C2D69B" w:sz="12" w:space="0"/>
        </w:tcBorders>
      </w:tcPr>
    </w:tblStylePr>
    <w:tblStylePr w:type="lastRow">
      <w:rPr>
        <w:b/>
        <w:bCs/>
      </w:rPr>
    </w:tblStylePr>
    <w:tblStylePr w:type="firstCol">
      <w:rPr>
        <w:b/>
        <w:bCs/>
      </w:rPr>
    </w:tblStylePr>
    <w:tblStylePr w:type="lastCol">
      <w:rPr>
        <w:b/>
        <w:bCs/>
      </w:rPr>
    </w:tblStylePr>
  </w:style>
  <w:style w:type="table" w:styleId="TabeladeGrade1Clara-nfase411" w:customStyle="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511" w:customStyle="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611" w:customStyle="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11" w:customStyle="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111" w:customStyle="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211" w:customStyle="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311" w:customStyle="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411" w:customStyle="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color="B2A1C7"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511" w:customStyle="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611" w:customStyle="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color="FABF8F"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311" w:customStyle="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3-nfase111" w:customStyle="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3-nfase211" w:customStyle="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3-nfase311" w:customStyle="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3-nfase411" w:customStyle="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3-nfase511" w:customStyle="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3-nfase611" w:customStyle="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411" w:customStyle="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111" w:customStyle="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211" w:customStyle="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311" w:customStyle="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411" w:customStyle="1">
    <w:name w:val="Tabela de Grade 4 - Ênfase 411"/>
    <w:basedOn w:val="Tabelanormal"/>
    <w:uiPriority w:val="49"/>
    <w:rsid w:val="009D54B8"/>
    <w:rPr>
      <w:rFonts w:ascii="Times New Roman" w:hAnsi="Times New Roman"/>
    </w:rPr>
    <w:tblPr>
      <w:tblStyleRowBandSize w:val="1"/>
      <w:tblStyleColBandSize w:val="1"/>
    </w:tblPr>
    <w:tcPr>
      <w:tcBorders>
        <w:top w:val="single" w:color="8064A2" w:sz="4" w:space="0"/>
        <w:left w:val="single" w:color="8064A2" w:sz="4" w:space="0"/>
        <w:bottom w:val="single" w:color="8064A2" w:sz="4" w:space="0"/>
        <w:right w:val="single" w:color="8064A2" w:sz="4" w:space="0"/>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511" w:customStyle="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611" w:customStyle="1">
    <w:name w:val="Tabela de Grade 4 - Ênfase 611"/>
    <w:basedOn w:val="Tabelanormal"/>
    <w:uiPriority w:val="49"/>
    <w:rsid w:val="009D54B8"/>
    <w:rPr>
      <w:rFonts w:ascii="Times New Roman" w:hAnsi="Times New Roman"/>
    </w:rPr>
    <w:tblPr>
      <w:tblStyleRowBandSize w:val="1"/>
      <w:tblStyleColBandSize w:val="1"/>
    </w:tblPr>
    <w:tcPr>
      <w:tcBorders>
        <w:top w:val="double" w:color="F79646" w:sz="4" w:space="0"/>
      </w:tcBorders>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styleId="TabeladeGrade5Escura11" w:customStyle="1">
    <w:name w:val="Tabela de Grade 5 Escura11"/>
    <w:basedOn w:val="Tabelanormal"/>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CCCCCC"/>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blStylePr>
  </w:style>
  <w:style w:type="table" w:styleId="TabeladeGrade5Escura-nfase111" w:customStyle="1">
    <w:name w:val="Tabela de Grade 5 Escura - Ênfase 111"/>
    <w:basedOn w:val="Tabelanormal"/>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StylePr>
  </w:style>
  <w:style w:type="table" w:styleId="TabeladeGrade5Escura-nfase211" w:customStyle="1">
    <w:name w:val="Tabela de Grade 5 Escura - Ênfase 211"/>
    <w:basedOn w:val="Tabelanormal"/>
    <w:uiPriority w:val="50"/>
    <w:rsid w:val="009D54B8"/>
    <w:rPr>
      <w:rFonts w:ascii="Times New Roman" w:hAnsi="Times New Roman"/>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2DBDB"/>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311" w:customStyle="1">
    <w:name w:val="Tabela de Grade 5 Escura - Ênfase 311"/>
    <w:basedOn w:val="Tabelanormal"/>
    <w:uiPriority w:val="50"/>
    <w:rsid w:val="009D54B8"/>
    <w:rPr>
      <w:rFonts w:ascii="Times New Roman" w:hAnsi="Times New Roman"/>
    </w:rPr>
    <w:tblPr>
      <w:tblStyleRowBandSize w:val="1"/>
      <w:tblStyleColBandSize w:val="1"/>
    </w:tblPr>
    <w:tcPr>
      <w:tcBorders>
        <w:left w:val="single" w:color="FFFFFF" w:sz="4" w:space="0"/>
        <w:right w:val="single" w:color="FFFFFF" w:sz="4" w:space="0"/>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411" w:customStyle="1">
    <w:name w:val="Tabela de Grade 5 Escura - Ênfase 411"/>
    <w:basedOn w:val="Tabelanormal"/>
    <w:uiPriority w:val="50"/>
    <w:rsid w:val="009D54B8"/>
    <w:rPr>
      <w:rFonts w:ascii="Times New Roman" w:hAnsi="Times New Roman"/>
    </w:rPr>
    <w:tblPr>
      <w:tblStyleRowBandSize w:val="1"/>
      <w:tblStyleColBandSize w:val="1"/>
    </w:tblPr>
    <w:tcPr>
      <w:tcBorders>
        <w:left w:val="single" w:color="FFFFFF" w:sz="4" w:space="0"/>
        <w:right w:val="single" w:color="FFFFFF" w:sz="4" w:space="0"/>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511" w:customStyle="1">
    <w:name w:val="Tabela de Grade 5 Escura - Ênfase 511"/>
    <w:basedOn w:val="Tabelanormal"/>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DAEE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BACC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BACC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BACC6"/>
      </w:tcPr>
    </w:tblStylePr>
    <w:tblStylePr w:type="lastCol">
      <w:rPr>
        <w:b/>
        <w:bCs/>
        <w:color w:val="FFFFFF"/>
      </w:rPr>
    </w:tblStylePr>
  </w:style>
  <w:style w:type="table" w:styleId="TabeladeGrade6Colorida11" w:customStyle="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color="666666" w:sz="12" w:space="0"/>
        </w:tcBorders>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Grade6Colorida-nfase111" w:customStyle="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color="95B3D7" w:sz="12" w:space="0"/>
        </w:tcBorders>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Grade6Colorida-nfase211" w:customStyle="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311" w:customStyle="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411" w:customStyle="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color="B2A1C7" w:sz="12" w:space="0"/>
        </w:tcBorders>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Grade6Colorida-nfase511" w:customStyle="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color="92CDDC" w:sz="12" w:space="0"/>
        </w:tcBorders>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Grade6Colorida-nfase611" w:customStyle="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color="FABF8F" w:sz="12" w:space="0"/>
        </w:tcBorders>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Grade7Colorida11" w:customStyle="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7Colorida-nfase111" w:customStyle="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7Colorida-nfase211" w:customStyle="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7Colorida-nfase311" w:customStyle="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7Colorida-nfase411" w:customStyle="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7Colorida-nfase511" w:customStyle="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7Colorida-nfase611" w:customStyle="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Lista1Clara11" w:customStyle="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color="666666" w:sz="4"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1Clara-nfase111" w:customStyle="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color="95B3D7" w:sz="4" w:space="0"/>
        </w:tcBorders>
      </w:tcPr>
    </w:tblStylePr>
    <w:tblStylePr w:type="lastRow">
      <w:rPr>
        <w:b/>
        <w:bCs/>
      </w:rPr>
      <w:tblPr/>
      <w:tcPr>
        <w:tcBorders>
          <w:top w:val="sing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1Clara-nfase211" w:customStyle="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color="D99594" w:sz="4" w:space="0"/>
        </w:tcBorders>
      </w:tcPr>
    </w:tblStylePr>
    <w:tblStylePr w:type="lastRow">
      <w:rPr>
        <w:b/>
        <w:bCs/>
      </w:rPr>
      <w:tblPr/>
      <w:tcPr>
        <w:tcBorders>
          <w:top w:val="single" w:color="D99594" w:sz="4" w:space="0"/>
        </w:tcBorders>
      </w:tcPr>
    </w:tblStylePr>
    <w:tblStylePr w:type="firstCol">
      <w:rPr>
        <w:b/>
        <w:bCs/>
      </w:rPr>
    </w:tblStylePr>
    <w:tblStylePr w:type="lastCol">
      <w:rPr>
        <w:b/>
        <w:bCs/>
      </w:rPr>
    </w:tblStylePr>
    <w:tblStylePr w:type="band1Vert">
      <w:tblPr/>
      <w:tcPr>
        <w:shd w:val="clear" w:color="auto" w:fill="F2DBDB"/>
      </w:tcPr>
    </w:tblStylePr>
  </w:style>
  <w:style w:type="table" w:styleId="TabeladeLista1Clara-nfase311" w:customStyle="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color="C2D69B" w:sz="4" w:space="0"/>
        </w:tcBorders>
      </w:tcPr>
    </w:tblStylePr>
    <w:tblStylePr w:type="lastRow">
      <w:rPr>
        <w:b/>
        <w:bCs/>
      </w:rPr>
      <w:tblPr/>
      <w:tcPr>
        <w:tcBorders>
          <w:top w:val="single" w:color="C2D69B" w:sz="4" w:space="0"/>
        </w:tcBorders>
      </w:tcPr>
    </w:tblStylePr>
    <w:tblStylePr w:type="firstCol">
      <w:rPr>
        <w:b/>
        <w:bCs/>
      </w:rPr>
    </w:tblStylePr>
    <w:tblStylePr w:type="lastCol">
      <w:rPr>
        <w:b/>
        <w:bCs/>
      </w:rPr>
    </w:tblStylePr>
    <w:tblStylePr w:type="band1Vert">
      <w:tblPr/>
      <w:tcPr>
        <w:shd w:val="clear" w:color="auto" w:fill="EAF1DD"/>
      </w:tcPr>
    </w:tblStylePr>
  </w:style>
  <w:style w:type="table" w:styleId="TabeladeLista1Clara-nfase411" w:customStyle="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color="B2A1C7" w:sz="4" w:space="0"/>
        </w:tcBorders>
      </w:tcPr>
    </w:tblStylePr>
    <w:tblStylePr w:type="lastRow">
      <w:rPr>
        <w:b/>
        <w:bCs/>
      </w:rPr>
      <w:tblPr/>
      <w:tcPr>
        <w:tcBorders>
          <w:top w:val="sing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Lista1Clara-nfase511" w:customStyle="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color="92CDDC" w:sz="4" w:space="0"/>
        </w:tcBorders>
      </w:tcPr>
    </w:tblStylePr>
    <w:tblStylePr w:type="lastRow">
      <w:rPr>
        <w:b/>
        <w:bCs/>
      </w:rPr>
      <w:tblPr/>
      <w:tcPr>
        <w:tcBorders>
          <w:top w:val="sing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Lista1Clara-nfase611" w:customStyle="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color="FABF8F" w:sz="4" w:space="0"/>
        </w:tcBorders>
      </w:tcPr>
    </w:tblStylePr>
    <w:tblStylePr w:type="lastRow">
      <w:rPr>
        <w:b/>
        <w:bCs/>
      </w:rPr>
      <w:tblPr/>
      <w:tcPr>
        <w:tcBorders>
          <w:top w:val="sing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Lista211" w:customStyle="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11" w:customStyle="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11" w:customStyle="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11" w:customStyle="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11" w:customStyle="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11" w:customStyle="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11" w:customStyle="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311" w:customStyle="1">
    <w:name w:val="Tabela de Lista 311"/>
    <w:basedOn w:val="Tabelanormal"/>
    <w:uiPriority w:val="48"/>
    <w:rsid w:val="009D54B8"/>
    <w:rPr>
      <w:rFonts w:ascii="Times New Roman" w:hAnsi="Times New Roman"/>
    </w:rPr>
    <w:tblPr>
      <w:tblStyleRowBandSize w:val="1"/>
      <w:tblStyleColBandSize w:val="1"/>
    </w:tblPr>
    <w:tcPr>
      <w:tcBorders>
        <w:top w:val="single" w:color="000000" w:sz="4" w:space="0"/>
        <w:bottom w:val="single" w:color="000000" w:sz="4" w:space="0"/>
      </w:tcBorders>
    </w:tcPr>
    <w:tblStylePr w:type="firstRow">
      <w:rPr>
        <w:b/>
        <w:bCs/>
        <w:color w:val="FFFFFF"/>
      </w:rPr>
      <w:tblPr/>
      <w:tcPr>
        <w:shd w:val="clear" w:color="auto" w:fill="000000"/>
      </w:tcPr>
    </w:tblStylePr>
    <w:tblStylePr w:type="lastRow">
      <w:rPr>
        <w:b/>
        <w:bCs/>
      </w:rPr>
      <w:tblPr/>
      <w:tcPr>
        <w:tcBorders>
          <w:top w:val="double" w:color="000000"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000000" w:sz="4" w:space="0"/>
          <w:right w:val="single" w:color="000000"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sz="4" w:space="0"/>
          <w:left w:val="nil"/>
        </w:tcBorders>
      </w:tcPr>
    </w:tblStylePr>
    <w:tblStylePr w:type="swCell">
      <w:tblPr/>
      <w:tcPr>
        <w:tcBorders>
          <w:top w:val="double" w:color="000000" w:sz="4" w:space="0"/>
          <w:right w:val="nil"/>
        </w:tcBorders>
      </w:tcPr>
    </w:tblStylePr>
  </w:style>
  <w:style w:type="table" w:styleId="TabeladeLista3-nfase111" w:customStyle="1">
    <w:name w:val="Tabela de Lista 3 - Ênfase 111"/>
    <w:basedOn w:val="Tabelanormal"/>
    <w:uiPriority w:val="48"/>
    <w:rsid w:val="009D54B8"/>
    <w:rPr>
      <w:rFonts w:ascii="Times New Roman" w:hAnsi="Times New Roman"/>
    </w:rPr>
    <w:tblPr>
      <w:tblStyleRowBandSize w:val="1"/>
      <w:tblStyleColBandSize w:val="1"/>
    </w:tblPr>
    <w:tcPr>
      <w:tcBorders>
        <w:top w:val="single" w:color="4F81BD" w:sz="4" w:space="0"/>
        <w:bottom w:val="single" w:color="4F81BD" w:sz="4" w:space="0"/>
      </w:tcBorders>
    </w:tcPr>
    <w:tblStylePr w:type="firstRow">
      <w:rPr>
        <w:b/>
        <w:bCs/>
        <w:color w:val="FFFFFF"/>
      </w:rPr>
      <w:tblPr/>
      <w:tcPr>
        <w:shd w:val="clear" w:color="auto" w:fill="4F81BD"/>
      </w:tcPr>
    </w:tblStylePr>
    <w:tblStylePr w:type="lastRow">
      <w:rPr>
        <w:b/>
        <w:bCs/>
      </w:rPr>
      <w:tblPr/>
      <w:tcPr>
        <w:tcBorders>
          <w:top w:val="double" w:color="4F81BD"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F81BD" w:sz="4" w:space="0"/>
          <w:right w:val="single" w:color="4F81BD"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sz="4" w:space="0"/>
          <w:left w:val="nil"/>
        </w:tcBorders>
      </w:tcPr>
    </w:tblStylePr>
    <w:tblStylePr w:type="swCell">
      <w:tblPr/>
      <w:tcPr>
        <w:tcBorders>
          <w:top w:val="double" w:color="4F81BD" w:sz="4" w:space="0"/>
          <w:right w:val="nil"/>
        </w:tcBorders>
      </w:tcPr>
    </w:tblStylePr>
  </w:style>
  <w:style w:type="table" w:styleId="TabeladeLista3-nfase211" w:customStyle="1">
    <w:name w:val="Tabela de Lista 3 - Ênfase 211"/>
    <w:basedOn w:val="Tabelanormal"/>
    <w:uiPriority w:val="48"/>
    <w:rsid w:val="009D54B8"/>
    <w:rPr>
      <w:rFonts w:ascii="Times New Roman" w:hAnsi="Times New Roman"/>
    </w:rPr>
    <w:tblPr>
      <w:tblStyleRowBandSize w:val="1"/>
      <w:tblStyleColBandSize w:val="1"/>
    </w:tblPr>
    <w:tcPr>
      <w:tcBorders>
        <w:top w:val="double" w:color="C0504D" w:sz="4" w:space="0"/>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sz="4" w:space="0"/>
          <w:left w:val="nil"/>
        </w:tcBorders>
      </w:tcPr>
    </w:tblStylePr>
    <w:tblStylePr w:type="swCell">
      <w:tblPr/>
      <w:tcPr>
        <w:tcBorders>
          <w:top w:val="double" w:color="C0504D" w:sz="4" w:space="0"/>
          <w:right w:val="nil"/>
        </w:tcBorders>
      </w:tcPr>
    </w:tblStylePr>
  </w:style>
  <w:style w:type="table" w:styleId="TabeladeLista3-nfase311" w:customStyle="1">
    <w:name w:val="Tabela de Lista 3 - Ênfase 311"/>
    <w:basedOn w:val="Tabelanormal"/>
    <w:uiPriority w:val="48"/>
    <w:rsid w:val="009D54B8"/>
    <w:rPr>
      <w:rFonts w:ascii="Times New Roman" w:hAnsi="Times New Roman"/>
    </w:rPr>
    <w:tblPr>
      <w:tblStyleRowBandSize w:val="1"/>
      <w:tblStyleColBandSize w:val="1"/>
    </w:tblPr>
    <w:tcPr>
      <w:tcBorders>
        <w:top w:val="single" w:color="9BBB59" w:sz="4" w:space="0"/>
        <w:bottom w:val="single" w:color="9BBB59" w:sz="4" w:space="0"/>
      </w:tcBorders>
    </w:tcPr>
    <w:tblStylePr w:type="firstRow">
      <w:rPr>
        <w:b/>
        <w:bCs/>
        <w:color w:val="FFFFFF"/>
      </w:rPr>
      <w:tblPr/>
      <w:tcPr>
        <w:shd w:val="clear" w:color="auto" w:fill="9BBB59"/>
      </w:tcPr>
    </w:tblStylePr>
    <w:tblStylePr w:type="lastRow">
      <w:rPr>
        <w:b/>
        <w:bCs/>
      </w:rPr>
      <w:tblPr/>
      <w:tcPr>
        <w:tcBorders>
          <w:top w:val="double" w:color="9BBB59"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9BBB59" w:sz="4" w:space="0"/>
          <w:right w:val="single" w:color="9BBB59"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sz="4" w:space="0"/>
          <w:left w:val="nil"/>
        </w:tcBorders>
      </w:tcPr>
    </w:tblStylePr>
    <w:tblStylePr w:type="swCell">
      <w:tblPr/>
      <w:tcPr>
        <w:tcBorders>
          <w:top w:val="double" w:color="9BBB59" w:sz="4" w:space="0"/>
          <w:right w:val="nil"/>
        </w:tcBorders>
      </w:tcPr>
    </w:tblStylePr>
  </w:style>
  <w:style w:type="table" w:styleId="TabeladeLista3-nfase411" w:customStyle="1">
    <w:name w:val="Tabela de Lista 3 - Ênfase 411"/>
    <w:basedOn w:val="Tabelanormal"/>
    <w:uiPriority w:val="48"/>
    <w:rsid w:val="009D54B8"/>
    <w:rPr>
      <w:rFonts w:ascii="Times New Roman" w:hAnsi="Times New Roman"/>
    </w:rPr>
    <w:tblPr>
      <w:tblStyleRowBandSize w:val="1"/>
      <w:tblStyleColBandSize w:val="1"/>
    </w:tblPr>
    <w:tcPr>
      <w:tcBorders>
        <w:top w:val="single" w:color="8064A2" w:sz="4" w:space="0"/>
        <w:bottom w:val="single" w:color="8064A2" w:sz="4" w:space="0"/>
      </w:tcBorders>
    </w:tcPr>
    <w:tblStylePr w:type="firstRow">
      <w:rPr>
        <w:b/>
        <w:bCs/>
        <w:color w:val="FFFFFF"/>
      </w:rPr>
      <w:tblPr/>
      <w:tcPr>
        <w:shd w:val="clear" w:color="auto" w:fill="8064A2"/>
      </w:tcPr>
    </w:tblStylePr>
    <w:tblStylePr w:type="lastRow">
      <w:rPr>
        <w:b/>
        <w:bCs/>
      </w:rPr>
      <w:tblPr/>
      <w:tcPr>
        <w:tcBorders>
          <w:top w:val="double" w:color="8064A2"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8064A2" w:sz="4" w:space="0"/>
          <w:right w:val="single" w:color="8064A2"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sz="4" w:space="0"/>
          <w:left w:val="nil"/>
        </w:tcBorders>
      </w:tcPr>
    </w:tblStylePr>
    <w:tblStylePr w:type="swCell">
      <w:tblPr/>
      <w:tcPr>
        <w:tcBorders>
          <w:top w:val="double" w:color="8064A2" w:sz="4" w:space="0"/>
          <w:right w:val="nil"/>
        </w:tcBorders>
      </w:tcPr>
    </w:tblStylePr>
  </w:style>
  <w:style w:type="table" w:styleId="TabeladeLista3-nfase511" w:customStyle="1">
    <w:name w:val="Tabela de Lista 3 - Ênfase 511"/>
    <w:basedOn w:val="Tabelanormal"/>
    <w:uiPriority w:val="48"/>
    <w:rsid w:val="009D54B8"/>
    <w:rPr>
      <w:rFonts w:ascii="Times New Roman" w:hAnsi="Times New Roman"/>
    </w:rPr>
    <w:tblPr>
      <w:tblStyleRowBandSize w:val="1"/>
      <w:tblStyleColBandSize w:val="1"/>
    </w:tblPr>
    <w:tcPr>
      <w:tcBorders>
        <w:top w:val="single" w:color="4BACC6" w:sz="4" w:space="0"/>
        <w:bottom w:val="single" w:color="4BACC6" w:sz="4" w:space="0"/>
      </w:tcBorders>
    </w:tcPr>
    <w:tblStylePr w:type="firstRow">
      <w:rPr>
        <w:b/>
        <w:bCs/>
        <w:color w:val="FFFFFF"/>
      </w:rPr>
      <w:tblPr/>
      <w:tcPr>
        <w:shd w:val="clear" w:color="auto" w:fill="4BACC6"/>
      </w:tcPr>
    </w:tblStylePr>
    <w:tblStylePr w:type="lastRow">
      <w:rPr>
        <w:b/>
        <w:bCs/>
      </w:rPr>
      <w:tblPr/>
      <w:tcPr>
        <w:tcBorders>
          <w:top w:val="double" w:color="4BACC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BACC6" w:sz="4" w:space="0"/>
          <w:right w:val="single" w:color="4BACC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sz="4" w:space="0"/>
          <w:left w:val="nil"/>
        </w:tcBorders>
      </w:tcPr>
    </w:tblStylePr>
    <w:tblStylePr w:type="swCell">
      <w:tblPr/>
      <w:tcPr>
        <w:tcBorders>
          <w:top w:val="double" w:color="4BACC6" w:sz="4" w:space="0"/>
          <w:right w:val="nil"/>
        </w:tcBorders>
      </w:tcPr>
    </w:tblStylePr>
  </w:style>
  <w:style w:type="table" w:styleId="TabeladeLista3-nfase611" w:customStyle="1">
    <w:name w:val="Tabela de Lista 3 - Ênfase 611"/>
    <w:basedOn w:val="Tabelanormal"/>
    <w:uiPriority w:val="48"/>
    <w:rsid w:val="009D54B8"/>
    <w:rPr>
      <w:rFonts w:ascii="Times New Roman" w:hAnsi="Times New Roman"/>
    </w:rPr>
    <w:tblPr>
      <w:tblStyleRowBandSize w:val="1"/>
      <w:tblStyleColBandSize w:val="1"/>
    </w:tblPr>
    <w:tcPr>
      <w:tcBorders>
        <w:top w:val="single" w:color="F79646" w:sz="4" w:space="0"/>
        <w:bottom w:val="single" w:color="F79646" w:sz="4" w:space="0"/>
      </w:tcBorders>
    </w:tcPr>
    <w:tblStylePr w:type="firstRow">
      <w:rPr>
        <w:b/>
        <w:bCs/>
        <w:color w:val="FFFFFF"/>
      </w:rPr>
      <w:tblPr/>
      <w:tcPr>
        <w:shd w:val="clear" w:color="auto" w:fill="F79646"/>
      </w:tcPr>
    </w:tblStylePr>
    <w:tblStylePr w:type="lastRow">
      <w:rPr>
        <w:b/>
        <w:bCs/>
      </w:rPr>
      <w:tblPr/>
      <w:tcPr>
        <w:tcBorders>
          <w:top w:val="double" w:color="F7964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F79646" w:sz="4" w:space="0"/>
          <w:right w:val="single" w:color="F7964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sz="4" w:space="0"/>
          <w:left w:val="nil"/>
        </w:tcBorders>
      </w:tcPr>
    </w:tblStylePr>
    <w:tblStylePr w:type="swCell">
      <w:tblPr/>
      <w:tcPr>
        <w:tcBorders>
          <w:top w:val="double" w:color="F79646" w:sz="4" w:space="0"/>
          <w:right w:val="nil"/>
        </w:tcBorders>
      </w:tcPr>
    </w:tblStylePr>
  </w:style>
  <w:style w:type="table" w:styleId="TabeladeLista411" w:customStyle="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tcBorders>
        <w:shd w:val="clear" w:color="auto" w:fill="000000"/>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4-nfase111" w:customStyle="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tcBorders>
        <w:shd w:val="clear" w:color="auto" w:fill="4F81BD"/>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4-nfase211" w:customStyle="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311" w:customStyle="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411" w:customStyle="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color="8064A2" w:sz="4" w:space="0"/>
          <w:left w:val="single" w:color="8064A2" w:sz="4" w:space="0"/>
          <w:bottom w:val="single" w:color="8064A2" w:sz="4" w:space="0"/>
          <w:right w:val="single" w:color="8064A2" w:sz="4" w:space="0"/>
          <w:insideH w:val="nil"/>
        </w:tcBorders>
        <w:shd w:val="clear" w:color="auto" w:fill="8064A2"/>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Lista4-nfase511" w:customStyle="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tcBorders>
        <w:shd w:val="clear" w:color="auto" w:fill="4BACC6"/>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Lista4-nfase611" w:customStyle="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tcBorders>
        <w:shd w:val="clear" w:color="auto" w:fill="F79646"/>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Lista5Escura11" w:customStyle="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000000"/>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11" w:customStyle="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F81B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11" w:customStyle="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color="FFFFFF" w:sz="4" w:space="0"/>
        <w:right w:val="single" w:color="FFFFFF" w:sz="4" w:space="0"/>
      </w:tcBorders>
      <w:shd w:val="clear" w:color="auto" w:fill="C0504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11" w:customStyle="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9BBB59"/>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11" w:customStyle="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8064A2"/>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11" w:customStyle="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BACC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11" w:customStyle="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7964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11" w:customStyle="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color="000000" w:sz="4" w:space="0"/>
        </w:tcBorders>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deLista6Colorida-nfase111" w:customStyle="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color="4F81BD" w:sz="4" w:space="0"/>
        </w:tcBorders>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eladeLista6Colorida-nfase211" w:customStyle="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color="C0504D" w:sz="4" w:space="0"/>
        </w:tcBorders>
      </w:tcPr>
    </w:tblStylePr>
    <w:tblStylePr w:type="lastRow">
      <w:rPr>
        <w:b/>
        <w:bCs/>
      </w:rPr>
      <w:tblPr/>
      <w:tcPr>
        <w:tcBorders>
          <w:top w:val="double" w:color="C0504D" w:sz="4" w:space="0"/>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eladeLista6Colorida-nfase311" w:customStyle="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color="9BBB59" w:sz="4" w:space="0"/>
        </w:tcBorders>
      </w:tcPr>
    </w:tblStylePr>
    <w:tblStylePr w:type="lastRow">
      <w:rPr>
        <w:b/>
        <w:bCs/>
      </w:rPr>
      <w:tblPr/>
      <w:tcPr>
        <w:tcBorders>
          <w:top w:val="double" w:color="9BBB59" w:sz="4" w:space="0"/>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eladeLista6Colorida-nfase411" w:customStyle="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color="8064A2" w:sz="4" w:space="0"/>
        </w:tcBorders>
      </w:tcPr>
    </w:tblStylePr>
    <w:tblStylePr w:type="lastRow">
      <w:rPr>
        <w:b/>
        <w:bCs/>
      </w:rPr>
      <w:tblPr/>
      <w:tcPr>
        <w:tcBorders>
          <w:top w:val="double" w:color="8064A2" w:sz="4" w:space="0"/>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eladeLista6Colorida-nfase511" w:customStyle="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color="4BACC6" w:sz="4" w:space="0"/>
        </w:tcBorders>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eladeLista6Colorida-nfase611" w:customStyle="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color="F79646" w:sz="4" w:space="0"/>
        </w:tcBorders>
      </w:tcPr>
    </w:tblStylePr>
    <w:tblStylePr w:type="lastRow">
      <w:rPr>
        <w:b/>
        <w:bCs/>
      </w:rPr>
      <w:tblPr/>
      <w:tcPr>
        <w:tcBorders>
          <w:top w:val="double" w:color="F79646" w:sz="4" w:space="0"/>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eladeLista7Colorida11" w:customStyle="1">
    <w:name w:val="Tabela de Lista 7 Colorida11"/>
    <w:basedOn w:val="Tabelanormal"/>
    <w:uiPriority w:val="52"/>
    <w:rsid w:val="009D54B8"/>
    <w:rPr>
      <w:rFonts w:ascii="Times New Roman" w:hAnsi="Times New Roman"/>
      <w:color w:val="000000"/>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111" w:customStyle="1">
    <w:name w:val="Tabela de Lista 7 Colorida - Ênfase 111"/>
    <w:basedOn w:val="Tabelanormal"/>
    <w:uiPriority w:val="52"/>
    <w:rsid w:val="009D54B8"/>
    <w:rPr>
      <w:rFonts w:ascii="Times New Roman" w:hAnsi="Times New Roman"/>
      <w:color w:val="365F91"/>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211" w:customStyle="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color="C0504D"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311" w:customStyle="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color="9BBB59"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411" w:customStyle="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color="8064A2" w:sz="4" w:space="0"/>
      </w:tcBorders>
      <w:shd w:val="clear" w:color="auto" w:fill="FFFFFF"/>
    </w:tcPr>
    <w:tblStylePr w:type="firstRow">
      <w:rPr>
        <w:rFonts w:ascii="@SimSun-ExtG" w:hAnsi="@SimSun-ExtG" w:eastAsia="Times New Roman" w:cs="Times New Roman"/>
        <w:i/>
        <w:iCs/>
        <w:sz w:val="26"/>
      </w:rPr>
      <w:tblPr/>
      <w:tcPr>
        <w:tcBorders>
          <w:bottom w:val="single" w:color="8064A2" w:sz="4" w:space="0"/>
        </w:tcBorders>
        <w:shd w:val="clear" w:color="auto" w:fill="FFFFFF"/>
      </w:tcPr>
    </w:tblStylePr>
    <w:tblStylePr w:type="lastRow">
      <w:rPr>
        <w:rFonts w:ascii="@SimSun-ExtG" w:hAnsi="@SimSun-ExtG" w:eastAsia="Times New Roman" w:cs="Times New Roman"/>
        <w:i/>
        <w:iCs/>
        <w:sz w:val="26"/>
      </w:rPr>
      <w:tblPr/>
      <w:tcPr>
        <w:tcBorders>
          <w:top w:val="single" w:color="8064A2" w:sz="4" w:space="0"/>
        </w:tcBorders>
        <w:shd w:val="clear" w:color="auto" w:fill="FFFFFF"/>
      </w:tc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11" w:customStyle="1">
    <w:name w:val="Tabela de Lista 7 Colorida - Ênfase 511"/>
    <w:basedOn w:val="Tabelanormal"/>
    <w:uiPriority w:val="52"/>
    <w:rsid w:val="009D54B8"/>
    <w:rPr>
      <w:rFonts w:ascii="Times New Roman" w:hAnsi="Times New Roman"/>
      <w:color w:val="31849B"/>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611" w:customStyle="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color="F79646"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elegante2" w:customStyle="1">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styleId="Tabelaemcolunas12" w:customStyle="1">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22" w:customStyle="1">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emcolunas32" w:customStyle="1">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2" w:customStyle="1">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StylePr>
    <w:tblStylePr w:type="band2Vert">
      <w:rPr>
        <w:color w:val="auto"/>
      </w:rPr>
      <w:tblPr/>
      <w:tcPr>
        <w:shd w:val="pct10" w:color="000000" w:fill="FFFFFF"/>
      </w:tcPr>
    </w:tblStylePr>
  </w:style>
  <w:style w:type="table" w:styleId="Tabelaemcolunas52" w:customStyle="1">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StylePr>
    <w:tblStylePr w:type="band2Vert">
      <w:rPr>
        <w:color w:val="auto"/>
      </w:rPr>
    </w:tblStylePr>
  </w:style>
  <w:style w:type="table" w:styleId="Tabelaemlista12" w:customStyle="1">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color="000000" w:sz="6" w:space="0"/>
      </w:tcBorders>
      <w:shd w:val="solid" w:color="C0C0C0" w:fill="FFFFFF"/>
    </w:tc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22" w:customStyle="1">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color="000000" w:sz="6" w:space="0"/>
      </w:tcBorders>
      <w:shd w:val="pct20" w:color="00FF00" w:fill="FFFFFF"/>
    </w:tc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table" w:styleId="Tabelaemlista32" w:customStyle="1">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color="000000" w:sz="12" w:space="0"/>
      </w:tcBorders>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aemlista42" w:customStyle="1">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styleId="Tabelaemlista52" w:customStyle="1">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styleId="Tabelaemlista62" w:customStyle="1">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style>
  <w:style w:type="table" w:styleId="Tabelaemlista72" w:customStyle="1">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emlista82" w:customStyle="1">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StylePr>
  </w:style>
  <w:style w:type="table" w:styleId="Tabelaprofissional2" w:customStyle="1">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elaSimples1110" w:customStyle="1">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Simples211" w:customStyle="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TabelaSimples-21" w:customStyle="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elaSimples311" w:customStyle="1">
    <w:name w:val="Tabela Simples 311"/>
    <w:basedOn w:val="Tabelanormal"/>
    <w:uiPriority w:val="43"/>
    <w:rsid w:val="009D54B8"/>
    <w:rPr>
      <w:rFonts w:ascii="Times New Roman" w:hAnsi="Times New Roman"/>
    </w:rPr>
    <w:tblPr>
      <w:tblStyleRowBandSize w:val="1"/>
      <w:tblStyleColBandSize w:val="1"/>
    </w:tblPr>
    <w:tcPr>
      <w:tcBorders>
        <w:bottom w:val="single" w:color="7F7F7F" w:sz="4" w:space="0"/>
        <w:right w:val="single" w:color="7F7F7F"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1" w:customStyle="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elaSimples411" w:customStyle="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Simples511" w:customStyle="1">
    <w:name w:val="Tabela Simples 511"/>
    <w:basedOn w:val="Tabelanormal"/>
    <w:uiPriority w:val="45"/>
    <w:rsid w:val="009D54B8"/>
    <w:rPr>
      <w:rFonts w:ascii="Times New Roman" w:hAnsi="Times New Roman"/>
    </w:rPr>
    <w:tblPr>
      <w:tblStyleRowBandSize w:val="1"/>
      <w:tblStyleColBandSize w:val="1"/>
    </w:tblPr>
    <w:tcPr>
      <w:tcBorders>
        <w:right w:val="single" w:color="7F7F7F" w:sz="4" w:space="0"/>
      </w:tcBorders>
      <w:shd w:val="clear" w:color="auto" w:fill="FFFFFF"/>
    </w:tcPr>
    <w:tblStylePr w:type="firstRow">
      <w:rPr>
        <w:rFonts w:ascii="@SimSun-ExtG" w:hAnsi="@SimSun-ExtG" w:eastAsia="Times New Roman" w:cs="Times New Roman"/>
        <w:i/>
        <w:iCs/>
        <w:sz w:val="26"/>
      </w:rPr>
      <w:tblPr/>
      <w:tcPr>
        <w:tcBorders>
          <w:bottom w:val="single" w:color="7F7F7F" w:sz="4" w:space="0"/>
        </w:tcBorders>
        <w:shd w:val="clear" w:color="auto" w:fill="FFFFFF"/>
      </w:tcPr>
    </w:tblStylePr>
    <w:tblStylePr w:type="lastRow">
      <w:rPr>
        <w:rFonts w:ascii="@SimSun-ExtG" w:hAnsi="@SimSun-ExtG" w:eastAsia="Times New Roman" w:cs="Times New Roman"/>
        <w:i/>
        <w:iCs/>
        <w:sz w:val="26"/>
      </w:rPr>
      <w:tblPr/>
      <w:tcPr>
        <w:tcBorders>
          <w:top w:val="single" w:color="7F7F7F" w:sz="4" w:space="0"/>
        </w:tcBorders>
        <w:shd w:val="clear" w:color="auto" w:fill="FFFFFF"/>
      </w:tc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2" w:customStyle="1">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sutil22" w:customStyle="1">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color="000000" w:sz="12" w:space="0"/>
        <w:right w:val="single" w:color="000000" w:sz="12" w:space="0"/>
      </w:tcBorders>
      <w:shd w:val="pct25" w:color="808000" w:fill="FFFFFF"/>
    </w:tc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acomgrade2311" w:customStyle="1">
    <w:name w:val="Tabela com grade2311"/>
    <w:basedOn w:val="Tabelanormal"/>
    <w:next w:val="Tabelacomgrade"/>
    <w:rsid w:val="009D54B8"/>
    <w:tblPr/>
  </w:style>
  <w:style w:type="table" w:styleId="Tabelacomgrade341" w:customStyle="1">
    <w:name w:val="Tabela com grade341"/>
    <w:basedOn w:val="Tabelanormal"/>
    <w:next w:val="Tabelacomgrade"/>
    <w:uiPriority w:val="59"/>
    <w:rsid w:val="009D54B8"/>
    <w:tblPr/>
  </w:style>
  <w:style w:type="table" w:styleId="Tabelacomgrade351" w:customStyle="1">
    <w:name w:val="Tabela com grade351"/>
    <w:basedOn w:val="Tabelanormal"/>
    <w:next w:val="Tabelacomgrade"/>
    <w:uiPriority w:val="59"/>
    <w:rsid w:val="009D54B8"/>
    <w:tblPr/>
  </w:style>
  <w:style w:type="table" w:styleId="Tabelacomgrade431" w:customStyle="1">
    <w:name w:val="Tabela com grade431"/>
    <w:basedOn w:val="Tabelanormal"/>
    <w:next w:val="Tabelacomgrade"/>
    <w:uiPriority w:val="59"/>
    <w:rsid w:val="009D54B8"/>
    <w:tblPr>
      <w:tblInd w:w="0" w:type="nil"/>
    </w:tblPr>
  </w:style>
  <w:style w:type="table" w:styleId="Tabelacomgrade3011" w:customStyle="1">
    <w:name w:val="Tabela com grade3011"/>
    <w:basedOn w:val="Tabelanormal"/>
    <w:next w:val="Tabelacomgrade"/>
    <w:uiPriority w:val="59"/>
    <w:rsid w:val="009D54B8"/>
    <w:tblPr/>
  </w:style>
  <w:style w:type="table" w:styleId="Tabelacomgrade302" w:customStyle="1">
    <w:name w:val="Tabela com grade302"/>
    <w:basedOn w:val="Tabelanormal"/>
    <w:next w:val="Tabelacomgrade"/>
    <w:rsid w:val="009D54B8"/>
    <w:tblPr/>
  </w:style>
  <w:style w:type="table" w:styleId="Tabelacomgrade84" w:customStyle="1">
    <w:name w:val="Tabela com grade84"/>
    <w:basedOn w:val="Tabelanormal"/>
    <w:next w:val="Tabelacomgrade"/>
    <w:uiPriority w:val="59"/>
    <w:rsid w:val="009D54B8"/>
    <w:tblPr/>
  </w:style>
  <w:style w:type="table" w:styleId="Tabelacomgrade491" w:customStyle="1">
    <w:name w:val="Tabela com grade491"/>
    <w:basedOn w:val="Tabelanormal"/>
    <w:next w:val="Tabelacomgrade"/>
    <w:uiPriority w:val="59"/>
    <w:rsid w:val="009D54B8"/>
    <w:pPr>
      <w:spacing w:before="360" w:after="360" w:line="320" w:lineRule="exact"/>
    </w:pPr>
    <w:tblPr>
      <w:tblInd w:w="0" w:type="nil"/>
    </w:tblPr>
  </w:style>
  <w:style w:type="table" w:styleId="Tabelacomgrade501" w:customStyle="1">
    <w:name w:val="Tabela com grade501"/>
    <w:basedOn w:val="Tabelanormal"/>
    <w:next w:val="Tabelacomgrade"/>
    <w:uiPriority w:val="59"/>
    <w:rsid w:val="009D54B8"/>
    <w:tblPr/>
  </w:style>
  <w:style w:type="table" w:styleId="Tabelacomgrade531" w:customStyle="1">
    <w:name w:val="Tabela com grade531"/>
    <w:basedOn w:val="Tabelanormal"/>
    <w:next w:val="Tabelacomgrade"/>
    <w:rsid w:val="009D54B8"/>
    <w:tblPr/>
  </w:style>
  <w:style w:type="table" w:styleId="Tabelacomgrade85" w:customStyle="1">
    <w:name w:val="Tabela com grade85"/>
    <w:basedOn w:val="Tabelanormal"/>
    <w:next w:val="Tabelacomgrade"/>
    <w:rsid w:val="009D54B8"/>
    <w:tblPr/>
  </w:style>
  <w:style w:type="table" w:styleId="Tabelacomgrade86" w:customStyle="1">
    <w:name w:val="Tabela com grade86"/>
    <w:basedOn w:val="Tabelanormal"/>
    <w:next w:val="Tabelacomgrade"/>
    <w:uiPriority w:val="59"/>
    <w:rsid w:val="009D54B8"/>
    <w:tblPr/>
  </w:style>
  <w:style w:type="paragraph" w:styleId="onsIlustraoFim93" w:customStyle="1">
    <w:name w:val="onsIlustração_Fim93"/>
    <w:basedOn w:val="onsNormal"/>
    <w:next w:val="onsNormal"/>
    <w:unhideWhenUsed/>
    <w:rsid w:val="009D54B8"/>
    <w:pPr>
      <w:pBdr>
        <w:top w:val="single" w:color="000000" w:sz="24" w:space="1"/>
      </w:pBdr>
      <w:tabs>
        <w:tab w:val="left" w:pos="567"/>
      </w:tabs>
      <w:spacing w:before="200" w:after="0" w:line="200" w:lineRule="exact"/>
      <w:ind w:left="567" w:hanging="567"/>
      <w:jc w:val="left"/>
    </w:pPr>
    <w:rPr>
      <w:color w:val="000000"/>
      <w:sz w:val="16"/>
      <w:szCs w:val="20"/>
      <w:lang w:val="en-US"/>
    </w:rPr>
  </w:style>
  <w:style w:type="table" w:styleId="Tabelacomgrade5101" w:customStyle="1">
    <w:name w:val="Tabela com grade5101"/>
    <w:basedOn w:val="Tabelanormal"/>
    <w:next w:val="Tabelacomgrade"/>
    <w:uiPriority w:val="59"/>
    <w:rsid w:val="009D54B8"/>
    <w:tblPr/>
  </w:style>
  <w:style w:type="table" w:styleId="Tabelacomgrade541" w:customStyle="1">
    <w:name w:val="Tabela com grade541"/>
    <w:basedOn w:val="Tabelanormal"/>
    <w:next w:val="Tabelacomgrade"/>
    <w:uiPriority w:val="39"/>
    <w:rsid w:val="009D54B8"/>
    <w:tblPr/>
  </w:style>
  <w:style w:type="table" w:styleId="Tabelacomgrade911" w:customStyle="1">
    <w:name w:val="Tabela com grade911"/>
    <w:basedOn w:val="Tabelanormal"/>
    <w:next w:val="Tabelacomgrade"/>
    <w:uiPriority w:val="59"/>
    <w:rsid w:val="009D54B8"/>
    <w:tblPr/>
  </w:style>
  <w:style w:type="table" w:styleId="Tabelacomgrade581" w:customStyle="1">
    <w:name w:val="Tabela com grade581"/>
    <w:basedOn w:val="Tabelanormal"/>
    <w:next w:val="Tabelacomgrade"/>
    <w:uiPriority w:val="59"/>
    <w:rsid w:val="009D54B8"/>
    <w:tblPr/>
  </w:style>
  <w:style w:type="table" w:styleId="Tabelacomgrade591" w:customStyle="1">
    <w:name w:val="Tabela com grade591"/>
    <w:basedOn w:val="Tabelanormal"/>
    <w:next w:val="Tabelacomgrade"/>
    <w:uiPriority w:val="59"/>
    <w:rsid w:val="009D54B8"/>
    <w:tblPr/>
  </w:style>
  <w:style w:type="table" w:styleId="Tabelacomgrade601" w:customStyle="1">
    <w:name w:val="Tabela com grade601"/>
    <w:basedOn w:val="Tabelanormal"/>
    <w:next w:val="Tabelacomgrade"/>
    <w:uiPriority w:val="59"/>
    <w:rsid w:val="009D54B8"/>
    <w:tblPr/>
  </w:style>
  <w:style w:type="table" w:styleId="Tabelacomgrade621" w:customStyle="1">
    <w:name w:val="Tabela com grade621"/>
    <w:basedOn w:val="Tabelanormal"/>
    <w:next w:val="Tabelacomgrade"/>
    <w:uiPriority w:val="59"/>
    <w:rsid w:val="009D54B8"/>
    <w:tblPr/>
  </w:style>
  <w:style w:type="table" w:styleId="Tabelacomgrade631" w:customStyle="1">
    <w:name w:val="Tabela com grade631"/>
    <w:basedOn w:val="Tabelanormal"/>
    <w:next w:val="Tabelacomgrade"/>
    <w:uiPriority w:val="59"/>
    <w:rsid w:val="009D54B8"/>
    <w:tblPr/>
  </w:style>
  <w:style w:type="table" w:styleId="Tabelacomgrade65" w:customStyle="1">
    <w:name w:val="Tabela com grade65"/>
    <w:basedOn w:val="Tabelanormal"/>
    <w:next w:val="Tabelacomgrade"/>
    <w:uiPriority w:val="59"/>
    <w:rsid w:val="009D54B8"/>
    <w:tblPr/>
  </w:style>
  <w:style w:type="table" w:styleId="Tabelacomgrade1011" w:customStyle="1">
    <w:name w:val="Tabela com grade1011"/>
    <w:basedOn w:val="Tabelanormal"/>
    <w:next w:val="Tabelacomgrade"/>
    <w:uiPriority w:val="59"/>
    <w:rsid w:val="009D54B8"/>
    <w:tblPr/>
  </w:style>
  <w:style w:type="table" w:styleId="Tabelacomgrade1131" w:customStyle="1">
    <w:name w:val="Tabela com grade1131"/>
    <w:basedOn w:val="Tabelanormal"/>
    <w:next w:val="Tabelacomgrade"/>
    <w:uiPriority w:val="59"/>
    <w:rsid w:val="009D54B8"/>
    <w:tblPr/>
  </w:style>
  <w:style w:type="table" w:styleId="Tabelacomgrade2101" w:customStyle="1">
    <w:name w:val="Tabela com grade2101"/>
    <w:basedOn w:val="Tabelanormal"/>
    <w:next w:val="Tabelacomgrade"/>
    <w:uiPriority w:val="59"/>
    <w:rsid w:val="009D54B8"/>
    <w:tblPr/>
  </w:style>
  <w:style w:type="table" w:styleId="Tabelacomgrade87" w:customStyle="1">
    <w:name w:val="Tabela com grade87"/>
    <w:basedOn w:val="Tabelanormal"/>
    <w:next w:val="Tabelacomgrade"/>
    <w:uiPriority w:val="59"/>
    <w:rsid w:val="009D54B8"/>
    <w:tblPr/>
  </w:style>
  <w:style w:type="table" w:styleId="Tabelacomgrade67" w:customStyle="1">
    <w:name w:val="Tabela com grade67"/>
    <w:basedOn w:val="Tabelanormal"/>
    <w:next w:val="Tabelacomgrade"/>
    <w:uiPriority w:val="59"/>
    <w:rsid w:val="009D54B8"/>
    <w:tblPr/>
  </w:style>
  <w:style w:type="table" w:styleId="Tabelacomgrade93" w:customStyle="1">
    <w:name w:val="Tabela com grade93"/>
    <w:basedOn w:val="Tabelanormal"/>
    <w:next w:val="Tabelacomgrade"/>
    <w:uiPriority w:val="59"/>
    <w:rsid w:val="009D54B8"/>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68" w:customStyle="1">
    <w:name w:val="Tabela com grade68"/>
    <w:basedOn w:val="Tabelanormal"/>
    <w:next w:val="Tabelacomgrade"/>
    <w:uiPriority w:val="59"/>
    <w:rsid w:val="009D54B8"/>
    <w:tblPr/>
  </w:style>
  <w:style w:type="table" w:styleId="Tabelacomgrade561" w:customStyle="1">
    <w:name w:val="Tabela com grade561"/>
    <w:basedOn w:val="Tabelanormal"/>
    <w:next w:val="Tabelacomgrade"/>
    <w:rsid w:val="009D54B8"/>
    <w:tblPr/>
  </w:style>
  <w:style w:type="table" w:styleId="Tabelacomgrade69" w:customStyle="1">
    <w:name w:val="Tabela com grade69"/>
    <w:basedOn w:val="Tabelanormal"/>
    <w:next w:val="Tabelacomgrade"/>
    <w:uiPriority w:val="59"/>
    <w:rsid w:val="009D54B8"/>
    <w:tblPr/>
  </w:style>
  <w:style w:type="table" w:styleId="Tabelacomgrade6100" w:customStyle="1">
    <w:name w:val="Tabela com grade610"/>
    <w:basedOn w:val="Tabelanormal"/>
    <w:next w:val="Tabelacomgrade"/>
    <w:uiPriority w:val="59"/>
    <w:rsid w:val="009D54B8"/>
    <w:tblPr/>
  </w:style>
  <w:style w:type="table" w:styleId="Tabelacomgrade571" w:customStyle="1">
    <w:name w:val="Tabela com grade571"/>
    <w:basedOn w:val="Tabelanormal"/>
    <w:next w:val="Tabelacomgrade"/>
    <w:uiPriority w:val="59"/>
    <w:rsid w:val="009D54B8"/>
    <w:tblPr/>
  </w:style>
  <w:style w:type="table" w:styleId="Tabelacomgrade66" w:customStyle="1">
    <w:name w:val="Tabela com grade66"/>
    <w:basedOn w:val="Tabelanormal"/>
    <w:next w:val="Tabelacomgrade"/>
    <w:uiPriority w:val="59"/>
    <w:rsid w:val="009D54B8"/>
    <w:tblPr/>
  </w:style>
  <w:style w:type="table" w:styleId="Tabelacomgrade700" w:customStyle="1">
    <w:name w:val="Tabela com grade70"/>
    <w:basedOn w:val="Tabelanormal"/>
    <w:uiPriority w:val="59"/>
    <w:rsid w:val="009D54B8"/>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711" w:customStyle="1">
    <w:name w:val="Tabela com grade711"/>
    <w:basedOn w:val="Tabelanormal"/>
    <w:next w:val="Tabelacomgrade"/>
    <w:uiPriority w:val="59"/>
    <w:rsid w:val="009D54B8"/>
    <w:tblPr/>
  </w:style>
  <w:style w:type="table" w:styleId="Tabelacomgrade73" w:customStyle="1">
    <w:name w:val="Tabela com grade73"/>
    <w:basedOn w:val="Tabelanormal"/>
    <w:next w:val="Tabelacomgrade"/>
    <w:uiPriority w:val="59"/>
    <w:rsid w:val="009D54B8"/>
    <w:tblPr/>
  </w:style>
  <w:style w:type="table" w:styleId="Tabelacomgrade612" w:customStyle="1">
    <w:name w:val="Tabela com grade612"/>
    <w:basedOn w:val="Tabelanormal"/>
    <w:next w:val="Tabelacomgrade"/>
    <w:uiPriority w:val="59"/>
    <w:rsid w:val="009D54B8"/>
    <w:tblPr/>
  </w:style>
  <w:style w:type="table" w:styleId="Tabelacomgrade88" w:customStyle="1">
    <w:name w:val="Tabela com grade88"/>
    <w:basedOn w:val="Tabelanormal"/>
    <w:next w:val="Tabelacomgrade"/>
    <w:uiPriority w:val="59"/>
    <w:rsid w:val="009D54B8"/>
    <w:tblPr/>
  </w:style>
  <w:style w:type="table" w:styleId="Tabelacomgrade74" w:customStyle="1">
    <w:name w:val="Tabela com grade74"/>
    <w:basedOn w:val="Tabelanormal"/>
    <w:next w:val="Tabelacomgrade"/>
    <w:uiPriority w:val="59"/>
    <w:rsid w:val="009D54B8"/>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75" w:customStyle="1">
    <w:name w:val="Tabela com grade75"/>
    <w:basedOn w:val="Tabelanormal"/>
    <w:next w:val="Tabelacomgrade"/>
    <w:uiPriority w:val="59"/>
    <w:rsid w:val="009D54B8"/>
    <w:tblPr/>
  </w:style>
  <w:style w:type="table" w:styleId="Tabelacomgrade76" w:customStyle="1">
    <w:name w:val="Tabela com grade76"/>
    <w:basedOn w:val="Tabelanormal"/>
    <w:next w:val="Tabelacomgrade"/>
    <w:uiPriority w:val="59"/>
    <w:rsid w:val="009D54B8"/>
    <w:tblPr/>
  </w:style>
  <w:style w:type="table" w:styleId="Tabelacomgrade5311" w:customStyle="1">
    <w:name w:val="Tabela com grade5311"/>
    <w:basedOn w:val="Tabelanormal"/>
    <w:next w:val="Tabelacomgrade"/>
    <w:rsid w:val="009D54B8"/>
    <w:tblPr/>
  </w:style>
  <w:style w:type="table" w:styleId="Tabelacomgrade5312" w:customStyle="1">
    <w:name w:val="Tabela com grade5312"/>
    <w:basedOn w:val="Tabelanormal"/>
    <w:next w:val="Tabelacomgrade"/>
    <w:rsid w:val="009D54B8"/>
    <w:tblPr/>
  </w:style>
  <w:style w:type="table" w:styleId="Tabelacomgrade89" w:customStyle="1">
    <w:name w:val="Tabela com grade89"/>
    <w:basedOn w:val="Tabelanormal"/>
    <w:next w:val="Tabelacomgrade"/>
    <w:uiPriority w:val="59"/>
    <w:rsid w:val="009D54B8"/>
    <w:tblPr/>
  </w:style>
  <w:style w:type="table" w:styleId="Tabelacomgrade94" w:customStyle="1">
    <w:name w:val="Tabela com grade94"/>
    <w:basedOn w:val="Tabelanormal"/>
    <w:next w:val="Tabelacomgrade"/>
    <w:uiPriority w:val="59"/>
    <w:rsid w:val="009D54B8"/>
    <w:tblPr/>
  </w:style>
  <w:style w:type="table" w:styleId="Tabelacomgrade1021" w:customStyle="1">
    <w:name w:val="Tabela com grade1021"/>
    <w:basedOn w:val="Tabelanormal"/>
    <w:next w:val="Tabelacomgrade"/>
    <w:uiPriority w:val="59"/>
    <w:rsid w:val="009D54B8"/>
    <w:tblPr/>
  </w:style>
  <w:style w:type="table" w:styleId="Tabelacomgrade77" w:customStyle="1">
    <w:name w:val="Tabela com grade77"/>
    <w:basedOn w:val="Tabelanormal"/>
    <w:next w:val="Tabelacomgrade"/>
    <w:uiPriority w:val="59"/>
    <w:rsid w:val="009D54B8"/>
    <w:tblPr/>
  </w:style>
  <w:style w:type="table" w:styleId="Tabelacomgrade4101" w:customStyle="1">
    <w:name w:val="Tabela com grade4101"/>
    <w:basedOn w:val="Tabelanormal"/>
    <w:next w:val="Tabelacomgrade"/>
    <w:rsid w:val="009D54B8"/>
    <w:tblPr/>
  </w:style>
  <w:style w:type="table" w:styleId="Tabelacomgrade1101" w:customStyle="1">
    <w:name w:val="Tabela com grade1101"/>
    <w:basedOn w:val="Tabelanormal"/>
    <w:next w:val="Tabelacomgrade"/>
    <w:uiPriority w:val="59"/>
    <w:rsid w:val="009D54B8"/>
    <w:tblPr/>
  </w:style>
  <w:style w:type="table" w:styleId="Tabelacomgrade1141" w:customStyle="1">
    <w:name w:val="Tabela com grade1141"/>
    <w:basedOn w:val="Tabelanormal"/>
    <w:next w:val="Tabelacomgrade"/>
    <w:uiPriority w:val="59"/>
    <w:rsid w:val="009D54B8"/>
    <w:tblPr/>
  </w:style>
  <w:style w:type="table" w:styleId="Tabelacomgrade2121" w:customStyle="1">
    <w:name w:val="Tabela com grade2121"/>
    <w:basedOn w:val="Tabelanormal"/>
    <w:next w:val="Tabelacomgrade"/>
    <w:uiPriority w:val="59"/>
    <w:rsid w:val="009D54B8"/>
    <w:tblPr/>
  </w:style>
  <w:style w:type="table" w:styleId="Tabelacomgrade3101" w:customStyle="1">
    <w:name w:val="Tabela com grade3101"/>
    <w:basedOn w:val="Tabelanormal"/>
    <w:next w:val="Tabelacomgrade"/>
    <w:uiPriority w:val="59"/>
    <w:rsid w:val="009D54B8"/>
    <w:tblPr/>
  </w:style>
  <w:style w:type="table" w:styleId="Tabelacomgrade6111" w:customStyle="1">
    <w:name w:val="Tabela com grade6111"/>
    <w:basedOn w:val="Tabelanormal"/>
    <w:next w:val="Tabelacomgrade"/>
    <w:uiPriority w:val="59"/>
    <w:rsid w:val="009D54B8"/>
    <w:tblPr/>
  </w:style>
  <w:style w:type="table" w:styleId="Tabelacomgrade78" w:customStyle="1">
    <w:name w:val="Tabela com grade78"/>
    <w:basedOn w:val="Tabelanormal"/>
    <w:next w:val="Tabelacomgrade"/>
    <w:uiPriority w:val="59"/>
    <w:rsid w:val="009D54B8"/>
    <w:tblPr/>
  </w:style>
  <w:style w:type="table" w:styleId="Tabelacomgrade79" w:customStyle="1">
    <w:name w:val="Tabela com grade79"/>
    <w:basedOn w:val="Tabelanormal"/>
    <w:next w:val="Tabelacomgrade"/>
    <w:uiPriority w:val="59"/>
    <w:rsid w:val="009D54B8"/>
    <w:tblPr/>
  </w:style>
  <w:style w:type="table" w:styleId="Tabelacomgrade800" w:customStyle="1">
    <w:name w:val="Tabela com grade80"/>
    <w:basedOn w:val="Tabelanormal"/>
    <w:next w:val="Tabelacomgrade"/>
    <w:uiPriority w:val="59"/>
    <w:rsid w:val="009D54B8"/>
    <w:tblPr/>
  </w:style>
  <w:style w:type="paragraph" w:styleId="Padro" w:customStyle="1">
    <w:name w:val="Padrão"/>
    <w:rsid w:val="009D54B8"/>
    <w:pPr>
      <w:suppressAutoHyphens/>
      <w:spacing w:after="200" w:line="276" w:lineRule="auto"/>
    </w:pPr>
    <w:rPr>
      <w:sz w:val="20"/>
      <w:szCs w:val="20"/>
    </w:rPr>
  </w:style>
  <w:style w:type="table" w:styleId="Tabelacomgrade8100" w:customStyle="1">
    <w:name w:val="Tabela com grade810"/>
    <w:basedOn w:val="Tabelanormal"/>
    <w:next w:val="Tabelacomgrade"/>
    <w:uiPriority w:val="59"/>
    <w:rsid w:val="009D54B8"/>
    <w:tblPr/>
  </w:style>
  <w:style w:type="table" w:styleId="Tabelacomgrade812" w:customStyle="1">
    <w:name w:val="Tabela com grade812"/>
    <w:basedOn w:val="Tabelanormal"/>
    <w:next w:val="Tabelacomgrade"/>
    <w:uiPriority w:val="59"/>
    <w:rsid w:val="009D54B8"/>
    <w:tblPr/>
  </w:style>
  <w:style w:type="table" w:styleId="Tabelacomgrade115" w:customStyle="1">
    <w:name w:val="Tabela com grade115"/>
    <w:basedOn w:val="Tabelanormal"/>
    <w:next w:val="Tabelacomgrade"/>
    <w:uiPriority w:val="59"/>
    <w:rsid w:val="009D54B8"/>
    <w:rPr>
      <w:rFonts w:ascii="Calibri" w:hAnsi="Calibri" w:eastAsia="Calibri"/>
      <w:lang w:eastAsia="en-US"/>
    </w:rPr>
    <w:tblPr/>
  </w:style>
  <w:style w:type="character" w:styleId="destacapalavras2" w:customStyle="1">
    <w:name w:val="destaca_palavras2"/>
    <w:basedOn w:val="Fontepargpadro"/>
    <w:rsid w:val="009D54B8"/>
    <w:rPr>
      <w:shd w:val="clear" w:color="auto" w:fill="FFFF00"/>
    </w:rPr>
  </w:style>
  <w:style w:type="table" w:styleId="Tabelacomgrade90" w:customStyle="1">
    <w:name w:val="Tabela com grade90"/>
    <w:basedOn w:val="Tabelanormal"/>
    <w:next w:val="Tabelacomgrade"/>
    <w:rsid w:val="009D54B8"/>
    <w:tblPr/>
  </w:style>
  <w:style w:type="table" w:styleId="Tabelacomgrade97" w:customStyle="1">
    <w:name w:val="Tabela com grade97"/>
    <w:basedOn w:val="Tabelanormal"/>
    <w:next w:val="Tabelacomgrade"/>
    <w:uiPriority w:val="59"/>
    <w:rsid w:val="009D54B8"/>
    <w:tblPr/>
  </w:style>
  <w:style w:type="table" w:styleId="Tabelacomgrade1311" w:customStyle="1">
    <w:name w:val="Tabela com grade1311"/>
    <w:basedOn w:val="Tabelanormal"/>
    <w:next w:val="Tabelacomgrade"/>
    <w:uiPriority w:val="59"/>
    <w:rsid w:val="009D54B8"/>
    <w:tblPr/>
  </w:style>
  <w:style w:type="table" w:styleId="Tabelacomgrade98" w:customStyle="1">
    <w:name w:val="Tabela com grade98"/>
    <w:basedOn w:val="Tabelanormal"/>
    <w:next w:val="Tabelacomgrade"/>
    <w:rsid w:val="009D54B8"/>
    <w:tblPr/>
  </w:style>
  <w:style w:type="table" w:styleId="Tabelacomgrade99" w:customStyle="1">
    <w:name w:val="Tabela com grade99"/>
    <w:basedOn w:val="Tabelanormal"/>
    <w:next w:val="Tabelacomgrade"/>
    <w:rsid w:val="009D54B8"/>
    <w:tblPr/>
  </w:style>
  <w:style w:type="table" w:styleId="Tabelacomgrade3111" w:customStyle="1">
    <w:name w:val="Tabela com grade3111"/>
    <w:basedOn w:val="Tabelanormal"/>
    <w:next w:val="Tabelacomgrade"/>
    <w:rsid w:val="009D54B8"/>
    <w:tblPr/>
  </w:style>
  <w:style w:type="table" w:styleId="Tabelacomgrade104" w:customStyle="1">
    <w:name w:val="Tabela com grade104"/>
    <w:basedOn w:val="Tabelanormal"/>
    <w:next w:val="Tabelacomgrade"/>
    <w:uiPriority w:val="59"/>
    <w:rsid w:val="009D54B8"/>
    <w:tblPr/>
  </w:style>
  <w:style w:type="table" w:styleId="Tabelacomgrade105" w:customStyle="1">
    <w:name w:val="Tabela com grade105"/>
    <w:basedOn w:val="Tabelanormal"/>
    <w:next w:val="Tabelacomgrade"/>
    <w:uiPriority w:val="59"/>
    <w:rsid w:val="009D54B8"/>
    <w:tblPr/>
  </w:style>
  <w:style w:type="table" w:styleId="Tabelacomgrade106" w:customStyle="1">
    <w:name w:val="Tabela com grade106"/>
    <w:basedOn w:val="Tabelanormal"/>
    <w:next w:val="Tabelacomgrade"/>
    <w:uiPriority w:val="59"/>
    <w:rsid w:val="009D54B8"/>
    <w:tblPr/>
  </w:style>
  <w:style w:type="table" w:styleId="Tabelacomgrade116" w:customStyle="1">
    <w:name w:val="Tabela com grade116"/>
    <w:basedOn w:val="Tabelanormal"/>
    <w:next w:val="Tabelacomgrade"/>
    <w:uiPriority w:val="59"/>
    <w:rsid w:val="009D54B8"/>
    <w:tblPr/>
  </w:style>
  <w:style w:type="table" w:styleId="Tabelacomgrade117" w:customStyle="1">
    <w:name w:val="Tabela com grade117"/>
    <w:basedOn w:val="Tabelanormal"/>
    <w:next w:val="Tabelacomgrade"/>
    <w:uiPriority w:val="59"/>
    <w:rsid w:val="009D54B8"/>
    <w:tblPr/>
  </w:style>
  <w:style w:type="table" w:styleId="Tabelacomgrade118" w:customStyle="1">
    <w:name w:val="Tabela com grade118"/>
    <w:basedOn w:val="Tabelanormal"/>
    <w:next w:val="Tabelacomgrade"/>
    <w:uiPriority w:val="59"/>
    <w:rsid w:val="009D54B8"/>
    <w:tblPr/>
  </w:style>
  <w:style w:type="table" w:styleId="Tabelacomgrade1151" w:customStyle="1">
    <w:name w:val="Tabela com grade1151"/>
    <w:basedOn w:val="Tabelanormal"/>
    <w:next w:val="Tabelacomgrade"/>
    <w:uiPriority w:val="59"/>
    <w:rsid w:val="009D54B8"/>
    <w:rPr>
      <w:rFonts w:ascii="Calibri" w:hAnsi="Calibri" w:eastAsia="Calibri"/>
      <w:lang w:eastAsia="en-US"/>
    </w:rPr>
    <w:tblPr/>
  </w:style>
  <w:style w:type="table" w:styleId="Tabelacomgrade107" w:customStyle="1">
    <w:name w:val="Tabela com grade107"/>
    <w:basedOn w:val="Tabelanormal"/>
    <w:next w:val="Tabelacomgrade"/>
    <w:rsid w:val="009D54B8"/>
    <w:tblPr/>
  </w:style>
  <w:style w:type="table" w:styleId="Tabelacomgrade108" w:customStyle="1">
    <w:name w:val="Tabela com grade108"/>
    <w:basedOn w:val="Tabelanormal"/>
    <w:next w:val="Tabelacomgrade"/>
    <w:rsid w:val="009D54B8"/>
    <w:tblPr/>
  </w:style>
  <w:style w:type="table" w:styleId="Tabelacomgrade109" w:customStyle="1">
    <w:name w:val="Tabela com grade109"/>
    <w:basedOn w:val="Tabelanormal"/>
    <w:next w:val="Tabelacomgrade"/>
    <w:uiPriority w:val="59"/>
    <w:rsid w:val="009D54B8"/>
    <w:tblPr/>
  </w:style>
  <w:style w:type="table" w:styleId="Tabelacomgrade910" w:customStyle="1">
    <w:name w:val="Tabela com grade910"/>
    <w:basedOn w:val="Tabelanormal"/>
    <w:next w:val="Tabelacomgrade"/>
    <w:uiPriority w:val="59"/>
    <w:rsid w:val="009D54B8"/>
    <w:tblPr/>
  </w:style>
  <w:style w:type="table" w:styleId="Tabelacomgrade119" w:customStyle="1">
    <w:name w:val="Tabela com grade119"/>
    <w:basedOn w:val="Tabelanormal"/>
    <w:next w:val="Tabelacomgrade"/>
    <w:uiPriority w:val="59"/>
    <w:rsid w:val="009D54B8"/>
    <w:tblPr/>
  </w:style>
  <w:style w:type="numbering" w:styleId="Listaatual12111111" w:customStyle="1">
    <w:name w:val="Lista atual12111111"/>
    <w:rsid w:val="009D54B8"/>
    <w:pPr>
      <w:numPr>
        <w:numId w:val="33"/>
      </w:numPr>
    </w:pPr>
  </w:style>
  <w:style w:type="paragraph" w:styleId="onsNormal571" w:customStyle="1">
    <w:name w:val="onsNormal571"/>
    <w:uiPriority w:val="99"/>
    <w:rsid w:val="009D54B8"/>
    <w:pPr>
      <w:spacing w:after="120" w:line="320" w:lineRule="exact"/>
      <w:ind w:left="1021"/>
      <w:jc w:val="both"/>
    </w:pPr>
    <w:rPr>
      <w:spacing w:val="4"/>
      <w:szCs w:val="20"/>
    </w:rPr>
  </w:style>
  <w:style w:type="table" w:styleId="Tabelacomgrade11511" w:customStyle="1">
    <w:name w:val="Tabela com grade11511"/>
    <w:basedOn w:val="Tabelanormal"/>
    <w:next w:val="Tabelacomgrade"/>
    <w:uiPriority w:val="59"/>
    <w:rsid w:val="009D54B8"/>
    <w:rPr>
      <w:rFonts w:ascii="Calibri" w:hAnsi="Calibri" w:eastAsia="Calibri"/>
      <w:lang w:eastAsia="en-US"/>
    </w:rPr>
    <w:tblPr/>
  </w:style>
  <w:style w:type="table" w:styleId="Tabelacomgrade1200" w:customStyle="1">
    <w:name w:val="Tabela com grade120"/>
    <w:basedOn w:val="Tabelanormal"/>
    <w:next w:val="Tabelacomgrade"/>
    <w:rsid w:val="009D54B8"/>
    <w:tblPr/>
  </w:style>
  <w:style w:type="table" w:styleId="Tabelacomgrade3121" w:customStyle="1">
    <w:name w:val="Tabela com grade3121"/>
    <w:basedOn w:val="Tabelanormal"/>
    <w:next w:val="Tabelacomgrade"/>
    <w:rsid w:val="009D54B8"/>
    <w:tblPr/>
  </w:style>
  <w:style w:type="table" w:styleId="Tabelacomgrade1221" w:customStyle="1">
    <w:name w:val="Tabela com grade1221"/>
    <w:basedOn w:val="Tabelanormal"/>
    <w:next w:val="Tabelacomgrade"/>
    <w:uiPriority w:val="59"/>
    <w:rsid w:val="009D54B8"/>
    <w:tblPr/>
  </w:style>
  <w:style w:type="table" w:styleId="Tabelacomgrade512" w:customStyle="1">
    <w:name w:val="Tabela com grade512"/>
    <w:basedOn w:val="Tabelanormal"/>
    <w:next w:val="Tabelacomgrade"/>
    <w:rsid w:val="009D54B8"/>
    <w:tblPr/>
  </w:style>
  <w:style w:type="table" w:styleId="Tabelacomgrade123" w:customStyle="1">
    <w:name w:val="Tabela com grade123"/>
    <w:basedOn w:val="Tabelanormal"/>
    <w:next w:val="Tabelacomgrade"/>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Listaatual124223" w:customStyle="1">
    <w:name w:val="Lista atual124223"/>
    <w:rsid w:val="009D54B8"/>
    <w:pPr>
      <w:numPr>
        <w:numId w:val="1"/>
      </w:numPr>
    </w:pPr>
  </w:style>
  <w:style w:type="table" w:styleId="Tabelacomgrade124" w:customStyle="1">
    <w:name w:val="Tabela com grade124"/>
    <w:basedOn w:val="Tabelanormal"/>
    <w:next w:val="Tabelacomgrade"/>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131" w:customStyle="1">
    <w:name w:val="Tabela com grade2131"/>
    <w:basedOn w:val="Tabelanormal"/>
    <w:next w:val="Tabelacomgrade"/>
    <w:uiPriority w:val="59"/>
    <w:rsid w:val="009D54B8"/>
    <w:pPr>
      <w:spacing w:before="360" w:after="360" w:line="320" w:lineRule="exact"/>
    </w:pPr>
    <w:tblPr/>
  </w:style>
  <w:style w:type="table" w:styleId="Tabelacomgrade125" w:customStyle="1">
    <w:name w:val="Tabela com grade125"/>
    <w:basedOn w:val="Tabelanormal"/>
    <w:next w:val="Tabelacomgrade"/>
    <w:rsid w:val="009D54B8"/>
    <w:tblPr/>
  </w:style>
  <w:style w:type="table" w:styleId="Tabelacomgrade115111" w:customStyle="1">
    <w:name w:val="Tabela com grade115111"/>
    <w:basedOn w:val="Tabelanormal"/>
    <w:next w:val="Tabelacomgrade"/>
    <w:uiPriority w:val="59"/>
    <w:rsid w:val="009D54B8"/>
    <w:rPr>
      <w:rFonts w:ascii="Calibri" w:hAnsi="Calibri" w:eastAsia="Calibri"/>
      <w:lang w:eastAsia="en-US"/>
    </w:rPr>
    <w:tblPr/>
  </w:style>
  <w:style w:type="table" w:styleId="Tabelacomgrade1002" w:customStyle="1">
    <w:name w:val="Tabela com grade1002"/>
    <w:basedOn w:val="Tabelanormal"/>
    <w:next w:val="Tabelacomgrade"/>
    <w:uiPriority w:val="59"/>
    <w:rsid w:val="009D54B8"/>
    <w:pPr>
      <w:spacing w:before="360" w:after="360" w:line="320" w:lineRule="exact"/>
    </w:pPr>
    <w:tblPr/>
  </w:style>
  <w:style w:type="character" w:styleId="Hashtag3" w:customStyle="1">
    <w:name w:val="Hashtag3"/>
    <w:basedOn w:val="Fontepargpadro"/>
    <w:uiPriority w:val="99"/>
    <w:semiHidden/>
    <w:unhideWhenUsed/>
    <w:rsid w:val="009D54B8"/>
    <w:rPr>
      <w:color w:val="2B579A"/>
      <w:shd w:val="clear" w:color="auto" w:fill="E1DFDD"/>
    </w:rPr>
  </w:style>
  <w:style w:type="character" w:styleId="HiperlinkInteligente3" w:customStyle="1">
    <w:name w:val="Hiperlink Inteligente3"/>
    <w:basedOn w:val="Fontepargpadro"/>
    <w:uiPriority w:val="99"/>
    <w:semiHidden/>
    <w:unhideWhenUsed/>
    <w:rsid w:val="009D54B8"/>
    <w:rPr>
      <w:u w:val="dotted"/>
    </w:rPr>
  </w:style>
  <w:style w:type="character" w:styleId="Meno3" w:customStyle="1">
    <w:name w:val="Menção3"/>
    <w:basedOn w:val="Fontepargpadro"/>
    <w:uiPriority w:val="99"/>
    <w:semiHidden/>
    <w:unhideWhenUsed/>
    <w:rsid w:val="009D54B8"/>
    <w:rPr>
      <w:color w:val="2B579A"/>
      <w:shd w:val="clear" w:color="auto" w:fill="E1DFDD"/>
    </w:rPr>
  </w:style>
  <w:style w:type="character" w:styleId="SmartLinkError1" w:customStyle="1">
    <w:name w:val="SmartLinkError1"/>
    <w:basedOn w:val="Fontepargpadro"/>
    <w:uiPriority w:val="99"/>
    <w:semiHidden/>
    <w:unhideWhenUsed/>
    <w:rsid w:val="009D54B8"/>
    <w:rPr>
      <w:color w:val="FF0000"/>
    </w:rPr>
  </w:style>
  <w:style w:type="table" w:styleId="Tabelacomgrade1151111" w:customStyle="1">
    <w:name w:val="Tabela com grade1151111"/>
    <w:basedOn w:val="Tabelanormal"/>
    <w:next w:val="Tabelacomgrade"/>
    <w:uiPriority w:val="59"/>
    <w:rsid w:val="009D54B8"/>
    <w:rPr>
      <w:rFonts w:ascii="Calibri" w:hAnsi="Calibri" w:eastAsia="Calibri"/>
      <w:lang w:eastAsia="en-US"/>
    </w:rPr>
    <w:tblPr/>
  </w:style>
  <w:style w:type="table" w:styleId="Tabelacomgrade127" w:customStyle="1">
    <w:name w:val="Tabela com grade127"/>
    <w:basedOn w:val="Tabelanormal"/>
    <w:next w:val="Tabelacomgrade"/>
    <w:uiPriority w:val="59"/>
    <w:rsid w:val="009D54B8"/>
    <w:tblPr/>
  </w:style>
  <w:style w:type="table" w:styleId="Tabelacomgrade912" w:customStyle="1">
    <w:name w:val="Tabela com grade912"/>
    <w:basedOn w:val="Tabelanormal"/>
    <w:next w:val="Tabelacomgrade"/>
    <w:uiPriority w:val="59"/>
    <w:rsid w:val="009D54B8"/>
    <w:tblPr/>
  </w:style>
  <w:style w:type="table" w:styleId="Tabelacomgrade1411" w:customStyle="1">
    <w:name w:val="Tabela com grade1411"/>
    <w:basedOn w:val="Tabelanormal"/>
    <w:next w:val="Tabelacomgrade"/>
    <w:uiPriority w:val="59"/>
    <w:rsid w:val="009D54B8"/>
    <w:tblPr/>
  </w:style>
  <w:style w:type="table" w:styleId="Tabelacomgrade7100" w:customStyle="1">
    <w:name w:val="Tabela com grade710"/>
    <w:basedOn w:val="Tabelanormal"/>
    <w:next w:val="Tabelacomgrade"/>
    <w:uiPriority w:val="59"/>
    <w:rsid w:val="009D54B8"/>
    <w:tblPr/>
  </w:style>
  <w:style w:type="table" w:styleId="Tabelacomgrade1091" w:customStyle="1">
    <w:name w:val="Tabela com grade1091"/>
    <w:basedOn w:val="Tabelanormal"/>
    <w:next w:val="Tabelacomgrade"/>
    <w:uiPriority w:val="59"/>
    <w:rsid w:val="009D54B8"/>
    <w:tblPr/>
  </w:style>
  <w:style w:type="table" w:styleId="Tabelacomgrade128" w:customStyle="1">
    <w:name w:val="Tabela com grade128"/>
    <w:basedOn w:val="Tabelanormal"/>
    <w:next w:val="Tabelacomgrade"/>
    <w:rsid w:val="009D54B8"/>
    <w:tblPr/>
  </w:style>
  <w:style w:type="table" w:styleId="Tabelacomgrade11511111" w:customStyle="1">
    <w:name w:val="Tabela com grade11511111"/>
    <w:basedOn w:val="Tabelanormal"/>
    <w:next w:val="Tabelacomgrade"/>
    <w:uiPriority w:val="59"/>
    <w:rsid w:val="009D54B8"/>
    <w:rPr>
      <w:rFonts w:ascii="Calibri" w:hAnsi="Calibri" w:eastAsia="Calibri"/>
      <w:lang w:eastAsia="en-US"/>
    </w:rPr>
    <w:tblPr/>
  </w:style>
  <w:style w:type="table" w:styleId="Tabelacomgrade813" w:customStyle="1">
    <w:name w:val="Tabela com grade813"/>
    <w:basedOn w:val="Tabelanormal"/>
    <w:next w:val="Tabelacomgrade"/>
    <w:uiPriority w:val="59"/>
    <w:rsid w:val="009D54B8"/>
    <w:tblPr/>
  </w:style>
  <w:style w:type="table" w:styleId="Tabelacomgrade129" w:customStyle="1">
    <w:name w:val="Tabela com grade129"/>
    <w:basedOn w:val="Tabelanormal"/>
    <w:next w:val="Tabelacomgrade"/>
    <w:uiPriority w:val="39"/>
    <w:rsid w:val="009D54B8"/>
    <w:tblPr/>
  </w:style>
  <w:style w:type="table" w:styleId="Tabelacomgrade130" w:customStyle="1">
    <w:name w:val="Tabela com grade130"/>
    <w:basedOn w:val="Tabelanormal"/>
    <w:next w:val="Tabelacomgrade"/>
    <w:uiPriority w:val="39"/>
    <w:rsid w:val="009D54B8"/>
    <w:tblPr/>
  </w:style>
  <w:style w:type="table" w:styleId="Tabelacomgrade3511" w:customStyle="1">
    <w:name w:val="Tabela com grade3511"/>
    <w:basedOn w:val="Tabelanormal"/>
    <w:next w:val="Tabelacomgrade"/>
    <w:uiPriority w:val="59"/>
    <w:rsid w:val="009D54B8"/>
    <w:pPr>
      <w:spacing w:before="360" w:after="360" w:line="320" w:lineRule="exact"/>
    </w:pPr>
    <w:tblPr/>
  </w:style>
  <w:style w:type="table" w:styleId="Tabelacomgrade1321" w:customStyle="1">
    <w:name w:val="Tabela com grade1321"/>
    <w:basedOn w:val="Tabelanormal"/>
    <w:next w:val="Tabelacomgrade"/>
    <w:rsid w:val="009D54B8"/>
    <w:pPr>
      <w:spacing w:before="360" w:after="360" w:line="320" w:lineRule="exact"/>
    </w:pPr>
    <w:tblPr/>
  </w:style>
  <w:style w:type="table" w:styleId="Tabelacomgrade115111111" w:customStyle="1">
    <w:name w:val="Tabela com grade115111111"/>
    <w:basedOn w:val="Tabelanormal"/>
    <w:next w:val="Tabelacomgrade"/>
    <w:uiPriority w:val="59"/>
    <w:rsid w:val="009D54B8"/>
    <w:rPr>
      <w:rFonts w:ascii="Calibri" w:hAnsi="Calibri" w:eastAsia="Calibri"/>
      <w:lang w:eastAsia="en-US"/>
    </w:rPr>
    <w:tblPr/>
  </w:style>
  <w:style w:type="table" w:styleId="Tabelacomgrade441" w:customStyle="1">
    <w:name w:val="Tabela com grade441"/>
    <w:basedOn w:val="Tabelanormal"/>
    <w:next w:val="Tabelacomgrade"/>
    <w:rsid w:val="009D54B8"/>
    <w:tblPr/>
  </w:style>
  <w:style w:type="table" w:styleId="Tabelacomgrade851" w:customStyle="1">
    <w:name w:val="Tabela com grade851"/>
    <w:basedOn w:val="Tabelanormal"/>
    <w:next w:val="Tabelacomgrade"/>
    <w:rsid w:val="009D54B8"/>
    <w:tblPr/>
  </w:style>
  <w:style w:type="table" w:styleId="Tabelacomgrade1611" w:customStyle="1">
    <w:name w:val="Tabela com grade1611"/>
    <w:basedOn w:val="Tabelanormal"/>
    <w:next w:val="Tabelacomgrade"/>
    <w:rsid w:val="009D54B8"/>
    <w:tblPr/>
  </w:style>
  <w:style w:type="table" w:styleId="Tabelacomgrade913" w:customStyle="1">
    <w:name w:val="Tabela com grade913"/>
    <w:basedOn w:val="Tabelanormal"/>
    <w:next w:val="Tabelacomgrade"/>
    <w:uiPriority w:val="59"/>
    <w:rsid w:val="009D54B8"/>
    <w:tblPr/>
  </w:style>
  <w:style w:type="numbering" w:styleId="Listaatual121221" w:customStyle="1">
    <w:name w:val="Lista atual121221"/>
    <w:rsid w:val="009D54B8"/>
    <w:pPr>
      <w:numPr>
        <w:numId w:val="11"/>
      </w:numPr>
    </w:pPr>
  </w:style>
  <w:style w:type="character" w:styleId="Hashtag4" w:customStyle="1">
    <w:name w:val="Hashtag4"/>
    <w:basedOn w:val="Fontepargpadro"/>
    <w:uiPriority w:val="99"/>
    <w:semiHidden/>
    <w:unhideWhenUsed/>
    <w:rsid w:val="009D54B8"/>
    <w:rPr>
      <w:color w:val="2B579A"/>
      <w:shd w:val="clear" w:color="auto" w:fill="E1DFDD"/>
    </w:rPr>
  </w:style>
  <w:style w:type="character" w:styleId="HiperlinkInteligente4" w:customStyle="1">
    <w:name w:val="Hiperlink Inteligente4"/>
    <w:basedOn w:val="Fontepargpadro"/>
    <w:uiPriority w:val="99"/>
    <w:semiHidden/>
    <w:unhideWhenUsed/>
    <w:rsid w:val="009D54B8"/>
    <w:rPr>
      <w:u w:val="dotted"/>
    </w:rPr>
  </w:style>
  <w:style w:type="character" w:styleId="Meno4" w:customStyle="1">
    <w:name w:val="Menção4"/>
    <w:basedOn w:val="Fontepargpadro"/>
    <w:uiPriority w:val="99"/>
    <w:semiHidden/>
    <w:unhideWhenUsed/>
    <w:rsid w:val="009D54B8"/>
    <w:rPr>
      <w:color w:val="2B579A"/>
      <w:shd w:val="clear" w:color="auto" w:fill="E1DFDD"/>
    </w:rPr>
  </w:style>
  <w:style w:type="table" w:styleId="Tabelacomgrade814" w:customStyle="1">
    <w:name w:val="Tabela com grade814"/>
    <w:basedOn w:val="Tabelanormal"/>
    <w:next w:val="Tabelacomgrade"/>
    <w:uiPriority w:val="59"/>
    <w:rsid w:val="009D54B8"/>
    <w:tblPr/>
  </w:style>
  <w:style w:type="table" w:styleId="Tabelacomgrade2141" w:customStyle="1">
    <w:name w:val="Tabela com grade2141"/>
    <w:basedOn w:val="Tabelanormal"/>
    <w:next w:val="Tabelacomgrade"/>
    <w:uiPriority w:val="59"/>
    <w:rsid w:val="009D54B8"/>
    <w:tblPr/>
  </w:style>
  <w:style w:type="table" w:styleId="Tabelacomgrade133" w:customStyle="1">
    <w:name w:val="Tabela com grade133"/>
    <w:basedOn w:val="Tabelanormal"/>
    <w:next w:val="Tabelacomgrade"/>
    <w:uiPriority w:val="59"/>
    <w:rsid w:val="009D54B8"/>
    <w:tblPr/>
  </w:style>
  <w:style w:type="table" w:styleId="Tabelacomgrade134" w:customStyle="1">
    <w:name w:val="Tabela com grade134"/>
    <w:basedOn w:val="Tabelanormal"/>
    <w:next w:val="Tabelacomgrade"/>
    <w:uiPriority w:val="59"/>
    <w:rsid w:val="009D54B8"/>
    <w:tblPr/>
  </w:style>
  <w:style w:type="table" w:styleId="Tabelacomgrade513" w:customStyle="1">
    <w:name w:val="Tabela com grade513"/>
    <w:basedOn w:val="Tabelanormal"/>
    <w:uiPriority w:val="59"/>
    <w:rsid w:val="009D54B8"/>
    <w:tblPr/>
  </w:style>
  <w:style w:type="table" w:styleId="Tabelacomgrade135" w:customStyle="1">
    <w:name w:val="Tabela com grade135"/>
    <w:basedOn w:val="Tabelanormal"/>
    <w:next w:val="Tabelacomgrade"/>
    <w:rsid w:val="009D54B8"/>
    <w:tblPr/>
  </w:style>
  <w:style w:type="numbering" w:styleId="Listaatual121211" w:customStyle="1">
    <w:name w:val="Lista atual121211"/>
    <w:rsid w:val="009D54B8"/>
    <w:pPr>
      <w:numPr>
        <w:numId w:val="34"/>
      </w:numPr>
    </w:pPr>
  </w:style>
  <w:style w:type="table" w:styleId="Tabelacomgrade136" w:customStyle="1">
    <w:name w:val="Tabela com grade136"/>
    <w:basedOn w:val="Tabelanormal"/>
    <w:next w:val="Tabelacomgrade"/>
    <w:uiPriority w:val="59"/>
    <w:rsid w:val="009D54B8"/>
    <w:tblPr/>
  </w:style>
  <w:style w:type="table" w:styleId="Tabelacomgrade613" w:customStyle="1">
    <w:name w:val="Tabela com grade613"/>
    <w:basedOn w:val="Tabelanormal"/>
    <w:next w:val="Tabelacomgrade"/>
    <w:uiPriority w:val="59"/>
    <w:rsid w:val="009D54B8"/>
    <w:tblPr/>
  </w:style>
  <w:style w:type="table" w:styleId="Tabelacomgrade137" w:customStyle="1">
    <w:name w:val="Tabela com grade137"/>
    <w:basedOn w:val="Tabelanormal"/>
    <w:next w:val="Tabelacomgrade"/>
    <w:uiPriority w:val="59"/>
    <w:rsid w:val="009D54B8"/>
    <w:tblPr/>
  </w:style>
  <w:style w:type="paragraph" w:styleId="onsIlustraoTabelaIncio4" w:customStyle="1">
    <w:name w:val="onsIlustração_Tabela_Início4"/>
    <w:basedOn w:val="onsNormal"/>
    <w:next w:val="onsNormal"/>
    <w:rsid w:val="009D54B8"/>
    <w:pPr>
      <w:pBdr>
        <w:bottom w:val="single" w:color="000000" w:sz="24" w:space="1"/>
      </w:pBdr>
      <w:spacing w:before="0" w:after="160" w:line="280" w:lineRule="exact"/>
      <w:ind w:left="0"/>
      <w:jc w:val="left"/>
    </w:pPr>
    <w:rPr>
      <w:b/>
      <w:color w:val="000000"/>
      <w:sz w:val="20"/>
      <w:szCs w:val="20"/>
      <w:lang w:val="en-US"/>
    </w:rPr>
  </w:style>
  <w:style w:type="table" w:styleId="Tabelacomgrade138" w:customStyle="1">
    <w:name w:val="Tabela com grade138"/>
    <w:basedOn w:val="Tabelanormal"/>
    <w:next w:val="Tabelacomgrade"/>
    <w:uiPriority w:val="59"/>
    <w:rsid w:val="009D54B8"/>
    <w:tblPr/>
  </w:style>
  <w:style w:type="table" w:styleId="Tabelacomgrade139" w:customStyle="1">
    <w:name w:val="Tabela com grade139"/>
    <w:basedOn w:val="Tabelanormal"/>
    <w:next w:val="Tabelacomgrade"/>
    <w:uiPriority w:val="59"/>
    <w:rsid w:val="009D54B8"/>
    <w:tblPr/>
  </w:style>
  <w:style w:type="table" w:styleId="Tabelacomgrade140" w:customStyle="1">
    <w:name w:val="Tabela com grade140"/>
    <w:basedOn w:val="Tabelanormal"/>
    <w:next w:val="Tabelacomgrade"/>
    <w:uiPriority w:val="59"/>
    <w:rsid w:val="009D54B8"/>
    <w:tblPr/>
  </w:style>
  <w:style w:type="table" w:styleId="TabeladeGradeClara5" w:customStyle="1">
    <w:name w:val="Tabela de Grade Clara5"/>
    <w:basedOn w:val="Tabelanormal"/>
    <w:next w:val="TabeladeGradeClara"/>
    <w:uiPriority w:val="40"/>
    <w:rsid w:val="009D54B8"/>
    <w:rPr>
      <w:rFonts w:ascii="Calibri" w:hAnsi="Calibri" w:eastAsia="Calibri"/>
      <w:lang w:eastAsia="en-US"/>
    </w:rPr>
    <w:tblPr/>
  </w:style>
  <w:style w:type="table" w:styleId="Tabelacomgrade215" w:customStyle="1">
    <w:name w:val="Tabela com grade215"/>
    <w:basedOn w:val="Tabelanormal"/>
    <w:next w:val="Tabelacomgrade"/>
    <w:uiPriority w:val="59"/>
    <w:rsid w:val="009D54B8"/>
    <w:tblPr/>
  </w:style>
  <w:style w:type="table" w:styleId="Tabelacomgrade143" w:customStyle="1">
    <w:name w:val="Tabela com grade143"/>
    <w:basedOn w:val="Tabelanormal"/>
    <w:next w:val="Tabelacomgrade"/>
    <w:uiPriority w:val="59"/>
    <w:rsid w:val="009D54B8"/>
    <w:tblPr/>
  </w:style>
  <w:style w:type="table" w:styleId="Tabelacomgrade144" w:customStyle="1">
    <w:name w:val="Tabela com grade144"/>
    <w:basedOn w:val="Tabelanormal"/>
    <w:next w:val="Tabelacomgrade"/>
    <w:uiPriority w:val="59"/>
    <w:rsid w:val="009D54B8"/>
    <w:tblPr/>
  </w:style>
  <w:style w:type="table" w:styleId="Tabelacomgrade145" w:customStyle="1">
    <w:name w:val="Tabela com grade145"/>
    <w:basedOn w:val="Tabelanormal"/>
    <w:next w:val="Tabelacomgrade"/>
    <w:uiPriority w:val="59"/>
    <w:rsid w:val="009D54B8"/>
    <w:tblPr/>
  </w:style>
  <w:style w:type="table" w:styleId="Tabelacomgrade146" w:customStyle="1">
    <w:name w:val="Tabela com grade146"/>
    <w:basedOn w:val="Tabelanormal"/>
    <w:next w:val="Tabelacomgrade"/>
    <w:uiPriority w:val="59"/>
    <w:rsid w:val="009D54B8"/>
    <w:tblPr/>
  </w:style>
  <w:style w:type="table" w:styleId="Tabelacomgrade147" w:customStyle="1">
    <w:name w:val="Tabela com grade147"/>
    <w:basedOn w:val="Tabelanormal"/>
    <w:next w:val="Tabelacomgrade"/>
    <w:uiPriority w:val="59"/>
    <w:rsid w:val="009D54B8"/>
    <w:tblPr/>
  </w:style>
  <w:style w:type="table" w:styleId="Tabelacomgrade148" w:customStyle="1">
    <w:name w:val="Tabela com grade148"/>
    <w:basedOn w:val="Tabelanormal"/>
    <w:next w:val="Tabelacomgrade"/>
    <w:uiPriority w:val="59"/>
    <w:rsid w:val="009D54B8"/>
    <w:tblPr/>
  </w:style>
  <w:style w:type="table" w:styleId="Tabelacomgrade149" w:customStyle="1">
    <w:name w:val="Tabela com grade149"/>
    <w:basedOn w:val="Tabelanormal"/>
    <w:next w:val="Tabelacomgrade"/>
    <w:uiPriority w:val="59"/>
    <w:rsid w:val="009D54B8"/>
    <w:tblPr/>
  </w:style>
  <w:style w:type="table" w:styleId="Tabelacomgrade150" w:customStyle="1">
    <w:name w:val="Tabela com grade150"/>
    <w:basedOn w:val="Tabelanormal"/>
    <w:next w:val="Tabelacomgrade"/>
    <w:uiPriority w:val="59"/>
    <w:rsid w:val="009D54B8"/>
    <w:tblPr/>
  </w:style>
  <w:style w:type="table" w:styleId="Tabelacomgrade1511" w:customStyle="1">
    <w:name w:val="Tabela com grade1511"/>
    <w:basedOn w:val="Tabelanormal"/>
    <w:next w:val="Tabelacomgrade"/>
    <w:uiPriority w:val="59"/>
    <w:rsid w:val="009D54B8"/>
    <w:tblPr/>
  </w:style>
  <w:style w:type="table" w:styleId="Tabelacomgrade153" w:customStyle="1">
    <w:name w:val="Tabela com grade153"/>
    <w:basedOn w:val="Tabelanormal"/>
    <w:next w:val="Tabelacomgrade"/>
    <w:uiPriority w:val="59"/>
    <w:rsid w:val="009D54B8"/>
    <w:tblPr/>
  </w:style>
  <w:style w:type="table" w:styleId="Tabelacomgrade1421" w:customStyle="1">
    <w:name w:val="Tabela com grade1421"/>
    <w:basedOn w:val="Tabelanormal"/>
    <w:next w:val="Tabelacomgrade"/>
    <w:uiPriority w:val="59"/>
    <w:rsid w:val="009D54B8"/>
    <w:pPr>
      <w:spacing w:before="360" w:after="360" w:line="320" w:lineRule="exact"/>
    </w:pPr>
    <w:tblPr/>
  </w:style>
  <w:style w:type="table" w:styleId="Tabelacomgrade1422" w:customStyle="1">
    <w:name w:val="Tabela com grade1422"/>
    <w:basedOn w:val="Tabelanormal"/>
    <w:next w:val="Tabelacomgrade"/>
    <w:uiPriority w:val="59"/>
    <w:rsid w:val="009D54B8"/>
    <w:pPr>
      <w:spacing w:before="360" w:after="360" w:line="320" w:lineRule="exact"/>
    </w:pPr>
    <w:tblPr/>
  </w:style>
  <w:style w:type="table" w:styleId="Tabelacomgrade1423" w:customStyle="1">
    <w:name w:val="Tabela com grade1423"/>
    <w:basedOn w:val="Tabelanormal"/>
    <w:next w:val="Tabelacomgrade"/>
    <w:uiPriority w:val="59"/>
    <w:rsid w:val="009D54B8"/>
    <w:pPr>
      <w:spacing w:before="360" w:after="360" w:line="320" w:lineRule="exact"/>
    </w:pPr>
    <w:tblPr/>
  </w:style>
  <w:style w:type="table" w:styleId="Tabelacomgrade9621" w:customStyle="1">
    <w:name w:val="Tabela com grade9621"/>
    <w:basedOn w:val="Tabelanormal"/>
    <w:next w:val="Tabelacomgrade"/>
    <w:rsid w:val="009D54B8"/>
    <w:tblPr/>
  </w:style>
  <w:style w:type="table" w:styleId="Tabelacomgrade96111" w:customStyle="1">
    <w:name w:val="Tabela com grade96111"/>
    <w:basedOn w:val="Tabelanormal"/>
    <w:next w:val="Tabelacomgrade"/>
    <w:rsid w:val="009D54B8"/>
    <w:tblPr/>
  </w:style>
  <w:style w:type="table" w:styleId="Tabelacomgrade9531" w:customStyle="1">
    <w:name w:val="Tabela com grade9531"/>
    <w:basedOn w:val="Tabelanormal"/>
    <w:next w:val="Tabelacomgrade"/>
    <w:rsid w:val="009D54B8"/>
    <w:tblPr/>
  </w:style>
  <w:style w:type="table" w:styleId="Tabelacomgrade9532" w:customStyle="1">
    <w:name w:val="Tabela com grade9532"/>
    <w:basedOn w:val="Tabelanormal"/>
    <w:next w:val="Tabelacomgrade"/>
    <w:rsid w:val="009D54B8"/>
    <w:tblPr/>
  </w:style>
  <w:style w:type="paragraph" w:styleId="paragraph" w:customStyle="1">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styleId="normaltextrun" w:customStyle="1">
    <w:name w:val="normaltextrun"/>
    <w:basedOn w:val="Fontepargpadro"/>
    <w:rsid w:val="009D54B8"/>
  </w:style>
  <w:style w:type="character" w:styleId="eop" w:customStyle="1">
    <w:name w:val="eop"/>
    <w:basedOn w:val="Fontepargpadro"/>
    <w:rsid w:val="009D54B8"/>
  </w:style>
  <w:style w:type="character" w:styleId="PargrafodaListaChar" w:customStyle="1">
    <w:name w:val="Parágrafo da Lista Char"/>
    <w:basedOn w:val="Fontepargpadro"/>
    <w:link w:val="PargrafodaLista"/>
    <w:uiPriority w:val="34"/>
    <w:rsid w:val="009D54B8"/>
    <w:rPr>
      <w:spacing w:val="4"/>
      <w:szCs w:val="24"/>
    </w:rPr>
  </w:style>
  <w:style w:type="table" w:styleId="Tabelacomgrade154" w:customStyle="1">
    <w:name w:val="Tabela com grade154"/>
    <w:basedOn w:val="Tabelanormal"/>
    <w:next w:val="Tabelacomgrade"/>
    <w:rsid w:val="009D54B8"/>
    <w:tblPr/>
  </w:style>
  <w:style w:type="table" w:styleId="Tabelacomgrade2821" w:customStyle="1">
    <w:name w:val="Tabela com grade2821"/>
    <w:basedOn w:val="Tabelanormal"/>
    <w:next w:val="Tabelacomgrade"/>
    <w:rsid w:val="009D54B8"/>
    <w:tblPr/>
  </w:style>
  <w:style w:type="table" w:styleId="Tabelacomgrade815" w:customStyle="1">
    <w:name w:val="Tabela com grade815"/>
    <w:basedOn w:val="Tabelanormal"/>
    <w:next w:val="Tabelacomgrade"/>
    <w:uiPriority w:val="59"/>
    <w:rsid w:val="009D54B8"/>
    <w:tblPr/>
  </w:style>
  <w:style w:type="table" w:styleId="Tabelacomgrade155" w:customStyle="1">
    <w:name w:val="Tabela com grade155"/>
    <w:basedOn w:val="Tabelanormal"/>
    <w:next w:val="Tabelacomgrade"/>
    <w:uiPriority w:val="39"/>
    <w:rsid w:val="009D54B8"/>
    <w:tblPr/>
  </w:style>
  <w:style w:type="table" w:styleId="Tabelacomgrade216" w:customStyle="1">
    <w:name w:val="Tabela com grade216"/>
    <w:basedOn w:val="Tabelanormal"/>
    <w:next w:val="Tabelacomgrade"/>
    <w:uiPriority w:val="39"/>
    <w:rsid w:val="009D54B8"/>
    <w:tblPr/>
  </w:style>
  <w:style w:type="table" w:styleId="Tabelacomgrade156" w:customStyle="1">
    <w:name w:val="Tabela com grade156"/>
    <w:basedOn w:val="Tabelanormal"/>
    <w:next w:val="Tabelacomgrade"/>
    <w:uiPriority w:val="39"/>
    <w:rsid w:val="009D54B8"/>
    <w:tblPr/>
  </w:style>
  <w:style w:type="table" w:styleId="Tabelacomgrade4111" w:customStyle="1">
    <w:name w:val="Tabela com grade4111"/>
    <w:basedOn w:val="Tabelanormal"/>
    <w:next w:val="Tabelacomgrade"/>
    <w:uiPriority w:val="39"/>
    <w:rsid w:val="009D54B8"/>
    <w:tblPr/>
  </w:style>
  <w:style w:type="table" w:styleId="Tabelacomgrade816" w:customStyle="1">
    <w:name w:val="Tabela com grade816"/>
    <w:basedOn w:val="Tabelanormal"/>
    <w:next w:val="Tabelacomgrade"/>
    <w:uiPriority w:val="59"/>
    <w:rsid w:val="009D54B8"/>
    <w:tblPr/>
  </w:style>
  <w:style w:type="table" w:styleId="Tabelacomgrade313" w:customStyle="1">
    <w:name w:val="Tabela com grade313"/>
    <w:basedOn w:val="Tabelanormal"/>
    <w:next w:val="Tabelacomgrade"/>
    <w:uiPriority w:val="39"/>
    <w:rsid w:val="009D54B8"/>
    <w:tblPr/>
  </w:style>
  <w:style w:type="table" w:styleId="Tabelacomgrade817" w:customStyle="1">
    <w:name w:val="Tabela com grade817"/>
    <w:basedOn w:val="Tabelanormal"/>
    <w:next w:val="Tabelacomgrade"/>
    <w:uiPriority w:val="59"/>
    <w:rsid w:val="009D54B8"/>
    <w:tblPr/>
  </w:style>
  <w:style w:type="table" w:styleId="Tabelacomgrade157" w:customStyle="1">
    <w:name w:val="Tabela com grade157"/>
    <w:basedOn w:val="Tabelanormal"/>
    <w:next w:val="Tabelacomgrade"/>
    <w:rsid w:val="009D54B8"/>
    <w:tblPr/>
  </w:style>
  <w:style w:type="character" w:styleId="onsTextoNumrico1Char" w:customStyle="1">
    <w:name w:val="onsTexto_Numérico 1. Char"/>
    <w:basedOn w:val="onsNormalChar"/>
    <w:link w:val="onsTextoNumrico1"/>
    <w:rsid w:val="009D54B8"/>
    <w:rPr>
      <w:spacing w:val="4"/>
    </w:rPr>
  </w:style>
  <w:style w:type="paragraph" w:styleId="onsNormal162" w:customStyle="1">
    <w:name w:val="onsNormal162"/>
    <w:rsid w:val="009D54B8"/>
    <w:pPr>
      <w:spacing w:after="120" w:line="320" w:lineRule="exact"/>
      <w:ind w:left="1021"/>
      <w:jc w:val="both"/>
    </w:pPr>
    <w:rPr>
      <w:spacing w:val="4"/>
      <w:szCs w:val="20"/>
    </w:rPr>
  </w:style>
  <w:style w:type="paragraph" w:styleId="onsFigura441" w:customStyle="1">
    <w:name w:val="onsFigura441"/>
    <w:basedOn w:val="Normal"/>
    <w:next w:val="Normal"/>
    <w:rsid w:val="009D54B8"/>
    <w:pPr>
      <w:spacing w:after="120" w:line="240" w:lineRule="auto"/>
      <w:ind w:left="0"/>
      <w:jc w:val="center"/>
    </w:pPr>
    <w:rPr>
      <w:color w:val="000000"/>
      <w:spacing w:val="4"/>
      <w:szCs w:val="20"/>
      <w:lang w:val="en-US" w:eastAsia="en-US"/>
    </w:rPr>
  </w:style>
  <w:style w:type="paragraph" w:styleId="onsNormal1541" w:customStyle="1">
    <w:name w:val="onsNormal1541"/>
    <w:rsid w:val="009D54B8"/>
    <w:pPr>
      <w:spacing w:after="120" w:line="320" w:lineRule="exact"/>
      <w:ind w:left="1021"/>
      <w:jc w:val="both"/>
    </w:pPr>
    <w:rPr>
      <w:spacing w:val="4"/>
      <w:szCs w:val="20"/>
    </w:rPr>
  </w:style>
  <w:style w:type="paragraph" w:styleId="onsFigura201" w:customStyle="1">
    <w:name w:val="onsFigura201"/>
    <w:basedOn w:val="onsNormal"/>
    <w:next w:val="onsNormal"/>
    <w:rsid w:val="009D54B8"/>
    <w:pPr>
      <w:spacing w:before="0" w:after="120" w:line="240" w:lineRule="auto"/>
      <w:ind w:left="0"/>
      <w:jc w:val="center"/>
    </w:pPr>
    <w:rPr>
      <w:color w:val="000000"/>
      <w:szCs w:val="20"/>
      <w:lang w:val="en-US"/>
    </w:rPr>
  </w:style>
  <w:style w:type="paragraph" w:styleId="onsNormal58" w:customStyle="1">
    <w:name w:val="onsNormal58"/>
    <w:rsid w:val="009D54B8"/>
    <w:pPr>
      <w:spacing w:after="120" w:line="320" w:lineRule="exact"/>
      <w:ind w:left="1021"/>
      <w:jc w:val="both"/>
    </w:pPr>
    <w:rPr>
      <w:spacing w:val="4"/>
      <w:szCs w:val="20"/>
    </w:rPr>
  </w:style>
  <w:style w:type="paragraph" w:styleId="onsIlustraoFim13" w:customStyle="1">
    <w:name w:val="onsIlustração_Fim13"/>
    <w:basedOn w:val="Normal"/>
    <w:next w:val="Normal"/>
    <w:uiPriority w:val="99"/>
    <w:rsid w:val="009D54B8"/>
    <w:pPr>
      <w:pBdr>
        <w:top w:val="single" w:color="000000" w:sz="24" w:space="1"/>
      </w:pBdr>
      <w:tabs>
        <w:tab w:val="left" w:pos="567"/>
      </w:tabs>
      <w:spacing w:before="200" w:after="0" w:line="200" w:lineRule="exact"/>
      <w:ind w:left="567" w:hanging="567"/>
    </w:pPr>
    <w:rPr>
      <w:color w:val="000000"/>
      <w:spacing w:val="4"/>
      <w:sz w:val="16"/>
      <w:szCs w:val="20"/>
      <w:lang w:val="en-US" w:eastAsia="en-US"/>
    </w:rPr>
  </w:style>
  <w:style w:type="paragraph" w:styleId="onsFigura4" w:customStyle="1">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styleId="onsNormalCharCharCharCharChar" w:customStyle="1">
    <w:name w:val="onsNormal Char Char Char Char Char"/>
    <w:rsid w:val="009D54B8"/>
    <w:pPr>
      <w:spacing w:after="120" w:line="320" w:lineRule="exact"/>
      <w:ind w:left="1021"/>
      <w:jc w:val="both"/>
    </w:pPr>
    <w:rPr>
      <w:spacing w:val="4"/>
      <w:szCs w:val="20"/>
    </w:rPr>
  </w:style>
  <w:style w:type="paragraph" w:styleId="Recuodecorpodetexto1" w:customStyle="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styleId="onsTextoMarcador23" w:customStyle="1">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styleId="onsIlustraoFiguraIncio5" w:customStyle="1">
    <w:name w:val="onsIlustração_Figura_Início5"/>
    <w:basedOn w:val="Normal"/>
    <w:next w:val="Normal"/>
    <w:uiPriority w:val="99"/>
    <w:rsid w:val="009D54B8"/>
    <w:pPr>
      <w:pBdr>
        <w:bottom w:val="single" w:color="000000" w:sz="24" w:space="1"/>
      </w:pBdr>
      <w:spacing w:after="160" w:line="280" w:lineRule="exact"/>
      <w:ind w:left="0"/>
    </w:pPr>
    <w:rPr>
      <w:b/>
      <w:color w:val="000000"/>
      <w:spacing w:val="4"/>
      <w:sz w:val="20"/>
      <w:szCs w:val="20"/>
      <w:lang w:val="en-US" w:eastAsia="en-US"/>
    </w:rPr>
  </w:style>
  <w:style w:type="character" w:styleId="onsTextoAlfaaChar1" w:customStyle="1">
    <w:name w:val="onsTexto_Alfa a) Char1"/>
    <w:basedOn w:val="Fontepargpadro"/>
    <w:rsid w:val="009D54B8"/>
    <w:rPr>
      <w:rFonts w:ascii="Arial" w:hAnsi="Arial"/>
      <w:spacing w:val="4"/>
      <w:sz w:val="22"/>
    </w:rPr>
  </w:style>
  <w:style w:type="paragraph" w:styleId="onsIlustraoFiguraIncio541" w:customStyle="1">
    <w:name w:val="onsIlustração_Figura_Início541"/>
    <w:basedOn w:val="Normal"/>
    <w:next w:val="Normal"/>
    <w:rsid w:val="009D54B8"/>
    <w:pPr>
      <w:pBdr>
        <w:bottom w:val="single" w:color="000000" w:sz="24" w:space="1"/>
      </w:pBdr>
      <w:spacing w:after="160" w:line="280" w:lineRule="exact"/>
      <w:ind w:left="0"/>
    </w:pPr>
    <w:rPr>
      <w:b/>
      <w:color w:val="000000"/>
      <w:spacing w:val="4"/>
      <w:sz w:val="20"/>
      <w:szCs w:val="20"/>
      <w:lang w:val="en-US" w:eastAsia="en-US"/>
    </w:rPr>
  </w:style>
  <w:style w:type="character" w:styleId="onsIlustraoFimChar1" w:customStyle="1">
    <w:name w:val="onsIlustração_Fim Char1"/>
    <w:basedOn w:val="Fontepargpadro"/>
    <w:rsid w:val="009D54B8"/>
    <w:rPr>
      <w:rFonts w:ascii="Arial" w:hAnsi="Arial"/>
      <w:color w:val="000000"/>
      <w:spacing w:val="4"/>
      <w:sz w:val="16"/>
      <w:lang w:val="en-US"/>
    </w:rPr>
  </w:style>
  <w:style w:type="paragraph" w:styleId="onsNormal4" w:customStyle="1">
    <w:name w:val="onsNormal4"/>
    <w:rsid w:val="009D54B8"/>
    <w:pPr>
      <w:spacing w:after="120" w:line="320" w:lineRule="exact"/>
      <w:ind w:left="1021"/>
      <w:jc w:val="both"/>
    </w:pPr>
    <w:rPr>
      <w:spacing w:val="4"/>
      <w:szCs w:val="20"/>
    </w:rPr>
  </w:style>
  <w:style w:type="paragraph" w:styleId="onsNormal16" w:customStyle="1">
    <w:name w:val="onsNormal16"/>
    <w:rsid w:val="009D54B8"/>
    <w:pPr>
      <w:spacing w:after="120" w:line="320" w:lineRule="exact"/>
      <w:ind w:left="1021"/>
      <w:jc w:val="both"/>
    </w:pPr>
    <w:rPr>
      <w:spacing w:val="4"/>
      <w:szCs w:val="20"/>
    </w:rPr>
  </w:style>
  <w:style w:type="paragraph" w:styleId="onsTextoAlfaa28" w:customStyle="1">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styleId="onsTextoAlfaa10" w:customStyle="1">
    <w:name w:val="onsTexto_Alfa a)10"/>
    <w:basedOn w:val="onsNormal"/>
    <w:rsid w:val="009D54B8"/>
    <w:pPr>
      <w:tabs>
        <w:tab w:val="left" w:pos="1304"/>
        <w:tab w:val="num" w:pos="1381"/>
        <w:tab w:val="left" w:pos="1701"/>
      </w:tabs>
      <w:spacing w:before="0" w:after="120"/>
      <w:ind w:left="1304" w:hanging="283"/>
    </w:pPr>
    <w:rPr>
      <w:szCs w:val="20"/>
    </w:rPr>
  </w:style>
  <w:style w:type="paragraph" w:styleId="onsIlustraoFiguraIncio6" w:customStyle="1">
    <w:name w:val="onsIlustração_Figura_Início6"/>
    <w:basedOn w:val="onsNormal"/>
    <w:next w:val="onsNormal"/>
    <w:rsid w:val="009D54B8"/>
    <w:pPr>
      <w:pBdr>
        <w:bottom w:val="single" w:color="000000" w:sz="24" w:space="1"/>
      </w:pBdr>
      <w:spacing w:before="0" w:after="160" w:line="280" w:lineRule="exact"/>
      <w:ind w:left="0"/>
      <w:jc w:val="left"/>
    </w:pPr>
    <w:rPr>
      <w:b/>
      <w:color w:val="000000"/>
      <w:sz w:val="20"/>
      <w:szCs w:val="20"/>
      <w:lang w:val="en-US"/>
    </w:rPr>
  </w:style>
  <w:style w:type="paragraph" w:styleId="onsFigura6" w:customStyle="1">
    <w:name w:val="onsFigura6"/>
    <w:basedOn w:val="onsNormal"/>
    <w:next w:val="onsNormal"/>
    <w:rsid w:val="009D54B8"/>
    <w:pPr>
      <w:spacing w:before="0" w:after="120" w:line="240" w:lineRule="auto"/>
      <w:ind w:left="0"/>
      <w:jc w:val="center"/>
    </w:pPr>
    <w:rPr>
      <w:color w:val="000000"/>
      <w:szCs w:val="20"/>
      <w:lang w:val="en-US"/>
    </w:rPr>
  </w:style>
  <w:style w:type="paragraph" w:styleId="Ilustraofim7" w:customStyle="1">
    <w:name w:val="Ilustração_fim7"/>
    <w:next w:val="Normal"/>
    <w:rsid w:val="009D54B8"/>
    <w:pPr>
      <w:pBdr>
        <w:top w:val="single" w:color="auto" w:sz="24" w:space="8"/>
      </w:pBdr>
      <w:spacing w:before="200" w:line="200" w:lineRule="exact"/>
    </w:pPr>
    <w:rPr>
      <w:noProof/>
      <w:spacing w:val="4"/>
      <w:sz w:val="16"/>
      <w:szCs w:val="20"/>
    </w:rPr>
  </w:style>
  <w:style w:type="paragraph" w:styleId="onsNormal423" w:customStyle="1">
    <w:name w:val="onsNormal423"/>
    <w:rsid w:val="009D54B8"/>
    <w:pPr>
      <w:spacing w:after="120" w:line="320" w:lineRule="exact"/>
      <w:ind w:left="1021"/>
      <w:jc w:val="both"/>
    </w:pPr>
    <w:rPr>
      <w:spacing w:val="4"/>
      <w:szCs w:val="20"/>
    </w:rPr>
  </w:style>
  <w:style w:type="paragraph" w:styleId="Ilustraotextointerno8" w:customStyle="1">
    <w:name w:val="Ilustração_texto_interno8"/>
    <w:rsid w:val="009D54B8"/>
    <w:pPr>
      <w:spacing w:line="240" w:lineRule="exact"/>
    </w:pPr>
    <w:rPr>
      <w:noProof/>
      <w:spacing w:val="4"/>
      <w:sz w:val="16"/>
      <w:szCs w:val="20"/>
    </w:rPr>
  </w:style>
  <w:style w:type="paragraph" w:styleId="onsNormal414" w:customStyle="1">
    <w:name w:val="onsNormal414"/>
    <w:rsid w:val="009D54B8"/>
    <w:pPr>
      <w:spacing w:after="120" w:line="320" w:lineRule="exact"/>
      <w:ind w:left="1021"/>
      <w:jc w:val="both"/>
    </w:pPr>
    <w:rPr>
      <w:spacing w:val="4"/>
      <w:szCs w:val="20"/>
    </w:rPr>
  </w:style>
  <w:style w:type="paragraph" w:styleId="onsNormal413" w:customStyle="1">
    <w:name w:val="onsNormal413"/>
    <w:rsid w:val="009D54B8"/>
    <w:pPr>
      <w:spacing w:after="120" w:line="320" w:lineRule="exact"/>
      <w:ind w:left="1021"/>
      <w:jc w:val="both"/>
    </w:pPr>
    <w:rPr>
      <w:spacing w:val="4"/>
      <w:szCs w:val="20"/>
    </w:rPr>
  </w:style>
  <w:style w:type="paragraph" w:styleId="onsIlustraoTabelaIncio30" w:customStyle="1">
    <w:name w:val="onsIlustração_Tabela_Início30"/>
    <w:basedOn w:val="onsNormal"/>
    <w:next w:val="onsNormal"/>
    <w:rsid w:val="009D54B8"/>
    <w:pPr>
      <w:pBdr>
        <w:bottom w:val="single" w:color="000000" w:sz="24" w:space="1"/>
      </w:pBdr>
      <w:spacing w:before="0" w:after="160" w:line="280" w:lineRule="exact"/>
      <w:ind w:left="0"/>
      <w:jc w:val="left"/>
    </w:pPr>
    <w:rPr>
      <w:b/>
      <w:color w:val="000000"/>
      <w:sz w:val="20"/>
      <w:szCs w:val="20"/>
      <w:lang w:val="en-US"/>
    </w:rPr>
  </w:style>
  <w:style w:type="paragraph" w:styleId="onsIlustraoFim142" w:customStyle="1">
    <w:name w:val="onsIlustração_Fim142"/>
    <w:basedOn w:val="onsNormal"/>
    <w:next w:val="onsNormal"/>
    <w:rsid w:val="009D54B8"/>
    <w:pPr>
      <w:pBdr>
        <w:top w:val="single" w:color="000000" w:sz="24" w:space="1"/>
      </w:pBdr>
      <w:tabs>
        <w:tab w:val="left" w:pos="567"/>
      </w:tabs>
      <w:spacing w:before="200" w:after="0" w:line="200" w:lineRule="exact"/>
      <w:ind w:left="567" w:hanging="567"/>
      <w:jc w:val="left"/>
    </w:pPr>
    <w:rPr>
      <w:color w:val="000000"/>
      <w:sz w:val="16"/>
      <w:szCs w:val="20"/>
      <w:lang w:val="en-US"/>
    </w:rPr>
  </w:style>
  <w:style w:type="paragraph" w:styleId="onsTextoAlfaa54" w:customStyle="1">
    <w:name w:val="onsTexto_Alfa a)54"/>
    <w:basedOn w:val="onsNormal"/>
    <w:rsid w:val="009D54B8"/>
    <w:pPr>
      <w:tabs>
        <w:tab w:val="left" w:pos="1304"/>
        <w:tab w:val="num" w:pos="1381"/>
        <w:tab w:val="left" w:pos="1701"/>
      </w:tabs>
      <w:spacing w:before="0" w:after="120"/>
      <w:ind w:left="1304" w:hanging="283"/>
    </w:pPr>
    <w:rPr>
      <w:szCs w:val="20"/>
    </w:rPr>
  </w:style>
  <w:style w:type="paragraph" w:styleId="onsTextoAlfaa284" w:customStyle="1">
    <w:name w:val="onsTexto_Alfa a)284"/>
    <w:basedOn w:val="onsNormal"/>
    <w:rsid w:val="009D54B8"/>
    <w:pPr>
      <w:tabs>
        <w:tab w:val="left" w:pos="1304"/>
        <w:tab w:val="num" w:pos="1381"/>
        <w:tab w:val="left" w:pos="1701"/>
      </w:tabs>
      <w:spacing w:before="0" w:after="120"/>
      <w:ind w:left="1304" w:hanging="283"/>
    </w:pPr>
    <w:rPr>
      <w:szCs w:val="20"/>
    </w:rPr>
  </w:style>
  <w:style w:type="paragraph" w:styleId="onsNormal353" w:customStyle="1">
    <w:name w:val="onsNormal353"/>
    <w:rsid w:val="009D54B8"/>
    <w:pPr>
      <w:spacing w:after="120" w:line="320" w:lineRule="exact"/>
      <w:ind w:left="1021"/>
      <w:jc w:val="both"/>
    </w:pPr>
    <w:rPr>
      <w:spacing w:val="4"/>
      <w:szCs w:val="20"/>
    </w:rPr>
  </w:style>
  <w:style w:type="paragraph" w:styleId="onsTabelaTextoInterno2" w:customStyle="1">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styleId="onsNormalRecuo1" w:customStyle="1">
    <w:name w:val="onsNormal_Recuo1"/>
    <w:basedOn w:val="onsNormal"/>
    <w:next w:val="onsNormal"/>
    <w:rsid w:val="009D54B8"/>
    <w:pPr>
      <w:spacing w:before="0" w:after="120"/>
      <w:ind w:left="1304"/>
    </w:pPr>
    <w:rPr>
      <w:szCs w:val="20"/>
    </w:rPr>
  </w:style>
  <w:style w:type="paragraph" w:styleId="Ilustraotextointerno52" w:customStyle="1">
    <w:name w:val="Ilustração_texto_interno52"/>
    <w:rsid w:val="009D54B8"/>
    <w:pPr>
      <w:spacing w:line="240" w:lineRule="exact"/>
    </w:pPr>
    <w:rPr>
      <w:noProof/>
      <w:spacing w:val="4"/>
      <w:sz w:val="16"/>
      <w:szCs w:val="20"/>
    </w:rPr>
  </w:style>
  <w:style w:type="character" w:styleId="ft" w:customStyle="1">
    <w:name w:val="ft"/>
    <w:basedOn w:val="Fontepargpadro"/>
    <w:rsid w:val="009D54B8"/>
  </w:style>
  <w:style w:type="paragraph" w:styleId="onsIlustraoFiguraIncio62" w:customStyle="1">
    <w:name w:val="onsIlustração_Figura_Início62"/>
    <w:basedOn w:val="onsNormal"/>
    <w:next w:val="onsNormal"/>
    <w:rsid w:val="009D54B8"/>
    <w:pPr>
      <w:pBdr>
        <w:bottom w:val="single" w:color="000000" w:sz="24" w:space="1"/>
      </w:pBdr>
      <w:spacing w:before="0" w:after="160" w:line="280" w:lineRule="exact"/>
      <w:ind w:left="0"/>
      <w:jc w:val="left"/>
    </w:pPr>
    <w:rPr>
      <w:b/>
      <w:color w:val="000000"/>
      <w:sz w:val="20"/>
      <w:szCs w:val="20"/>
      <w:lang w:val="en-US"/>
    </w:rPr>
  </w:style>
  <w:style w:type="paragraph" w:styleId="Ilustraofim72" w:customStyle="1">
    <w:name w:val="Ilustração_fim72"/>
    <w:next w:val="Normal"/>
    <w:rsid w:val="009D54B8"/>
    <w:pPr>
      <w:pBdr>
        <w:top w:val="single" w:color="auto" w:sz="24" w:space="8"/>
      </w:pBdr>
      <w:spacing w:before="200" w:line="200" w:lineRule="exact"/>
    </w:pPr>
    <w:rPr>
      <w:noProof/>
      <w:spacing w:val="4"/>
      <w:sz w:val="16"/>
      <w:szCs w:val="20"/>
    </w:rPr>
  </w:style>
  <w:style w:type="table" w:styleId="Tabelacomgrade2511" w:customStyle="1">
    <w:name w:val="Tabela com grade2511"/>
    <w:basedOn w:val="Tabelanormal"/>
    <w:next w:val="Tabelacomgrade"/>
    <w:rsid w:val="009D54B8"/>
    <w:tblPr/>
  </w:style>
  <w:style w:type="table" w:styleId="Tabelacomgrade2911" w:customStyle="1">
    <w:name w:val="Tabela com grade2911"/>
    <w:basedOn w:val="Tabelanormal"/>
    <w:next w:val="Tabelacomgrade"/>
    <w:uiPriority w:val="59"/>
    <w:rsid w:val="009D54B8"/>
    <w:tblPr/>
  </w:style>
  <w:style w:type="table" w:styleId="Tabelacomgrade314" w:customStyle="1">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styleId="Tabelacomgrade818" w:customStyle="1">
    <w:name w:val="Tabela com grade818"/>
    <w:basedOn w:val="Tabelanormal"/>
    <w:next w:val="Tabelacomgrade"/>
    <w:uiPriority w:val="59"/>
    <w:rsid w:val="009D54B8"/>
    <w:tblPr/>
  </w:style>
  <w:style w:type="table" w:styleId="Tabelacomgrade3131" w:customStyle="1">
    <w:name w:val="Tabela com grade3131"/>
    <w:basedOn w:val="Tabelanormal"/>
    <w:next w:val="Tabelacomgrade"/>
    <w:uiPriority w:val="39"/>
    <w:rsid w:val="009D54B8"/>
    <w:tblPr/>
  </w:style>
  <w:style w:type="table" w:styleId="Tabelacomgrade158" w:customStyle="1">
    <w:name w:val="Tabela com grade158"/>
    <w:basedOn w:val="Tabelanormal"/>
    <w:next w:val="Tabelacomgrade"/>
    <w:uiPriority w:val="59"/>
    <w:rsid w:val="009D54B8"/>
    <w:tblPr/>
  </w:style>
  <w:style w:type="table" w:styleId="Tabelacomgrade159" w:customStyle="1">
    <w:name w:val="Tabela com grade159"/>
    <w:basedOn w:val="Tabelanormal"/>
    <w:next w:val="Tabelacomgrade"/>
    <w:uiPriority w:val="59"/>
    <w:rsid w:val="009D54B8"/>
    <w:tblPr/>
  </w:style>
  <w:style w:type="table" w:styleId="Tabelacomgrade217" w:customStyle="1">
    <w:name w:val="Tabela com grade217"/>
    <w:basedOn w:val="Tabelanormal"/>
    <w:next w:val="Tabelacomgrade"/>
    <w:uiPriority w:val="59"/>
    <w:rsid w:val="009D54B8"/>
    <w:tblPr/>
  </w:style>
  <w:style w:type="table" w:styleId="Tabelacomgrade614" w:customStyle="1">
    <w:name w:val="Tabela com grade614"/>
    <w:basedOn w:val="Tabelanormal"/>
    <w:next w:val="Tabelacomgrade"/>
    <w:uiPriority w:val="59"/>
    <w:rsid w:val="009D54B8"/>
    <w:tblPr/>
  </w:style>
  <w:style w:type="table" w:styleId="Tabelacomgrade160" w:customStyle="1">
    <w:name w:val="Tabela com grade160"/>
    <w:basedOn w:val="Tabelanormal"/>
    <w:next w:val="Tabelacomgrade"/>
    <w:uiPriority w:val="59"/>
    <w:rsid w:val="009D54B8"/>
    <w:tblPr/>
  </w:style>
  <w:style w:type="table" w:styleId="Tabelacomgrade1621" w:customStyle="1">
    <w:name w:val="Tabela com grade1621"/>
    <w:basedOn w:val="Tabelanormal"/>
    <w:next w:val="Tabelacomgrade"/>
    <w:uiPriority w:val="59"/>
    <w:rsid w:val="009D54B8"/>
    <w:tblPr/>
  </w:style>
  <w:style w:type="table" w:styleId="Tabelacomgrade163" w:customStyle="1">
    <w:name w:val="Tabela com grade163"/>
    <w:basedOn w:val="Tabelanormal"/>
    <w:next w:val="Tabelacomgrade"/>
    <w:uiPriority w:val="59"/>
    <w:rsid w:val="009D54B8"/>
    <w:tblPr/>
  </w:style>
  <w:style w:type="table" w:styleId="Tabelacomgrade164" w:customStyle="1">
    <w:name w:val="Tabela com grade164"/>
    <w:basedOn w:val="Tabelanormal"/>
    <w:next w:val="Tabelacomgrade"/>
    <w:uiPriority w:val="59"/>
    <w:rsid w:val="009D54B8"/>
    <w:tblPr/>
  </w:style>
  <w:style w:type="table" w:styleId="Tabelacomgrade1410" w:customStyle="1">
    <w:name w:val="Tabela com grade1410"/>
    <w:basedOn w:val="Tabelanormal"/>
    <w:next w:val="Tabelacomgrade"/>
    <w:uiPriority w:val="59"/>
    <w:rsid w:val="009D54B8"/>
    <w:tblPr/>
  </w:style>
  <w:style w:type="table" w:styleId="Tabelacomgrade165" w:customStyle="1">
    <w:name w:val="Tabela com grade165"/>
    <w:basedOn w:val="Tabelanormal"/>
    <w:next w:val="Tabelacomgrade"/>
    <w:rsid w:val="009D54B8"/>
    <w:tblPr/>
  </w:style>
  <w:style w:type="table" w:styleId="Tabelacomgrade9131" w:customStyle="1">
    <w:name w:val="Tabela com grade9131"/>
    <w:basedOn w:val="Tabelanormal"/>
    <w:next w:val="Tabelacomgrade"/>
    <w:uiPriority w:val="59"/>
    <w:rsid w:val="009D54B8"/>
    <w:tblPr/>
  </w:style>
  <w:style w:type="table" w:styleId="Tabelacomgrade1591" w:customStyle="1">
    <w:name w:val="Tabela com grade1591"/>
    <w:basedOn w:val="Tabelanormal"/>
    <w:next w:val="Tabelacomgrade"/>
    <w:uiPriority w:val="59"/>
    <w:rsid w:val="009D54B8"/>
    <w:tblPr/>
  </w:style>
  <w:style w:type="table" w:styleId="Tabelacomgrade1592" w:customStyle="1">
    <w:name w:val="Tabela com grade1592"/>
    <w:basedOn w:val="Tabelanormal"/>
    <w:next w:val="Tabelacomgrade"/>
    <w:uiPriority w:val="59"/>
    <w:rsid w:val="009D54B8"/>
    <w:tblPr/>
  </w:style>
  <w:style w:type="table" w:styleId="Tabelacomgrade2171" w:customStyle="1">
    <w:name w:val="Tabela com grade2171"/>
    <w:basedOn w:val="Tabelanormal"/>
    <w:next w:val="Tabelacomgrade"/>
    <w:uiPriority w:val="59"/>
    <w:rsid w:val="009D54B8"/>
    <w:tblPr/>
  </w:style>
  <w:style w:type="table" w:styleId="Tabelacomgrade166" w:customStyle="1">
    <w:name w:val="Tabela com grade166"/>
    <w:basedOn w:val="Tabelanormal"/>
    <w:next w:val="Tabelacomgrade"/>
    <w:rsid w:val="009D54B8"/>
    <w:tblPr/>
  </w:style>
  <w:style w:type="paragraph" w:styleId="xmsonormal" w:customStyle="1">
    <w:name w:val="x_msonormal"/>
    <w:basedOn w:val="Normal"/>
    <w:rsid w:val="009D54B8"/>
    <w:pPr>
      <w:spacing w:after="0" w:line="240" w:lineRule="auto"/>
      <w:ind w:left="0"/>
    </w:pPr>
    <w:rPr>
      <w:rFonts w:ascii="Calibri" w:hAnsi="Calibri" w:eastAsia="Calibri" w:cs="Calibri"/>
    </w:rPr>
  </w:style>
  <w:style w:type="table" w:styleId="Tabelacomgrade352" w:customStyle="1">
    <w:name w:val="Tabela com grade352"/>
    <w:basedOn w:val="Tabelanormal"/>
    <w:next w:val="Tabelacomgrade"/>
    <w:uiPriority w:val="59"/>
    <w:rsid w:val="009D54B8"/>
    <w:pPr>
      <w:spacing w:before="360" w:after="360" w:line="320" w:lineRule="exact"/>
    </w:pPr>
    <w:tblPr/>
  </w:style>
  <w:style w:type="table" w:styleId="Tabelacomgrade353" w:customStyle="1">
    <w:name w:val="Tabela com grade353"/>
    <w:basedOn w:val="Tabelanormal"/>
    <w:next w:val="Tabelacomgrade"/>
    <w:uiPriority w:val="59"/>
    <w:rsid w:val="009D54B8"/>
    <w:pPr>
      <w:spacing w:before="360" w:after="360" w:line="320" w:lineRule="exact"/>
    </w:pPr>
    <w:tblPr/>
  </w:style>
  <w:style w:type="table" w:styleId="Tabelacomgrade4121" w:customStyle="1">
    <w:name w:val="Tabela com grade4121"/>
    <w:basedOn w:val="Tabelanormal"/>
    <w:uiPriority w:val="59"/>
    <w:rsid w:val="009D54B8"/>
    <w:pPr>
      <w:spacing w:before="360" w:after="360" w:line="320" w:lineRule="exact"/>
    </w:pPr>
    <w:tblPr/>
  </w:style>
  <w:style w:type="table" w:styleId="Tabelacomgrade354" w:customStyle="1">
    <w:name w:val="Tabela com grade354"/>
    <w:basedOn w:val="Tabelanormal"/>
    <w:next w:val="Tabelacomgrade"/>
    <w:uiPriority w:val="59"/>
    <w:rsid w:val="009D54B8"/>
    <w:pPr>
      <w:spacing w:before="360" w:after="360" w:line="320" w:lineRule="exact"/>
    </w:pPr>
    <w:tblPr/>
  </w:style>
  <w:style w:type="table" w:styleId="Tabelacomgrade167" w:customStyle="1">
    <w:name w:val="Tabela com grade167"/>
    <w:basedOn w:val="Tabelanormal"/>
    <w:next w:val="Tabelacomgrade"/>
    <w:uiPriority w:val="59"/>
    <w:rsid w:val="009D54B8"/>
    <w:tblPr/>
  </w:style>
  <w:style w:type="table" w:styleId="Tabelacomgrade514" w:customStyle="1">
    <w:name w:val="Tabela com grade514"/>
    <w:basedOn w:val="Tabelanormal"/>
    <w:next w:val="Tabelacomgrade"/>
    <w:uiPriority w:val="59"/>
    <w:rsid w:val="009D54B8"/>
    <w:tblPr/>
  </w:style>
  <w:style w:type="table" w:styleId="Tabelacomgrade9533" w:customStyle="1">
    <w:name w:val="Tabela com grade9533"/>
    <w:basedOn w:val="Tabelanormal"/>
    <w:next w:val="Tabelacomgrade"/>
    <w:rsid w:val="009D54B8"/>
    <w:tblPr/>
  </w:style>
  <w:style w:type="table" w:styleId="Tabelacomgrade9534" w:customStyle="1">
    <w:name w:val="Tabela com grade9534"/>
    <w:basedOn w:val="Tabelanormal"/>
    <w:next w:val="Tabelacomgrade"/>
    <w:rsid w:val="009D54B8"/>
    <w:tblPr/>
  </w:style>
  <w:style w:type="table" w:styleId="Tabelacomgrade168" w:customStyle="1">
    <w:name w:val="Tabela com grade168"/>
    <w:basedOn w:val="Tabelanormal"/>
    <w:next w:val="Tabelacomgrade"/>
    <w:uiPriority w:val="59"/>
    <w:rsid w:val="009D54B8"/>
    <w:tblPr/>
  </w:style>
  <w:style w:type="table" w:styleId="Tabelacomgrade169" w:customStyle="1">
    <w:name w:val="Tabela com grade169"/>
    <w:basedOn w:val="Tabelanormal"/>
    <w:next w:val="Tabelacomgrade"/>
    <w:uiPriority w:val="59"/>
    <w:rsid w:val="009D54B8"/>
    <w:tblPr/>
  </w:style>
  <w:style w:type="table" w:styleId="Tabelacomgrade170" w:customStyle="1">
    <w:name w:val="Tabela com grade170"/>
    <w:basedOn w:val="Tabelanormal"/>
    <w:next w:val="Tabelacomgrade"/>
    <w:uiPriority w:val="59"/>
    <w:rsid w:val="009D54B8"/>
    <w:tblPr/>
  </w:style>
  <w:style w:type="table" w:styleId="Tabelacomgrade1714" w:customStyle="1">
    <w:name w:val="Tabela com grade1714"/>
    <w:basedOn w:val="Tabelanormal"/>
    <w:next w:val="Tabelacomgrade"/>
    <w:uiPriority w:val="59"/>
    <w:rsid w:val="009D54B8"/>
    <w:pPr>
      <w:spacing w:before="360" w:after="360" w:line="320" w:lineRule="exact"/>
    </w:pPr>
    <w:tblPr/>
  </w:style>
  <w:style w:type="numbering" w:styleId="Artigoseo11" w:customStyle="1">
    <w:name w:val="Artigo / seção11"/>
    <w:basedOn w:val="Semlista"/>
    <w:next w:val="Artigoseo"/>
    <w:semiHidden/>
    <w:unhideWhenUsed/>
    <w:rsid w:val="009D54B8"/>
    <w:pPr>
      <w:numPr>
        <w:numId w:val="12"/>
      </w:numPr>
    </w:pPr>
  </w:style>
  <w:style w:type="table" w:styleId="Tabelacomgrade4131" w:customStyle="1">
    <w:name w:val="Tabela com grade4131"/>
    <w:basedOn w:val="Tabelanormal"/>
    <w:uiPriority w:val="59"/>
    <w:rsid w:val="009D54B8"/>
    <w:pPr>
      <w:spacing w:before="360" w:after="360" w:line="320" w:lineRule="exact"/>
    </w:pPr>
    <w:tblPr/>
  </w:style>
  <w:style w:type="table" w:styleId="Tabelacomgrade1722" w:customStyle="1">
    <w:name w:val="Tabela com grade1722"/>
    <w:basedOn w:val="Tabelanormal"/>
    <w:next w:val="Tabelacomgrade"/>
    <w:uiPriority w:val="59"/>
    <w:rsid w:val="009D54B8"/>
    <w:tblPr/>
  </w:style>
  <w:style w:type="table" w:styleId="Tabelacomgrade615" w:customStyle="1">
    <w:name w:val="Tabela com grade615"/>
    <w:basedOn w:val="Tabelanormal"/>
    <w:next w:val="Tabelacomgrade"/>
    <w:uiPriority w:val="59"/>
    <w:rsid w:val="009D54B8"/>
    <w:tblPr/>
  </w:style>
  <w:style w:type="table" w:styleId="Tabelacomgrade1731" w:customStyle="1">
    <w:name w:val="Tabela com grade1731"/>
    <w:basedOn w:val="Tabelanormal"/>
    <w:next w:val="Tabelacomgrade"/>
    <w:uiPriority w:val="59"/>
    <w:rsid w:val="009D54B8"/>
    <w:pPr>
      <w:spacing w:before="360" w:after="360" w:line="320" w:lineRule="exact"/>
    </w:pPr>
    <w:tblPr/>
  </w:style>
  <w:style w:type="table" w:styleId="Tabelacomgrade414" w:customStyle="1">
    <w:name w:val="Tabela com grade414"/>
    <w:basedOn w:val="Tabelanormal"/>
    <w:uiPriority w:val="59"/>
    <w:rsid w:val="009D54B8"/>
    <w:pPr>
      <w:spacing w:before="360" w:after="360" w:line="320" w:lineRule="exact"/>
    </w:pPr>
    <w:tblPr/>
  </w:style>
  <w:style w:type="table" w:styleId="Tabelacomgrade1741" w:customStyle="1">
    <w:name w:val="Tabela com grade1741"/>
    <w:basedOn w:val="Tabelanormal"/>
    <w:next w:val="Tabelacomgrade"/>
    <w:uiPriority w:val="59"/>
    <w:rsid w:val="009D54B8"/>
    <w:pPr>
      <w:spacing w:before="360" w:after="360" w:line="320" w:lineRule="exact"/>
    </w:pPr>
    <w:tblPr/>
  </w:style>
  <w:style w:type="table" w:styleId="Tabelacomgrade175" w:customStyle="1">
    <w:name w:val="Tabela com grade175"/>
    <w:basedOn w:val="Tabelanormal"/>
    <w:next w:val="Tabelacomgrade"/>
    <w:uiPriority w:val="59"/>
    <w:rsid w:val="009D54B8"/>
    <w:pPr>
      <w:spacing w:before="360" w:after="360" w:line="320" w:lineRule="exact"/>
    </w:pPr>
    <w:tblPr/>
  </w:style>
  <w:style w:type="table" w:styleId="Tabelacomgrade176" w:customStyle="1">
    <w:name w:val="Tabela com grade176"/>
    <w:basedOn w:val="Tabelanormal"/>
    <w:next w:val="Tabelacomgrade"/>
    <w:uiPriority w:val="59"/>
    <w:rsid w:val="009D54B8"/>
    <w:pPr>
      <w:spacing w:before="360" w:after="360" w:line="320" w:lineRule="exact"/>
    </w:pPr>
    <w:tblPr/>
  </w:style>
  <w:style w:type="table" w:styleId="Tabelacomgrade177" w:customStyle="1">
    <w:name w:val="Tabela com grade177"/>
    <w:basedOn w:val="Tabelanormal"/>
    <w:next w:val="Tabelacomgrade"/>
    <w:uiPriority w:val="59"/>
    <w:rsid w:val="009D54B8"/>
    <w:pPr>
      <w:spacing w:before="360" w:after="360" w:line="320" w:lineRule="exact"/>
    </w:pPr>
    <w:tblPr/>
  </w:style>
  <w:style w:type="table" w:styleId="Tabelacomgrade178" w:customStyle="1">
    <w:name w:val="Tabela com grade178"/>
    <w:basedOn w:val="Tabelanormal"/>
    <w:next w:val="Tabelacomgrade"/>
    <w:uiPriority w:val="59"/>
    <w:rsid w:val="009D54B8"/>
    <w:pPr>
      <w:spacing w:before="360" w:after="360" w:line="320" w:lineRule="exact"/>
    </w:pPr>
    <w:tblPr/>
  </w:style>
  <w:style w:type="table" w:styleId="Tabelacomgrade179" w:customStyle="1">
    <w:name w:val="Tabela com grade179"/>
    <w:basedOn w:val="Tabelanormal"/>
    <w:next w:val="Tabelacomgrade"/>
    <w:rsid w:val="009D54B8"/>
    <w:tblPr/>
  </w:style>
  <w:style w:type="table" w:styleId="Tabelacomgrade180" w:customStyle="1">
    <w:name w:val="Tabela com grade180"/>
    <w:basedOn w:val="Tabelanormal"/>
    <w:next w:val="Tabelacomgrade"/>
    <w:rsid w:val="009D54B8"/>
    <w:tblPr/>
  </w:style>
  <w:style w:type="table" w:styleId="Tabelacomgrade2211" w:customStyle="1">
    <w:name w:val="Tabela com grade2211"/>
    <w:basedOn w:val="Tabelanormal"/>
    <w:next w:val="Tabelacomgrade"/>
    <w:uiPriority w:val="59"/>
    <w:rsid w:val="009D54B8"/>
    <w:tblPr/>
  </w:style>
  <w:style w:type="table" w:styleId="Tabelacomgrade821" w:customStyle="1">
    <w:name w:val="Tabela com grade821"/>
    <w:basedOn w:val="Tabelanormal"/>
    <w:next w:val="Tabelacomgrade"/>
    <w:uiPriority w:val="59"/>
    <w:rsid w:val="009D54B8"/>
    <w:tblPr/>
  </w:style>
  <w:style w:type="table" w:styleId="Tabelacomgrade1812" w:customStyle="1">
    <w:name w:val="Tabela com grade1812"/>
    <w:basedOn w:val="Tabelanormal"/>
    <w:next w:val="Tabelacomgrade"/>
    <w:uiPriority w:val="59"/>
    <w:rsid w:val="009D54B8"/>
    <w:pPr>
      <w:spacing w:before="360" w:after="360" w:line="320" w:lineRule="exact"/>
    </w:pPr>
    <w:tblPr>
      <w:tblInd w:w="0" w:type="nil"/>
    </w:tblPr>
  </w:style>
  <w:style w:type="table" w:styleId="Tabelacomgrade1822" w:customStyle="1">
    <w:name w:val="Tabela com grade1822"/>
    <w:basedOn w:val="Tabelanormal"/>
    <w:next w:val="Tabelacomgrade"/>
    <w:uiPriority w:val="59"/>
    <w:rsid w:val="009D54B8"/>
    <w:pPr>
      <w:spacing w:before="360" w:after="360" w:line="320" w:lineRule="exact"/>
    </w:pPr>
    <w:tblPr>
      <w:tblInd w:w="0" w:type="nil"/>
    </w:tblPr>
  </w:style>
  <w:style w:type="table" w:styleId="Tabelacomgrade1831" w:customStyle="1">
    <w:name w:val="Tabela com grade1831"/>
    <w:basedOn w:val="Tabelanormal"/>
    <w:next w:val="Tabelacomgrade"/>
    <w:uiPriority w:val="59"/>
    <w:rsid w:val="009D54B8"/>
    <w:pPr>
      <w:spacing w:before="360" w:after="360" w:line="320" w:lineRule="exact"/>
    </w:pPr>
    <w:tblPr>
      <w:tblInd w:w="0" w:type="nil"/>
    </w:tblPr>
  </w:style>
  <w:style w:type="table" w:styleId="Tabelacomgrade1110" w:customStyle="1">
    <w:name w:val="Tabela com grade1110"/>
    <w:basedOn w:val="Tabelanormal"/>
    <w:next w:val="Tabelacomgrade"/>
    <w:rsid w:val="009D54B8"/>
    <w:tblPr/>
  </w:style>
  <w:style w:type="table" w:styleId="Tabelacomgrade1841" w:customStyle="1">
    <w:name w:val="Tabela com grade1841"/>
    <w:basedOn w:val="Tabelanormal"/>
    <w:next w:val="Tabelacomgrade"/>
    <w:uiPriority w:val="59"/>
    <w:rsid w:val="009D54B8"/>
    <w:pPr>
      <w:spacing w:before="360" w:after="360" w:line="320" w:lineRule="exact"/>
    </w:pPr>
    <w:tblPr>
      <w:tblInd w:w="0" w:type="nil"/>
    </w:tblPr>
  </w:style>
  <w:style w:type="table" w:styleId="Tabelacomgrade185" w:customStyle="1">
    <w:name w:val="Tabela com grade185"/>
    <w:basedOn w:val="Tabelanormal"/>
    <w:next w:val="Tabelacomgrade"/>
    <w:uiPriority w:val="59"/>
    <w:rsid w:val="009D54B8"/>
    <w:tblPr/>
  </w:style>
  <w:style w:type="table" w:styleId="Tabelacomgrade186" w:customStyle="1">
    <w:name w:val="Tabela com grade186"/>
    <w:basedOn w:val="Tabelanormal"/>
    <w:next w:val="Tabelacomgrade"/>
    <w:uiPriority w:val="59"/>
    <w:rsid w:val="009D54B8"/>
    <w:tblPr/>
  </w:style>
  <w:style w:type="table" w:styleId="Tabelacomgrade8151" w:customStyle="1">
    <w:name w:val="Tabela com grade8151"/>
    <w:basedOn w:val="Tabelanormal"/>
    <w:next w:val="Tabelacomgrade"/>
    <w:uiPriority w:val="59"/>
    <w:rsid w:val="009D54B8"/>
    <w:tblPr/>
  </w:style>
  <w:style w:type="table" w:styleId="Tabelacomgrade315" w:customStyle="1">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styleId="Tabelacomgrade187" w:customStyle="1">
    <w:name w:val="Tabela com grade187"/>
    <w:basedOn w:val="Tabelanormal"/>
    <w:next w:val="Tabelacomgrade"/>
    <w:uiPriority w:val="59"/>
    <w:rsid w:val="009D54B8"/>
    <w:tblPr/>
  </w:style>
  <w:style w:type="character" w:styleId="Normal-negrito-centralizadoChar" w:customStyle="1">
    <w:name w:val="Normal-negrito-centralizado Char"/>
    <w:link w:val="Normal-negrito-centralizado"/>
    <w:locked/>
    <w:rsid w:val="009D54B8"/>
    <w:rPr>
      <w:rFonts w:ascii="Calibri" w:hAnsi="Calibri"/>
      <w:b/>
      <w:color w:val="000000"/>
    </w:rPr>
  </w:style>
  <w:style w:type="paragraph" w:styleId="Normal-negrito-centralizado" w:customStyle="1">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styleId="Tabelacomgrade9622" w:customStyle="1">
    <w:name w:val="Tabela com grade9622"/>
    <w:basedOn w:val="Tabelanormal"/>
    <w:next w:val="Tabelacomgrade"/>
    <w:rsid w:val="009D54B8"/>
    <w:tblPr/>
  </w:style>
  <w:style w:type="table" w:styleId="Tabelacomgrade96112" w:customStyle="1">
    <w:name w:val="Tabela com grade96112"/>
    <w:basedOn w:val="Tabelanormal"/>
    <w:next w:val="Tabelacomgrade"/>
    <w:rsid w:val="009D54B8"/>
    <w:tblPr/>
  </w:style>
  <w:style w:type="table" w:styleId="Tabelacomgrade9535" w:customStyle="1">
    <w:name w:val="Tabela com grade9535"/>
    <w:basedOn w:val="Tabelanormal"/>
    <w:next w:val="Tabelacomgrade"/>
    <w:rsid w:val="009D54B8"/>
    <w:tblPr/>
  </w:style>
  <w:style w:type="table" w:styleId="Tabelacomgrade7111" w:customStyle="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styleId="Tabelacomgrade188" w:customStyle="1">
    <w:name w:val="Tabela com grade188"/>
    <w:basedOn w:val="Tabelanormal"/>
    <w:next w:val="Tabelacomgrade"/>
    <w:uiPriority w:val="59"/>
    <w:rsid w:val="009D54B8"/>
    <w:tblPr/>
  </w:style>
  <w:style w:type="table" w:styleId="Tabelacomgrade5611" w:customStyle="1">
    <w:name w:val="Tabela com grade5611"/>
    <w:basedOn w:val="Tabelanormal"/>
    <w:next w:val="Tabelacomgrade"/>
    <w:uiPriority w:val="99"/>
    <w:rsid w:val="009D54B8"/>
    <w:rPr>
      <w:rFonts w:ascii="Times New Roman" w:hAnsi="Times New Roman"/>
      <w:sz w:val="20"/>
      <w:szCs w:val="20"/>
    </w:rPr>
    <w:tblPr/>
  </w:style>
  <w:style w:type="table" w:styleId="TabelaSimples-111" w:customStyle="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189" w:customStyle="1">
    <w:name w:val="Tabela com grade189"/>
    <w:basedOn w:val="Tabelanormal"/>
    <w:next w:val="Tabelacomgrade"/>
    <w:uiPriority w:val="59"/>
    <w:rsid w:val="009D54B8"/>
    <w:pPr>
      <w:spacing w:before="360" w:after="360" w:line="320" w:lineRule="exact"/>
    </w:pPr>
    <w:tblPr>
      <w:tblInd w:w="0" w:type="nil"/>
    </w:tblPr>
  </w:style>
  <w:style w:type="table" w:styleId="TabeladeGrade5Escura-nfase63" w:customStyle="1">
    <w:name w:val="Tabela de Grade 5 Escura - Ênfase 63"/>
    <w:basedOn w:val="Tabelanormal"/>
    <w:next w:val="TabeladeGrade5Escura-nfase6"/>
    <w:uiPriority w:val="50"/>
    <w:rsid w:val="009D54B8"/>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Tabelacomgrade190" w:customStyle="1">
    <w:name w:val="Tabela com grade190"/>
    <w:basedOn w:val="Tabelanormal"/>
    <w:uiPriority w:val="39"/>
    <w:rsid w:val="009D54B8"/>
    <w:pPr>
      <w:spacing w:before="360" w:after="360" w:line="320" w:lineRule="exact"/>
    </w:pPr>
    <w:tblPr>
      <w:tblInd w:w="0" w:type="nil"/>
    </w:tblPr>
  </w:style>
  <w:style w:type="table" w:styleId="Tabelacomgrade218" w:customStyle="1">
    <w:name w:val="Tabela com grade218"/>
    <w:basedOn w:val="Tabelanormal"/>
    <w:uiPriority w:val="59"/>
    <w:rsid w:val="009D54B8"/>
    <w:pPr>
      <w:spacing w:before="360" w:after="360" w:line="320" w:lineRule="exact"/>
    </w:pPr>
    <w:tblPr>
      <w:tblInd w:w="0" w:type="nil"/>
    </w:tblPr>
  </w:style>
  <w:style w:type="table" w:styleId="Tabelacomgrade316" w:customStyle="1">
    <w:name w:val="Tabela com grade316"/>
    <w:basedOn w:val="Tabelanormal"/>
    <w:rsid w:val="009D54B8"/>
    <w:pPr>
      <w:spacing w:before="360" w:after="360" w:line="320" w:lineRule="exact"/>
    </w:pPr>
    <w:tblPr>
      <w:tblInd w:w="0" w:type="nil"/>
    </w:tblPr>
  </w:style>
  <w:style w:type="table" w:styleId="Tabelacomgrade415" w:customStyle="1">
    <w:name w:val="Tabela com grade415"/>
    <w:basedOn w:val="Tabelanormal"/>
    <w:uiPriority w:val="59"/>
    <w:rsid w:val="009D54B8"/>
    <w:pPr>
      <w:spacing w:before="360" w:after="360" w:line="320" w:lineRule="exact"/>
    </w:pPr>
    <w:tblPr>
      <w:tblInd w:w="0" w:type="nil"/>
    </w:tblPr>
  </w:style>
  <w:style w:type="table" w:styleId="Tabelacomgrade2321" w:customStyle="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comgrade515" w:customStyle="1">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comgrade616" w:customStyle="1">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simples1121" w:customStyle="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712" w:customStyle="1">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819" w:customStyle="1">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914" w:customStyle="1">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010" w:customStyle="1">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112" w:customStyle="1">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210" w:customStyle="1">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310" w:customStyle="1">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412" w:customStyle="1">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510" w:customStyle="1">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610" w:customStyle="1">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17" w:customStyle="1">
    <w:name w:val="Tabela com grade317"/>
    <w:basedOn w:val="Tabelanormal"/>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710" w:customStyle="1">
    <w:name w:val="Tabela com grade1710"/>
    <w:basedOn w:val="Tabelanormal"/>
    <w:rsid w:val="009D54B8"/>
    <w:pPr>
      <w:spacing w:before="360" w:after="360" w:line="320" w:lineRule="exact"/>
    </w:pPr>
    <w:rPr>
      <w:rFonts w:ascii="Calibri" w:hAnsi="Calibri" w:eastAsia="Calibri"/>
      <w:lang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810" w:customStyle="1">
    <w:name w:val="Tabela com grade1810"/>
    <w:basedOn w:val="Tabelanormal"/>
    <w:uiPriority w:val="39"/>
    <w:rsid w:val="009D54B8"/>
    <w:pPr>
      <w:spacing w:before="360" w:after="360" w:line="320" w:lineRule="exact"/>
    </w:pPr>
    <w:rPr>
      <w:rFonts w:ascii="Calibri" w:hAnsi="Calibri" w:eastAsia="Calibri"/>
      <w:lang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93" w:customStyle="1">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19" w:customStyle="1">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231" w:customStyle="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531" w:customStyle="1">
    <w:name w:val="Tabela com grade2531"/>
    <w:basedOn w:val="Tabelanormal"/>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621" w:customStyle="1">
    <w:name w:val="Tabela com grade2621"/>
    <w:basedOn w:val="Tabelanormal"/>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5Escura-nfase6121" w:customStyle="1">
    <w:name w:val="Tabela de Grade 5 Escura - Ênfase 6121"/>
    <w:basedOn w:val="Tabelanormal"/>
    <w:next w:val="TabeladeGrade5Escura-nfase6"/>
    <w:uiPriority w:val="50"/>
    <w:rsid w:val="009D54B8"/>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numbering" w:styleId="1ai11" w:customStyle="1">
    <w:name w:val="1 / a / i11"/>
    <w:basedOn w:val="Semlista"/>
    <w:next w:val="1ai"/>
    <w:semiHidden/>
    <w:unhideWhenUsed/>
    <w:rsid w:val="009D54B8"/>
    <w:pPr>
      <w:numPr>
        <w:numId w:val="18"/>
      </w:numPr>
    </w:pPr>
  </w:style>
  <w:style w:type="numbering" w:styleId="Artigoseo21" w:customStyle="1">
    <w:name w:val="Artigo / seção21"/>
    <w:basedOn w:val="Semlista"/>
    <w:next w:val="Artigoseo"/>
    <w:semiHidden/>
    <w:unhideWhenUsed/>
    <w:rsid w:val="009D54B8"/>
    <w:pPr>
      <w:numPr>
        <w:numId w:val="46"/>
      </w:numPr>
    </w:pPr>
  </w:style>
  <w:style w:type="table" w:styleId="GradeClara11" w:customStyle="1">
    <w:name w:val="Grade Clara11"/>
    <w:basedOn w:val="Tabelanormal"/>
    <w:next w:val="GradeClara"/>
    <w:uiPriority w:val="62"/>
    <w:semiHidden/>
    <w:unhideWhenUsed/>
    <w:rsid w:val="009D54B8"/>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Light" w:hAnsi="Calibri Light"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GradeClara-nfase111" w:customStyle="1">
    <w:name w:val="Grade Clara - Ênfase 111"/>
    <w:basedOn w:val="Tabelanormal"/>
    <w:next w:val="GradeClara-nfase1"/>
    <w:uiPriority w:val="62"/>
    <w:semiHidden/>
    <w:unhideWhenUsed/>
    <w:rsid w:val="009D54B8"/>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Light" w:hAnsi="Calibri Light"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GradeClara-nfase211" w:customStyle="1">
    <w:name w:val="Grade Clara - Ênfase 211"/>
    <w:basedOn w:val="Tabelanormal"/>
    <w:next w:val="GradeClara-nfase2"/>
    <w:uiPriority w:val="62"/>
    <w:semiHidden/>
    <w:unhideWhenUsed/>
    <w:rsid w:val="009D54B8"/>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Light" w:hAnsi="Calibri Light"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GradeClara-nfase311" w:customStyle="1">
    <w:name w:val="Grade Clara - Ênfase 311"/>
    <w:basedOn w:val="Tabelanormal"/>
    <w:next w:val="GradeClara-nfase3"/>
    <w:uiPriority w:val="62"/>
    <w:semiHidden/>
    <w:unhideWhenUsed/>
    <w:rsid w:val="009D54B8"/>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Light" w:hAnsi="Calibri Light"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GradeClara-nfase411" w:customStyle="1">
    <w:name w:val="Grade Clara - Ênfase 411"/>
    <w:basedOn w:val="Tabelanormal"/>
    <w:next w:val="GradeClara-nfase4"/>
    <w:uiPriority w:val="62"/>
    <w:semiHidden/>
    <w:unhideWhenUsed/>
    <w:rsid w:val="009D54B8"/>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Light" w:hAnsi="Calibri Light"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GradeClara-nfase511" w:customStyle="1">
    <w:name w:val="Grade Clara - Ênfase 511"/>
    <w:basedOn w:val="Tabelanormal"/>
    <w:next w:val="GradeClara-nfase5"/>
    <w:uiPriority w:val="62"/>
    <w:semiHidden/>
    <w:unhideWhenUsed/>
    <w:rsid w:val="009D54B8"/>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Light" w:hAnsi="Calibri Light"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GradeClara-nfase611" w:customStyle="1">
    <w:name w:val="Grade Clara - Ênfase 611"/>
    <w:basedOn w:val="Tabelanormal"/>
    <w:next w:val="GradeClara-nfase6"/>
    <w:uiPriority w:val="62"/>
    <w:semiHidden/>
    <w:unhideWhenUsed/>
    <w:rsid w:val="009D54B8"/>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Light" w:hAnsi="Calibri Light"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Calibri Light" w:hAnsi="Calibri Light"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Calibri Light" w:hAnsi="Calibri Light" w:eastAsia="Times New Roman" w:cs="Times New Roman"/>
        <w:b/>
        <w:bCs/>
      </w:rPr>
    </w:tblStylePr>
    <w:tblStylePr w:type="lastCol">
      <w:rPr>
        <w:rFonts w:ascii="Calibri Light" w:hAnsi="Calibri Light"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GradeColorida11" w:customStyle="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GradeColorida-nfase111" w:customStyle="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GradeColorida-nfase211" w:customStyle="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GradeColorida-nfase311" w:customStyle="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GradeColorida-nfase411" w:customStyle="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GradeColorida-nfase511" w:customStyle="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GradeColorida-nfase611" w:customStyle="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styleId="GradeMdia111" w:customStyle="1">
    <w:name w:val="Grade Média 111"/>
    <w:basedOn w:val="Tabelanormal"/>
    <w:next w:val="GradeMdia1"/>
    <w:uiPriority w:val="67"/>
    <w:semiHidden/>
    <w:unhideWhenUsed/>
    <w:rsid w:val="009D54B8"/>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radeMdia1-nfase111" w:customStyle="1">
    <w:name w:val="Grade Média 1 - Ênfase 111"/>
    <w:basedOn w:val="Tabelanormal"/>
    <w:next w:val="GradeMdia1-nfase1"/>
    <w:uiPriority w:val="67"/>
    <w:semiHidden/>
    <w:unhideWhenUsed/>
    <w:rsid w:val="009D54B8"/>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radeMdia1-nfase211" w:customStyle="1">
    <w:name w:val="Grade Média 1 - Ênfase 211"/>
    <w:basedOn w:val="Tabelanormal"/>
    <w:next w:val="GradeMdia1-nfase2"/>
    <w:uiPriority w:val="67"/>
    <w:semiHidden/>
    <w:unhideWhenUsed/>
    <w:rsid w:val="009D54B8"/>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radeMdia1-nfase311" w:customStyle="1">
    <w:name w:val="Grade Média 1 - Ênfase 311"/>
    <w:basedOn w:val="Tabelanormal"/>
    <w:next w:val="GradeMdia1-nfase3"/>
    <w:uiPriority w:val="67"/>
    <w:semiHidden/>
    <w:unhideWhenUsed/>
    <w:rsid w:val="009D54B8"/>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GradeMdia1-nfase411" w:customStyle="1">
    <w:name w:val="Grade Média 1 - Ênfase 411"/>
    <w:basedOn w:val="Tabelanormal"/>
    <w:next w:val="GradeMdia1-nfase4"/>
    <w:uiPriority w:val="67"/>
    <w:semiHidden/>
    <w:unhideWhenUsed/>
    <w:rsid w:val="009D54B8"/>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radeMdia1-nfase511" w:customStyle="1">
    <w:name w:val="Grade Média 1 - Ênfase 511"/>
    <w:basedOn w:val="Tabelanormal"/>
    <w:next w:val="GradeMdia1-nfase5"/>
    <w:uiPriority w:val="67"/>
    <w:semiHidden/>
    <w:unhideWhenUsed/>
    <w:rsid w:val="009D54B8"/>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radeMdia1-nfase611" w:customStyle="1">
    <w:name w:val="Grade Média 1 - Ênfase 611"/>
    <w:basedOn w:val="Tabelanormal"/>
    <w:next w:val="GradeMdia1-nfase6"/>
    <w:uiPriority w:val="67"/>
    <w:semiHidden/>
    <w:unhideWhenUsed/>
    <w:rsid w:val="009D54B8"/>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radeMdia211" w:customStyle="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GradeMdia2-nfase111" w:customStyle="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GradeMdia2-nfase211" w:customStyle="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GradeMdia2-nfase311" w:customStyle="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GradeMdia2-nfase411" w:customStyle="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GradeMdia2-nfase511" w:customStyle="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GradeMdia2-nfase611" w:customStyle="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GradeMdia311" w:customStyle="1">
    <w:name w:val="Grade Média 311"/>
    <w:basedOn w:val="Tabelanormal"/>
    <w:next w:val="GradeMdia3"/>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style>
  <w:style w:type="table" w:styleId="GradeMdia3-nfase111" w:customStyle="1">
    <w:name w:val="Grade Média 3 - Ênfase 111"/>
    <w:basedOn w:val="Tabelanormal"/>
    <w:next w:val="GradeMdia3-nfase1"/>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style>
  <w:style w:type="table" w:styleId="GradeMdia3-nfase211" w:customStyle="1">
    <w:name w:val="Grade Média 3 - Ênfase 211"/>
    <w:basedOn w:val="Tabelanormal"/>
    <w:next w:val="GradeMdia3-nfase2"/>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style>
  <w:style w:type="table" w:styleId="GradeMdia3-nfase411" w:customStyle="1">
    <w:name w:val="Grade Média 3 - Ênfase 411"/>
    <w:basedOn w:val="Tabelanormal"/>
    <w:next w:val="GradeMdia3-nfase4"/>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style>
  <w:style w:type="table" w:styleId="GradeMdia3-nfase511" w:customStyle="1">
    <w:name w:val="Grade Média 3 - Ênfase 511"/>
    <w:basedOn w:val="Tabelanormal"/>
    <w:next w:val="GradeMdia3-nfase5"/>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style>
  <w:style w:type="table" w:styleId="GradeMdia3-nfase611" w:customStyle="1">
    <w:name w:val="Grade Média 3 - Ênfase 611"/>
    <w:basedOn w:val="Tabelanormal"/>
    <w:next w:val="GradeMdia3-nfase6"/>
    <w:uiPriority w:val="69"/>
    <w:semiHidden/>
    <w:unhideWhenUsed/>
    <w:rsid w:val="009D54B8"/>
    <w:tblPr>
      <w:tblStyleRowBandSize w:val="1"/>
      <w:tblStyleColBandSize w:val="1"/>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style>
  <w:style w:type="table" w:styleId="ListaClara11" w:customStyle="1">
    <w:name w:val="Lista Clara11"/>
    <w:basedOn w:val="Tabelanormal"/>
    <w:next w:val="ListaClara"/>
    <w:uiPriority w:val="61"/>
    <w:semiHidden/>
    <w:unhideWhenUsed/>
    <w:rsid w:val="009D54B8"/>
    <w:tblPr>
      <w:tblStyleRowBandSize w:val="1"/>
      <w:tblStyleColBandSize w:val="1"/>
    </w:tblPr>
    <w:tcPr>
      <w:tcBorders>
        <w:top w:val="single" w:color="000000" w:sz="8" w:space="0"/>
        <w:left w:val="single" w:color="000000" w:sz="8" w:space="0"/>
        <w:bottom w:val="single" w:color="000000" w:sz="8" w:space="0"/>
        <w:right w:val="single" w:color="000000" w:sz="8" w:space="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style>
  <w:style w:type="table" w:styleId="ListaClara-nfase111" w:customStyle="1">
    <w:name w:val="Lista Clara - Ênfase 111"/>
    <w:basedOn w:val="Tabelanormal"/>
    <w:next w:val="ListaClara-nfase1"/>
    <w:uiPriority w:val="61"/>
    <w:semiHidden/>
    <w:unhideWhenUsed/>
    <w:rsid w:val="009D54B8"/>
    <w:tblPr>
      <w:tblStyleRowBandSize w:val="1"/>
      <w:tblStyleColBandSize w:val="1"/>
    </w:tblPr>
    <w:tcPr>
      <w:tcBorders>
        <w:top w:val="single" w:color="4F81BD" w:sz="8" w:space="0"/>
        <w:left w:val="single" w:color="4F81BD" w:sz="8" w:space="0"/>
        <w:bottom w:val="single" w:color="4F81BD" w:sz="8" w:space="0"/>
        <w:right w:val="single" w:color="4F81BD" w:sz="8" w:space="0"/>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style>
  <w:style w:type="table" w:styleId="ListaClara-nfase211" w:customStyle="1">
    <w:name w:val="Lista Clara - Ênfase 211"/>
    <w:basedOn w:val="Tabelanormal"/>
    <w:next w:val="ListaClara-nfase2"/>
    <w:uiPriority w:val="61"/>
    <w:semiHidden/>
    <w:unhideWhenUsed/>
    <w:rsid w:val="009D54B8"/>
    <w:tblPr>
      <w:tblStyleRowBandSize w:val="1"/>
      <w:tblStyleColBandSize w:val="1"/>
    </w:tblPr>
    <w:tcPr>
      <w:tcBorders>
        <w:top w:val="double" w:color="C0504D" w:sz="6" w:space="0"/>
        <w:left w:val="single" w:color="C0504D" w:sz="8" w:space="0"/>
        <w:bottom w:val="single" w:color="C0504D" w:sz="8" w:space="0"/>
        <w:right w:val="single" w:color="C0504D" w:sz="8" w:space="0"/>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styleId="ListaClara-nfase311" w:customStyle="1">
    <w:name w:val="Lista Clara - Ênfase 311"/>
    <w:basedOn w:val="Tabelanormal"/>
    <w:next w:val="ListaClara-nfase3"/>
    <w:uiPriority w:val="61"/>
    <w:semiHidden/>
    <w:unhideWhenUsed/>
    <w:rsid w:val="009D54B8"/>
    <w:tblPr>
      <w:tblStyleRowBandSize w:val="1"/>
      <w:tblStyleColBandSize w:val="1"/>
    </w:tblPr>
    <w:tcPr>
      <w:tcBorders>
        <w:top w:val="single" w:color="9BBB59" w:sz="8" w:space="0"/>
        <w:left w:val="single" w:color="9BBB59" w:sz="8" w:space="0"/>
        <w:bottom w:val="single" w:color="9BBB59" w:sz="8" w:space="0"/>
        <w:right w:val="single" w:color="9BBB59" w:sz="8" w:space="0"/>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style>
  <w:style w:type="table" w:styleId="ListaClara-nfase411" w:customStyle="1">
    <w:name w:val="Lista Clara - Ênfase 411"/>
    <w:basedOn w:val="Tabelanormal"/>
    <w:next w:val="ListaClara-nfase4"/>
    <w:uiPriority w:val="61"/>
    <w:semiHidden/>
    <w:unhideWhenUsed/>
    <w:rsid w:val="009D54B8"/>
    <w:tblPr>
      <w:tblStyleRowBandSize w:val="1"/>
      <w:tblStyleColBandSize w:val="1"/>
    </w:tblPr>
    <w:tcPr>
      <w:tcBorders>
        <w:top w:val="single" w:color="8064A2" w:sz="8" w:space="0"/>
        <w:left w:val="single" w:color="8064A2" w:sz="8" w:space="0"/>
        <w:bottom w:val="single" w:color="8064A2" w:sz="8" w:space="0"/>
        <w:right w:val="single" w:color="8064A2" w:sz="8" w:space="0"/>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style>
  <w:style w:type="table" w:styleId="ListaClara-nfase511" w:customStyle="1">
    <w:name w:val="Lista Clara - Ênfase 511"/>
    <w:basedOn w:val="Tabelanormal"/>
    <w:next w:val="ListaClara-nfase5"/>
    <w:uiPriority w:val="61"/>
    <w:semiHidden/>
    <w:unhideWhenUsed/>
    <w:rsid w:val="009D54B8"/>
    <w:tblPr>
      <w:tblStyleRowBandSize w:val="1"/>
      <w:tblStyleColBandSize w:val="1"/>
    </w:tblPr>
    <w:tcPr>
      <w:tcBorders>
        <w:top w:val="single" w:color="4BACC6" w:sz="8" w:space="0"/>
        <w:left w:val="single" w:color="4BACC6" w:sz="8" w:space="0"/>
        <w:bottom w:val="single" w:color="4BACC6" w:sz="8" w:space="0"/>
        <w:right w:val="single" w:color="4BACC6" w:sz="8" w:space="0"/>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style>
  <w:style w:type="table" w:styleId="ListaClara-nfase611" w:customStyle="1">
    <w:name w:val="Lista Clara - Ênfase 611"/>
    <w:basedOn w:val="Tabelanormal"/>
    <w:next w:val="ListaClara-nfase6"/>
    <w:uiPriority w:val="61"/>
    <w:semiHidden/>
    <w:unhideWhenUsed/>
    <w:rsid w:val="009D54B8"/>
    <w:tblPr>
      <w:tblStyleRowBandSize w:val="1"/>
      <w:tblStyleColBandSize w:val="1"/>
    </w:tblPr>
    <w:tcPr>
      <w:tcBorders>
        <w:top w:val="single" w:color="F79646" w:sz="8" w:space="0"/>
        <w:left w:val="single" w:color="F79646" w:sz="8" w:space="0"/>
        <w:bottom w:val="single" w:color="F79646" w:sz="8" w:space="0"/>
        <w:right w:val="single" w:color="F79646" w:sz="8" w:space="0"/>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style>
  <w:style w:type="table" w:styleId="ListaColorida11" w:customStyle="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Colorida-nfase111" w:customStyle="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Colorida-nfase211" w:customStyle="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style>
  <w:style w:type="table" w:styleId="ListaColorida-nfase311" w:customStyle="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style>
  <w:style w:type="table" w:styleId="ListaColorida-nfase411" w:customStyle="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style>
  <w:style w:type="table" w:styleId="ListaColorida-nfase511" w:customStyle="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style>
  <w:style w:type="table" w:styleId="ListaColorida-nfase611" w:customStyle="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style>
  <w:style w:type="table" w:styleId="ListaEscura11" w:customStyle="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style>
  <w:style w:type="table" w:styleId="ListaEscura-nfase111" w:customStyle="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style>
  <w:style w:type="table" w:styleId="ListaEscura-nfase211" w:customStyle="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style>
  <w:style w:type="table" w:styleId="ListaEscura-nfase311" w:customStyle="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style>
  <w:style w:type="table" w:styleId="ListaEscura-nfase411" w:customStyle="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style>
  <w:style w:type="table" w:styleId="ListaEscura-nfase511" w:customStyle="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style>
  <w:style w:type="table" w:styleId="ListaEscura-nfase611" w:customStyle="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style>
  <w:style w:type="table" w:styleId="ListaMdia111" w:customStyle="1">
    <w:name w:val="Lista Média 111"/>
    <w:basedOn w:val="Tabelanormal"/>
    <w:next w:val="ListaMdia1"/>
    <w:uiPriority w:val="65"/>
    <w:semiHidden/>
    <w:unhideWhenUsed/>
    <w:rsid w:val="009D54B8"/>
    <w:rPr>
      <w:color w:val="000000"/>
    </w:rPr>
    <w:tblPr>
      <w:tblStyleRowBandSize w:val="1"/>
      <w:tblStyleColBandSize w:val="1"/>
    </w:tblPr>
    <w:tcPr>
      <w:tcBorders>
        <w:top w:val="single" w:color="000000" w:sz="8" w:space="0"/>
        <w:bottom w:val="single" w:color="000000" w:sz="8" w:space="0"/>
      </w:tcBorders>
      <w:shd w:val="clear" w:color="auto" w:fill="C0C0C0"/>
    </w:tcPr>
    <w:tblStylePr w:type="firstRow">
      <w:rPr>
        <w:rFonts w:ascii="Calibri Light" w:hAnsi="Calibri Light"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StylePr>
  </w:style>
  <w:style w:type="table" w:styleId="ListaMdia1-nfase111" w:customStyle="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color="4F81BD" w:sz="8" w:space="0"/>
        <w:bottom w:val="single" w:color="4F81BD" w:sz="8" w:space="0"/>
      </w:tcBorders>
      <w:shd w:val="clear" w:color="auto" w:fill="D3DFEE"/>
    </w:tcPr>
    <w:tblStylePr w:type="firstRow">
      <w:rPr>
        <w:rFonts w:ascii="Calibri Light" w:hAnsi="Calibri Light"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StylePr>
  </w:style>
  <w:style w:type="table" w:styleId="ListaMdia1-nfase211" w:customStyle="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color="C0504D" w:sz="8" w:space="0"/>
        <w:bottom w:val="single" w:color="C0504D" w:sz="8" w:space="0"/>
      </w:tcBorders>
      <w:shd w:val="clear" w:color="auto" w:fill="EFD3D2"/>
    </w:tcPr>
    <w:tblStylePr w:type="firstRow">
      <w:rPr>
        <w:rFonts w:ascii="Calibri Light" w:hAnsi="Calibri Light"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StylePr>
  </w:style>
  <w:style w:type="table" w:styleId="ListaMdia1-nfase311" w:customStyle="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color="9BBB59" w:sz="8" w:space="0"/>
        <w:bottom w:val="single" w:color="9BBB59" w:sz="8" w:space="0"/>
      </w:tcBorders>
      <w:shd w:val="clear" w:color="auto" w:fill="E6EED5"/>
    </w:tcPr>
    <w:tblStylePr w:type="firstRow">
      <w:rPr>
        <w:rFonts w:ascii="Calibri Light" w:hAnsi="Calibri Light"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StylePr>
  </w:style>
  <w:style w:type="table" w:styleId="ListaMdia1-nfase411" w:customStyle="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color="8064A2" w:sz="8" w:space="0"/>
        <w:bottom w:val="single" w:color="8064A2" w:sz="8" w:space="0"/>
      </w:tcBorders>
      <w:shd w:val="clear" w:color="auto" w:fill="DFD8E8"/>
    </w:tcPr>
    <w:tblStylePr w:type="firstRow">
      <w:rPr>
        <w:rFonts w:ascii="Calibri Light" w:hAnsi="Calibri Light"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StylePr>
  </w:style>
  <w:style w:type="table" w:styleId="ListaMdia1-nfase511" w:customStyle="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color="4BACC6" w:sz="8" w:space="0"/>
        <w:bottom w:val="single" w:color="4BACC6" w:sz="8" w:space="0"/>
      </w:tcBorders>
      <w:shd w:val="clear" w:color="auto" w:fill="D2EAF1"/>
    </w:tcPr>
    <w:tblStylePr w:type="firstRow">
      <w:rPr>
        <w:rFonts w:ascii="Calibri Light" w:hAnsi="Calibri Light"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StylePr>
  </w:style>
  <w:style w:type="table" w:styleId="ListaMdia1-nfase611" w:customStyle="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color="F79646" w:sz="8" w:space="0"/>
        <w:bottom w:val="single" w:color="F79646" w:sz="8" w:space="0"/>
      </w:tcBorders>
      <w:shd w:val="clear" w:color="auto" w:fill="FDE4D0"/>
    </w:tcPr>
    <w:tblStylePr w:type="firstRow">
      <w:rPr>
        <w:rFonts w:ascii="Calibri Light" w:hAnsi="Calibri Light"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StylePr>
  </w:style>
  <w:style w:type="table" w:styleId="ListaMdia211" w:customStyle="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dia2-nfase111" w:customStyle="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dia2-nfase211" w:customStyle="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color="C0504D" w:sz="8" w:space="0"/>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styleId="ListaMdia2-nfase311" w:customStyle="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dia2-nfase411" w:customStyle="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dia2-nfase511" w:customStyle="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dia2-nfase611" w:customStyle="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SombreamentoClaro11" w:customStyle="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styleId="SombreamentoClaro-nfase111" w:customStyle="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styleId="SombreamentoClaro-nfase211" w:customStyle="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styleId="SombreamentoClaro-nfase311" w:customStyle="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styleId="SombreamentoClaro-nfase411" w:customStyle="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styleId="SombreamentoClaro-nfase511" w:customStyle="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styleId="SombreamentoClaro-nfase611" w:customStyle="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styleId="SombreamentoColorido11" w:customStyle="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styleId="SombreamentoColorido-nfase211" w:customStyle="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styleId="SombreamentoColorido-nfase311" w:customStyle="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color="8064A2" w:sz="24" w:space="0"/>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styleId="SombreamentoColorido-nfase411" w:customStyle="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styleId="SombreamentoColorido-nfase511" w:customStyle="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styleId="SombreamentoColorido-nfase611" w:customStyle="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styleId="SombreamentoEscuro-nfase111" w:customStyle="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styleId="SombreamentoMdio111" w:customStyle="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style>
  <w:style w:type="table" w:styleId="SombreamentoMdio1-nfase111" w:customStyle="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style>
  <w:style w:type="table" w:styleId="SombreamentoMdio1-nfase211" w:customStyle="1">
    <w:name w:val="Sombreamento Médio 1 - Ênfase 211"/>
    <w:basedOn w:val="Tabelanormal"/>
    <w:next w:val="SombreamentoMdio1-nfase2"/>
    <w:uiPriority w:val="63"/>
    <w:semiHidden/>
    <w:unhideWhenUsed/>
    <w:rsid w:val="009D54B8"/>
    <w:tblPr>
      <w:tblStyleRowBandSize w:val="1"/>
      <w:tblStyleColBandSize w:val="1"/>
    </w:tblPr>
    <w:tcPr>
      <w:tcBorders>
        <w:top w:val="double" w:color="CF7B79" w:sz="6" w:space="0"/>
        <w:left w:val="single" w:color="CF7B79" w:sz="8" w:space="0"/>
        <w:bottom w:val="single" w:color="CF7B79" w:sz="8" w:space="0"/>
        <w:right w:val="single" w:color="CF7B79" w:sz="8" w:space="0"/>
      </w:tcBorders>
    </w:tc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styleId="SombreamentoMdio1-nfase311" w:customStyle="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SombreamentoMdio1-nfase411" w:customStyle="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style>
  <w:style w:type="table" w:styleId="SombreamentoMdio1-nfase511" w:customStyle="1">
    <w:name w:val="Sombreamento Médio 1 - Ênfase 511"/>
    <w:basedOn w:val="Tabelanormal"/>
    <w:next w:val="SombreamentoMdio1-nfase5"/>
    <w:uiPriority w:val="63"/>
    <w:semiHidden/>
    <w:unhideWhenUsed/>
    <w:rsid w:val="009D54B8"/>
    <w:tblPr>
      <w:tblStyleRowBandSize w:val="1"/>
      <w:tblStyleColBandSize w:val="1"/>
    </w:tblPr>
    <w:tcPr>
      <w:tcBorders>
        <w:left w:val="single" w:color="78C0D4" w:sz="8" w:space="0"/>
        <w:right w:val="single" w:color="78C0D4" w:sz="8" w:space="0"/>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SombreamentoMdio1-nfase611" w:customStyle="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style>
  <w:style w:type="table" w:styleId="SombreamentoMdio211" w:customStyle="1">
    <w:name w:val="Sombreamento Médio 211"/>
    <w:basedOn w:val="Tabelanormal"/>
    <w:next w:val="SombreamentoMdio2"/>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111" w:customStyle="1">
    <w:name w:val="Sombreamento Médio 2 - Ênfase 111"/>
    <w:basedOn w:val="Tabelanormal"/>
    <w:next w:val="SombreamentoMdio2-nfase1"/>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211" w:customStyle="1">
    <w:name w:val="Sombreamento Médio 2 - Ênfase 211"/>
    <w:basedOn w:val="Tabelanormal"/>
    <w:next w:val="SombreamentoMdio2-nfase2"/>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311" w:customStyle="1">
    <w:name w:val="Sombreamento Médio 2 - Ênfase 311"/>
    <w:basedOn w:val="Tabelanormal"/>
    <w:next w:val="SombreamentoMdio2-nfase3"/>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411" w:customStyle="1">
    <w:name w:val="Sombreamento Médio 2 - Ênfase 411"/>
    <w:basedOn w:val="Tabelanormal"/>
    <w:next w:val="SombreamentoMdio2-nfase4"/>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511" w:customStyle="1">
    <w:name w:val="Sombreamento Médio 2 - Ênfase 511"/>
    <w:basedOn w:val="Tabelanormal"/>
    <w:next w:val="SombreamentoMdio2-nfase5"/>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ombreamentoMdio2-nfase611" w:customStyle="1">
    <w:name w:val="Sombreamento Médio 2 - Ênfase 611"/>
    <w:basedOn w:val="Tabelanormal"/>
    <w:next w:val="SombreamentoMdio2-nfase6"/>
    <w:uiPriority w:val="64"/>
    <w:semiHidden/>
    <w:unhideWhenUsed/>
    <w:rsid w:val="009D54B8"/>
    <w:tblPr>
      <w:tblStyleRowBandSize w:val="1"/>
      <w:tblStyleColBandSize w:val="1"/>
    </w:tblPr>
    <w:tcPr>
      <w:tcBorders>
        <w:top w:val="single" w:color="auto" w:sz="18" w:space="0"/>
        <w:left w:val="nil"/>
        <w:bottom w:val="single" w:color="auto" w:sz="18" w:space="0"/>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TabeladeGrade1Clara2" w:customStyle="1">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color="666666" w:sz="12" w:space="0"/>
        </w:tcBorders>
      </w:tcPr>
    </w:tblStylePr>
    <w:tblStylePr w:type="lastRow">
      <w:rPr>
        <w:b/>
        <w:bCs/>
      </w:rPr>
    </w:tblStylePr>
    <w:tblStylePr w:type="firstCol">
      <w:rPr>
        <w:b/>
        <w:bCs/>
      </w:rPr>
    </w:tblStylePr>
    <w:tblStylePr w:type="lastCol">
      <w:rPr>
        <w:b/>
        <w:bCs/>
      </w:rPr>
    </w:tblStylePr>
  </w:style>
  <w:style w:type="table" w:styleId="TabeladeGrade1Clara-nfase12" w:customStyle="1">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22" w:customStyle="1">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color="D99594" w:sz="12" w:space="0"/>
        </w:tcBorders>
      </w:tcPr>
    </w:tblStylePr>
    <w:tblStylePr w:type="lastRow">
      <w:rPr>
        <w:b/>
        <w:bCs/>
      </w:rPr>
    </w:tblStylePr>
    <w:tblStylePr w:type="firstCol">
      <w:rPr>
        <w:b/>
        <w:bCs/>
      </w:rPr>
    </w:tblStylePr>
    <w:tblStylePr w:type="lastCol">
      <w:rPr>
        <w:b/>
        <w:bCs/>
      </w:rPr>
    </w:tblStylePr>
  </w:style>
  <w:style w:type="table" w:styleId="TabeladeGrade1Clara-nfase32" w:customStyle="1">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color="C2D69B" w:sz="12" w:space="0"/>
        </w:tcBorders>
      </w:tcPr>
    </w:tblStylePr>
    <w:tblStylePr w:type="lastRow">
      <w:rPr>
        <w:b/>
        <w:bCs/>
      </w:rPr>
    </w:tblStylePr>
    <w:tblStylePr w:type="firstCol">
      <w:rPr>
        <w:b/>
        <w:bCs/>
      </w:rPr>
    </w:tblStylePr>
    <w:tblStylePr w:type="lastCol">
      <w:rPr>
        <w:b/>
        <w:bCs/>
      </w:rPr>
    </w:tblStylePr>
  </w:style>
  <w:style w:type="table" w:styleId="TabeladeGrade1Clara-nfase42" w:customStyle="1">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52" w:customStyle="1">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62" w:customStyle="1">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22" w:customStyle="1">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12" w:customStyle="1">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22" w:customStyle="1">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32" w:customStyle="1">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42" w:customStyle="1">
    <w:name w:val="Tabela de Grade 2 - Ênfase 42"/>
    <w:basedOn w:val="Tabelanormal"/>
    <w:next w:val="TabeladeGrade2-nfase4"/>
    <w:uiPriority w:val="47"/>
    <w:rsid w:val="009D54B8"/>
    <w:tblPr>
      <w:tblStyleRowBandSize w:val="1"/>
      <w:tblStyleColBandSize w:val="1"/>
    </w:tblPr>
    <w:tcPr>
      <w:tcBorders>
        <w:top w:val="double" w:color="B2A1C7" w:sz="2" w:space="0"/>
        <w:bottom w:val="nil"/>
      </w:tcBorders>
      <w:shd w:val="clear" w:color="auto" w:fill="E5DFEC"/>
    </w:tcPr>
    <w:tblStylePr w:type="firstRow">
      <w:rPr>
        <w:b/>
        <w:bCs/>
      </w:rPr>
      <w:tblPr/>
      <w:tcPr>
        <w:tcBorders>
          <w:top w:val="nil"/>
          <w:bottom w:val="single" w:color="B2A1C7"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52" w:customStyle="1">
    <w:name w:val="Tabela de Grade 2 - Ênfase 52"/>
    <w:basedOn w:val="Tabelanormal"/>
    <w:next w:val="TabeladeGrade2-nfase5"/>
    <w:uiPriority w:val="47"/>
    <w:rsid w:val="009D54B8"/>
    <w:tblPr>
      <w:tblStyleRowBandSize w:val="1"/>
      <w:tblStyleColBandSize w:val="1"/>
    </w:tblPr>
    <w:tcPr>
      <w:tcBorders>
        <w:top w:val="double" w:color="92CDDC" w:sz="2" w:space="0"/>
        <w:bottom w:val="nil"/>
      </w:tcBorders>
      <w:shd w:val="clear" w:color="auto" w:fill="DAEEF3"/>
    </w:tcPr>
    <w:tblStylePr w:type="firstRow">
      <w:rPr>
        <w:b/>
        <w:bCs/>
      </w:rPr>
      <w:tblPr/>
      <w:tcPr>
        <w:tcBorders>
          <w:top w:val="nil"/>
          <w:bottom w:val="single" w:color="92CDDC"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62" w:customStyle="1">
    <w:name w:val="Tabela de Grade 2 - Ênfase 62"/>
    <w:basedOn w:val="Tabelanormal"/>
    <w:next w:val="TabeladeGrade2-nfase6"/>
    <w:uiPriority w:val="47"/>
    <w:rsid w:val="009D54B8"/>
    <w:tblPr>
      <w:tblStyleRowBandSize w:val="1"/>
      <w:tblStyleColBandSize w:val="1"/>
    </w:tblPr>
    <w:tcPr>
      <w:tcBorders>
        <w:top w:val="double" w:color="FABF8F" w:sz="2" w:space="0"/>
        <w:bottom w:val="nil"/>
      </w:tcBorders>
      <w:shd w:val="clear" w:color="auto" w:fill="FDE9D9"/>
    </w:tcPr>
    <w:tblStylePr w:type="firstRow">
      <w:rPr>
        <w:b/>
        <w:bCs/>
      </w:rPr>
      <w:tblPr/>
      <w:tcPr>
        <w:tcBorders>
          <w:top w:val="nil"/>
          <w:bottom w:val="single" w:color="FABF8F"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32" w:customStyle="1">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3-nfase12" w:customStyle="1">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3-nfase22" w:customStyle="1">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3-nfase32" w:customStyle="1">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3-nfase42" w:customStyle="1">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3-nfase52" w:customStyle="1">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3-nfase62" w:customStyle="1">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42" w:customStyle="1">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12" w:customStyle="1">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22" w:customStyle="1">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32" w:customStyle="1">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42" w:customStyle="1">
    <w:name w:val="Tabela de Grade 4 - Ênfase 42"/>
    <w:basedOn w:val="Tabelanormal"/>
    <w:next w:val="TabeladeGrade4-nfase4"/>
    <w:uiPriority w:val="49"/>
    <w:rsid w:val="009D54B8"/>
    <w:tblPr>
      <w:tblStyleRowBandSize w:val="1"/>
      <w:tblStyleColBandSize w:val="1"/>
    </w:tblPr>
    <w:tcPr>
      <w:tcBorders>
        <w:top w:val="single" w:color="8064A2" w:sz="4" w:space="0"/>
        <w:left w:val="single" w:color="8064A2" w:sz="4" w:space="0"/>
        <w:bottom w:val="single" w:color="8064A2" w:sz="4" w:space="0"/>
        <w:right w:val="single" w:color="8064A2" w:sz="4" w:space="0"/>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52" w:customStyle="1">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62" w:customStyle="1">
    <w:name w:val="Tabela de Grade 4 - Ênfase 62"/>
    <w:basedOn w:val="Tabelanormal"/>
    <w:next w:val="TabeladeGrade4-nfase6"/>
    <w:uiPriority w:val="49"/>
    <w:rsid w:val="009D54B8"/>
    <w:tblPr>
      <w:tblStyleRowBandSize w:val="1"/>
      <w:tblStyleColBandSize w:val="1"/>
    </w:tblPr>
    <w:tcPr>
      <w:tcBorders>
        <w:top w:val="double" w:color="F79646" w:sz="4" w:space="0"/>
      </w:tcBorders>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styleId="TabeladeGrade5Escura2" w:customStyle="1">
    <w:name w:val="Tabela de Grade 5 Escura2"/>
    <w:basedOn w:val="Tabelanormal"/>
    <w:next w:val="TabeladeGrade5Escura"/>
    <w:uiPriority w:val="50"/>
    <w:rsid w:val="009D54B8"/>
    <w:tblPr>
      <w:tblStyleRowBandSize w:val="1"/>
      <w:tblStyleColBandSize w:val="1"/>
    </w:tblPr>
    <w:tcPr>
      <w:tcBorders>
        <w:top w:val="single" w:color="FFFFFF" w:sz="4" w:space="0"/>
        <w:bottom w:val="single" w:color="FFFFFF" w:sz="4" w:space="0"/>
        <w:right w:val="single" w:color="FFFFFF" w:sz="4" w:space="0"/>
      </w:tcBorders>
      <w:shd w:val="clear" w:color="auto" w:fill="CCCCCC"/>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blStylePr>
  </w:style>
  <w:style w:type="table" w:styleId="TabeladeGrade5Escura-nfase12" w:customStyle="1">
    <w:name w:val="Tabela de Grade 5 Escura - Ênfase 12"/>
    <w:basedOn w:val="Tabelanormal"/>
    <w:next w:val="TabeladeGrade5Escura-nfase1"/>
    <w:uiPriority w:val="50"/>
    <w:rsid w:val="009D54B8"/>
    <w:tblPr>
      <w:tblStyleRowBandSize w:val="1"/>
      <w:tblStyleColBandSize w:val="1"/>
    </w:tblPr>
    <w:tcPr>
      <w:tcBorders>
        <w:top w:val="single" w:color="FFFFFF" w:sz="4" w:space="0"/>
        <w:bottom w:val="single" w:color="FFFFFF" w:sz="4" w:space="0"/>
        <w:right w:val="single" w:color="FFFFFF" w:sz="4" w:space="0"/>
      </w:tcBorders>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StylePr>
  </w:style>
  <w:style w:type="table" w:styleId="TabeladeGrade5Escura-nfase22" w:customStyle="1">
    <w:name w:val="Tabela de Grade 5 Escura - Ênfase 22"/>
    <w:basedOn w:val="Tabelanormal"/>
    <w:next w:val="TabeladeGrade5Escura-nfase2"/>
    <w:uiPriority w:val="50"/>
    <w:rsid w:val="009D54B8"/>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2DBDB"/>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32" w:customStyle="1">
    <w:name w:val="Tabela de Grade 5 Escura - Ênfase 32"/>
    <w:basedOn w:val="Tabelanormal"/>
    <w:next w:val="TabeladeGrade5Escura-nfase3"/>
    <w:uiPriority w:val="50"/>
    <w:rsid w:val="009D54B8"/>
    <w:tblPr>
      <w:tblStyleRowBandSize w:val="1"/>
      <w:tblStyleColBandSize w:val="1"/>
    </w:tblPr>
    <w:tcPr>
      <w:tcBorders>
        <w:left w:val="single" w:color="FFFFFF" w:sz="4" w:space="0"/>
        <w:right w:val="single" w:color="FFFFFF" w:sz="4" w:space="0"/>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42" w:customStyle="1">
    <w:name w:val="Tabela de Grade 5 Escura - Ênfase 42"/>
    <w:basedOn w:val="Tabelanormal"/>
    <w:next w:val="TabeladeGrade5Escura-nfase4"/>
    <w:uiPriority w:val="50"/>
    <w:rsid w:val="009D54B8"/>
    <w:tblPr>
      <w:tblStyleRowBandSize w:val="1"/>
      <w:tblStyleColBandSize w:val="1"/>
    </w:tblPr>
    <w:tcPr>
      <w:tcBorders>
        <w:left w:val="single" w:color="FFFFFF" w:sz="4" w:space="0"/>
        <w:right w:val="single" w:color="FFFFFF" w:sz="4" w:space="0"/>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52" w:customStyle="1">
    <w:name w:val="Tabela de Grade 5 Escura - Ênfase 52"/>
    <w:basedOn w:val="Tabelanormal"/>
    <w:next w:val="TabeladeGrade5Escura-nfase5"/>
    <w:uiPriority w:val="50"/>
    <w:rsid w:val="009D54B8"/>
    <w:tblPr>
      <w:tblStyleRowBandSize w:val="1"/>
      <w:tblStyleColBandSize w:val="1"/>
    </w:tblPr>
    <w:tcPr>
      <w:tcBorders>
        <w:top w:val="single" w:color="FFFFFF" w:sz="4" w:space="0"/>
        <w:bottom w:val="single" w:color="FFFFFF" w:sz="4" w:space="0"/>
        <w:right w:val="single" w:color="FFFFFF" w:sz="4" w:space="0"/>
      </w:tcBorders>
      <w:shd w:val="clear" w:color="auto" w:fill="DAEE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BACC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BACC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BACC6"/>
      </w:tcPr>
    </w:tblStylePr>
    <w:tblStylePr w:type="lastCol">
      <w:rPr>
        <w:b/>
        <w:bCs/>
        <w:color w:val="FFFFFF"/>
      </w:rPr>
    </w:tblStylePr>
  </w:style>
  <w:style w:type="table" w:styleId="TabeladeGrade6Colorida2" w:customStyle="1">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color="666666" w:sz="12" w:space="0"/>
        </w:tcBorders>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Grade6Colorida-nfase12" w:customStyle="1">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color="95B3D7" w:sz="12" w:space="0"/>
        </w:tcBorders>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Grade6Colorida-nfase22" w:customStyle="1">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32" w:customStyle="1">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42" w:customStyle="1">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color="B2A1C7" w:sz="12" w:space="0"/>
        </w:tcBorders>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Grade6Colorida-nfase52" w:customStyle="1">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color="92CDDC" w:sz="12" w:space="0"/>
        </w:tcBorders>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Grade6Colorida-nfase62" w:customStyle="1">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color="FABF8F" w:sz="12" w:space="0"/>
        </w:tcBorders>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Grade7Colorida2" w:customStyle="1">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7Colorida-nfase12" w:customStyle="1">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7Colorida-nfase22" w:customStyle="1">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7Colorida-nfase32" w:customStyle="1">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7Colorida-nfase42" w:customStyle="1">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7Colorida-nfase52" w:customStyle="1">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7Colorida-nfase62" w:customStyle="1">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Clara51" w:customStyle="1">
    <w:name w:val="Tabela de Grade Clara51"/>
    <w:basedOn w:val="Tabelanormal"/>
    <w:next w:val="TabeladeGradeClara"/>
    <w:uiPriority w:val="40"/>
    <w:rsid w:val="009D54B8"/>
    <w:tblPr/>
  </w:style>
  <w:style w:type="table" w:styleId="TabeladeLista1Clara2" w:customStyle="1">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color="666666" w:sz="4"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1Clara-nfase12" w:customStyle="1">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color="95B3D7" w:sz="4" w:space="0"/>
        </w:tcBorders>
      </w:tcPr>
    </w:tblStylePr>
    <w:tblStylePr w:type="lastRow">
      <w:rPr>
        <w:b/>
        <w:bCs/>
      </w:rPr>
      <w:tblPr/>
      <w:tcPr>
        <w:tcBorders>
          <w:top w:val="sing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1Clara-nfase22" w:customStyle="1">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color="D99594" w:sz="4" w:space="0"/>
        </w:tcBorders>
      </w:tcPr>
    </w:tblStylePr>
    <w:tblStylePr w:type="lastRow">
      <w:rPr>
        <w:b/>
        <w:bCs/>
      </w:rPr>
      <w:tblPr/>
      <w:tcPr>
        <w:tcBorders>
          <w:top w:val="single" w:color="D99594" w:sz="4" w:space="0"/>
        </w:tcBorders>
      </w:tcPr>
    </w:tblStylePr>
    <w:tblStylePr w:type="firstCol">
      <w:rPr>
        <w:b/>
        <w:bCs/>
      </w:rPr>
    </w:tblStylePr>
    <w:tblStylePr w:type="lastCol">
      <w:rPr>
        <w:b/>
        <w:bCs/>
      </w:rPr>
    </w:tblStylePr>
    <w:tblStylePr w:type="band1Vert">
      <w:tblPr/>
      <w:tcPr>
        <w:shd w:val="clear" w:color="auto" w:fill="F2DBDB"/>
      </w:tcPr>
    </w:tblStylePr>
  </w:style>
  <w:style w:type="table" w:styleId="TabeladeLista1Clara-nfase32" w:customStyle="1">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color="C2D69B" w:sz="4" w:space="0"/>
        </w:tcBorders>
      </w:tcPr>
    </w:tblStylePr>
    <w:tblStylePr w:type="lastRow">
      <w:rPr>
        <w:b/>
        <w:bCs/>
      </w:rPr>
      <w:tblPr/>
      <w:tcPr>
        <w:tcBorders>
          <w:top w:val="single" w:color="C2D69B" w:sz="4" w:space="0"/>
        </w:tcBorders>
      </w:tcPr>
    </w:tblStylePr>
    <w:tblStylePr w:type="firstCol">
      <w:rPr>
        <w:b/>
        <w:bCs/>
      </w:rPr>
    </w:tblStylePr>
    <w:tblStylePr w:type="lastCol">
      <w:rPr>
        <w:b/>
        <w:bCs/>
      </w:rPr>
    </w:tblStylePr>
    <w:tblStylePr w:type="band1Vert">
      <w:tblPr/>
      <w:tcPr>
        <w:shd w:val="clear" w:color="auto" w:fill="EAF1DD"/>
      </w:tcPr>
    </w:tblStylePr>
  </w:style>
  <w:style w:type="table" w:styleId="TabeladeLista1Clara-nfase42" w:customStyle="1">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color="B2A1C7" w:sz="4" w:space="0"/>
        </w:tcBorders>
      </w:tcPr>
    </w:tblStylePr>
    <w:tblStylePr w:type="lastRow">
      <w:rPr>
        <w:b/>
        <w:bCs/>
      </w:rPr>
      <w:tblPr/>
      <w:tcPr>
        <w:tcBorders>
          <w:top w:val="sing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Lista1Clara-nfase52" w:customStyle="1">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color="92CDDC" w:sz="4" w:space="0"/>
        </w:tcBorders>
      </w:tcPr>
    </w:tblStylePr>
    <w:tblStylePr w:type="lastRow">
      <w:rPr>
        <w:b/>
        <w:bCs/>
      </w:rPr>
      <w:tblPr/>
      <w:tcPr>
        <w:tcBorders>
          <w:top w:val="sing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Lista1Clara-nfase62" w:customStyle="1">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color="FABF8F" w:sz="4" w:space="0"/>
        </w:tcBorders>
      </w:tcPr>
    </w:tblStylePr>
    <w:tblStylePr w:type="lastRow">
      <w:rPr>
        <w:b/>
        <w:bCs/>
      </w:rPr>
      <w:tblPr/>
      <w:tcPr>
        <w:tcBorders>
          <w:top w:val="sing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Lista22" w:customStyle="1">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2" w:customStyle="1">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2" w:customStyle="1">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2" w:customStyle="1">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2" w:customStyle="1">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2" w:customStyle="1">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2" w:customStyle="1">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32" w:customStyle="1">
    <w:name w:val="Tabela de Lista 32"/>
    <w:basedOn w:val="Tabelanormal"/>
    <w:next w:val="TabeladeLista3"/>
    <w:uiPriority w:val="48"/>
    <w:rsid w:val="009D54B8"/>
    <w:tblPr>
      <w:tblStyleRowBandSize w:val="1"/>
      <w:tblStyleColBandSize w:val="1"/>
    </w:tblPr>
    <w:tcPr>
      <w:tcBorders>
        <w:top w:val="single" w:color="000000" w:sz="4" w:space="0"/>
        <w:bottom w:val="single" w:color="000000" w:sz="4" w:space="0"/>
      </w:tcBorders>
    </w:tcPr>
    <w:tblStylePr w:type="firstRow">
      <w:rPr>
        <w:b/>
        <w:bCs/>
        <w:color w:val="FFFFFF"/>
      </w:rPr>
      <w:tblPr/>
      <w:tcPr>
        <w:shd w:val="clear" w:color="auto" w:fill="000000"/>
      </w:tcPr>
    </w:tblStylePr>
    <w:tblStylePr w:type="lastRow">
      <w:rPr>
        <w:b/>
        <w:bCs/>
      </w:rPr>
      <w:tblPr/>
      <w:tcPr>
        <w:tcBorders>
          <w:top w:val="double" w:color="000000"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000000" w:sz="4" w:space="0"/>
          <w:right w:val="single" w:color="000000"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sz="4" w:space="0"/>
          <w:left w:val="nil"/>
        </w:tcBorders>
      </w:tcPr>
    </w:tblStylePr>
    <w:tblStylePr w:type="swCell">
      <w:tblPr/>
      <w:tcPr>
        <w:tcBorders>
          <w:top w:val="double" w:color="000000" w:sz="4" w:space="0"/>
          <w:right w:val="nil"/>
        </w:tcBorders>
      </w:tcPr>
    </w:tblStylePr>
  </w:style>
  <w:style w:type="table" w:styleId="TabeladeLista3-nfase12" w:customStyle="1">
    <w:name w:val="Tabela de Lista 3 - Ênfase 12"/>
    <w:basedOn w:val="Tabelanormal"/>
    <w:next w:val="TabeladeLista3-nfase1"/>
    <w:uiPriority w:val="48"/>
    <w:rsid w:val="009D54B8"/>
    <w:tblPr>
      <w:tblStyleRowBandSize w:val="1"/>
      <w:tblStyleColBandSize w:val="1"/>
    </w:tblPr>
    <w:tcPr>
      <w:tcBorders>
        <w:top w:val="single" w:color="4F81BD" w:sz="4" w:space="0"/>
        <w:bottom w:val="single" w:color="4F81BD" w:sz="4" w:space="0"/>
      </w:tcBorders>
    </w:tcPr>
    <w:tblStylePr w:type="firstRow">
      <w:rPr>
        <w:b/>
        <w:bCs/>
        <w:color w:val="FFFFFF"/>
      </w:rPr>
      <w:tblPr/>
      <w:tcPr>
        <w:shd w:val="clear" w:color="auto" w:fill="4F81BD"/>
      </w:tcPr>
    </w:tblStylePr>
    <w:tblStylePr w:type="lastRow">
      <w:rPr>
        <w:b/>
        <w:bCs/>
      </w:rPr>
      <w:tblPr/>
      <w:tcPr>
        <w:tcBorders>
          <w:top w:val="double" w:color="4F81BD"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F81BD" w:sz="4" w:space="0"/>
          <w:right w:val="single" w:color="4F81BD"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sz="4" w:space="0"/>
          <w:left w:val="nil"/>
        </w:tcBorders>
      </w:tcPr>
    </w:tblStylePr>
    <w:tblStylePr w:type="swCell">
      <w:tblPr/>
      <w:tcPr>
        <w:tcBorders>
          <w:top w:val="double" w:color="4F81BD" w:sz="4" w:space="0"/>
          <w:right w:val="nil"/>
        </w:tcBorders>
      </w:tcPr>
    </w:tblStylePr>
  </w:style>
  <w:style w:type="table" w:styleId="TabeladeLista3-nfase22" w:customStyle="1">
    <w:name w:val="Tabela de Lista 3 - Ênfase 22"/>
    <w:basedOn w:val="Tabelanormal"/>
    <w:next w:val="TabeladeLista3-nfase2"/>
    <w:uiPriority w:val="48"/>
    <w:rsid w:val="009D54B8"/>
    <w:tblPr>
      <w:tblStyleRowBandSize w:val="1"/>
      <w:tblStyleColBandSize w:val="1"/>
    </w:tblPr>
    <w:tcPr>
      <w:tcBorders>
        <w:top w:val="double" w:color="C0504D" w:sz="4" w:space="0"/>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sz="4" w:space="0"/>
          <w:left w:val="nil"/>
        </w:tcBorders>
      </w:tcPr>
    </w:tblStylePr>
    <w:tblStylePr w:type="swCell">
      <w:tblPr/>
      <w:tcPr>
        <w:tcBorders>
          <w:top w:val="double" w:color="C0504D" w:sz="4" w:space="0"/>
          <w:right w:val="nil"/>
        </w:tcBorders>
      </w:tcPr>
    </w:tblStylePr>
  </w:style>
  <w:style w:type="table" w:styleId="TabeladeLista3-nfase32" w:customStyle="1">
    <w:name w:val="Tabela de Lista 3 - Ênfase 32"/>
    <w:basedOn w:val="Tabelanormal"/>
    <w:next w:val="TabeladeLista3-nfase3"/>
    <w:uiPriority w:val="48"/>
    <w:rsid w:val="009D54B8"/>
    <w:tblPr>
      <w:tblStyleRowBandSize w:val="1"/>
      <w:tblStyleColBandSize w:val="1"/>
    </w:tblPr>
    <w:tcPr>
      <w:tcBorders>
        <w:top w:val="single" w:color="9BBB59" w:sz="4" w:space="0"/>
        <w:bottom w:val="single" w:color="9BBB59" w:sz="4" w:space="0"/>
      </w:tcBorders>
    </w:tcPr>
    <w:tblStylePr w:type="firstRow">
      <w:rPr>
        <w:b/>
        <w:bCs/>
        <w:color w:val="FFFFFF"/>
      </w:rPr>
      <w:tblPr/>
      <w:tcPr>
        <w:shd w:val="clear" w:color="auto" w:fill="9BBB59"/>
      </w:tcPr>
    </w:tblStylePr>
    <w:tblStylePr w:type="lastRow">
      <w:rPr>
        <w:b/>
        <w:bCs/>
      </w:rPr>
      <w:tblPr/>
      <w:tcPr>
        <w:tcBorders>
          <w:top w:val="double" w:color="9BBB59"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9BBB59" w:sz="4" w:space="0"/>
          <w:right w:val="single" w:color="9BBB59"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sz="4" w:space="0"/>
          <w:left w:val="nil"/>
        </w:tcBorders>
      </w:tcPr>
    </w:tblStylePr>
    <w:tblStylePr w:type="swCell">
      <w:tblPr/>
      <w:tcPr>
        <w:tcBorders>
          <w:top w:val="double" w:color="9BBB59" w:sz="4" w:space="0"/>
          <w:right w:val="nil"/>
        </w:tcBorders>
      </w:tcPr>
    </w:tblStylePr>
  </w:style>
  <w:style w:type="table" w:styleId="TabeladeLista3-nfase42" w:customStyle="1">
    <w:name w:val="Tabela de Lista 3 - Ênfase 42"/>
    <w:basedOn w:val="Tabelanormal"/>
    <w:next w:val="TabeladeLista3-nfase4"/>
    <w:uiPriority w:val="48"/>
    <w:rsid w:val="009D54B8"/>
    <w:tblPr>
      <w:tblStyleRowBandSize w:val="1"/>
      <w:tblStyleColBandSize w:val="1"/>
    </w:tblPr>
    <w:tcPr>
      <w:tcBorders>
        <w:top w:val="single" w:color="8064A2" w:sz="4" w:space="0"/>
        <w:bottom w:val="single" w:color="8064A2" w:sz="4" w:space="0"/>
      </w:tcBorders>
    </w:tcPr>
    <w:tblStylePr w:type="firstRow">
      <w:rPr>
        <w:b/>
        <w:bCs/>
        <w:color w:val="FFFFFF"/>
      </w:rPr>
      <w:tblPr/>
      <w:tcPr>
        <w:shd w:val="clear" w:color="auto" w:fill="8064A2"/>
      </w:tcPr>
    </w:tblStylePr>
    <w:tblStylePr w:type="lastRow">
      <w:rPr>
        <w:b/>
        <w:bCs/>
      </w:rPr>
      <w:tblPr/>
      <w:tcPr>
        <w:tcBorders>
          <w:top w:val="double" w:color="8064A2"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8064A2" w:sz="4" w:space="0"/>
          <w:right w:val="single" w:color="8064A2"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sz="4" w:space="0"/>
          <w:left w:val="nil"/>
        </w:tcBorders>
      </w:tcPr>
    </w:tblStylePr>
    <w:tblStylePr w:type="swCell">
      <w:tblPr/>
      <w:tcPr>
        <w:tcBorders>
          <w:top w:val="double" w:color="8064A2" w:sz="4" w:space="0"/>
          <w:right w:val="nil"/>
        </w:tcBorders>
      </w:tcPr>
    </w:tblStylePr>
  </w:style>
  <w:style w:type="table" w:styleId="TabeladeLista3-nfase52" w:customStyle="1">
    <w:name w:val="Tabela de Lista 3 - Ênfase 52"/>
    <w:basedOn w:val="Tabelanormal"/>
    <w:next w:val="TabeladeLista3-nfase5"/>
    <w:uiPriority w:val="48"/>
    <w:rsid w:val="009D54B8"/>
    <w:tblPr>
      <w:tblStyleRowBandSize w:val="1"/>
      <w:tblStyleColBandSize w:val="1"/>
    </w:tblPr>
    <w:tcPr>
      <w:tcBorders>
        <w:top w:val="single" w:color="4BACC6" w:sz="4" w:space="0"/>
        <w:bottom w:val="single" w:color="4BACC6" w:sz="4" w:space="0"/>
      </w:tcBorders>
    </w:tcPr>
    <w:tblStylePr w:type="firstRow">
      <w:rPr>
        <w:b/>
        <w:bCs/>
        <w:color w:val="FFFFFF"/>
      </w:rPr>
      <w:tblPr/>
      <w:tcPr>
        <w:shd w:val="clear" w:color="auto" w:fill="4BACC6"/>
      </w:tcPr>
    </w:tblStylePr>
    <w:tblStylePr w:type="lastRow">
      <w:rPr>
        <w:b/>
        <w:bCs/>
      </w:rPr>
      <w:tblPr/>
      <w:tcPr>
        <w:tcBorders>
          <w:top w:val="double" w:color="4BACC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BACC6" w:sz="4" w:space="0"/>
          <w:right w:val="single" w:color="4BACC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sz="4" w:space="0"/>
          <w:left w:val="nil"/>
        </w:tcBorders>
      </w:tcPr>
    </w:tblStylePr>
    <w:tblStylePr w:type="swCell">
      <w:tblPr/>
      <w:tcPr>
        <w:tcBorders>
          <w:top w:val="double" w:color="4BACC6" w:sz="4" w:space="0"/>
          <w:right w:val="nil"/>
        </w:tcBorders>
      </w:tcPr>
    </w:tblStylePr>
  </w:style>
  <w:style w:type="table" w:styleId="TabeladeLista3-nfase62" w:customStyle="1">
    <w:name w:val="Tabela de Lista 3 - Ênfase 62"/>
    <w:basedOn w:val="Tabelanormal"/>
    <w:next w:val="TabeladeLista3-nfase6"/>
    <w:uiPriority w:val="48"/>
    <w:rsid w:val="009D54B8"/>
    <w:tblPr>
      <w:tblStyleRowBandSize w:val="1"/>
      <w:tblStyleColBandSize w:val="1"/>
    </w:tblPr>
    <w:tcPr>
      <w:tcBorders>
        <w:top w:val="single" w:color="F79646" w:sz="4" w:space="0"/>
        <w:bottom w:val="single" w:color="F79646" w:sz="4" w:space="0"/>
      </w:tcBorders>
    </w:tcPr>
    <w:tblStylePr w:type="firstRow">
      <w:rPr>
        <w:b/>
        <w:bCs/>
        <w:color w:val="FFFFFF"/>
      </w:rPr>
      <w:tblPr/>
      <w:tcPr>
        <w:shd w:val="clear" w:color="auto" w:fill="F79646"/>
      </w:tcPr>
    </w:tblStylePr>
    <w:tblStylePr w:type="lastRow">
      <w:rPr>
        <w:b/>
        <w:bCs/>
      </w:rPr>
      <w:tblPr/>
      <w:tcPr>
        <w:tcBorders>
          <w:top w:val="double" w:color="F7964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F79646" w:sz="4" w:space="0"/>
          <w:right w:val="single" w:color="F7964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sz="4" w:space="0"/>
          <w:left w:val="nil"/>
        </w:tcBorders>
      </w:tcPr>
    </w:tblStylePr>
    <w:tblStylePr w:type="swCell">
      <w:tblPr/>
      <w:tcPr>
        <w:tcBorders>
          <w:top w:val="double" w:color="F79646" w:sz="4" w:space="0"/>
          <w:right w:val="nil"/>
        </w:tcBorders>
      </w:tcPr>
    </w:tblStylePr>
  </w:style>
  <w:style w:type="table" w:styleId="TabeladeLista42" w:customStyle="1">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tcBorders>
        <w:shd w:val="clear" w:color="auto" w:fill="000000"/>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4-nfase12" w:customStyle="1">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tcBorders>
        <w:shd w:val="clear" w:color="auto" w:fill="4F81BD"/>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4-nfase22" w:customStyle="1">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32" w:customStyle="1">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42" w:customStyle="1">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52" w:customStyle="1">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tcBorders>
        <w:shd w:val="clear" w:color="auto" w:fill="4BACC6"/>
      </w:tcPr>
    </w:tblStylePr>
    <w:tblStylePr w:type="lastRow">
      <w:rPr>
        <w:b/>
        <w:bCs/>
      </w:rPr>
      <w:tblPr/>
      <w:tcPr>
        <w:tcBorders>
          <w:top w:val="double" w:color="92CDDC" w:sz="4" w:space="0"/>
        </w:tcBorders>
      </w:tcPr>
    </w:tblStylePr>
    <w:tblStylePr w:type="firstCol">
      <w:rPr>
        <w:b/>
        <w:bCs/>
      </w:rPr>
    </w:tblStylePr>
    <w:tblStylePr w:type="lastCol">
      <w:rPr>
        <w:b/>
        <w:bCs/>
      </w:rPr>
    </w:tblStylePr>
  </w:style>
  <w:style w:type="table" w:styleId="TabeladeLista4-nfase62" w:customStyle="1">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tcBorders>
        <w:shd w:val="clear" w:color="auto" w:fill="F79646"/>
      </w:tcPr>
    </w:tblStylePr>
    <w:tblStylePr w:type="lastRow">
      <w:rPr>
        <w:b/>
        <w:bCs/>
      </w:rPr>
      <w:tblPr/>
      <w:tcPr>
        <w:tcBorders>
          <w:top w:val="double" w:color="FABF8F" w:sz="4" w:space="0"/>
        </w:tcBorders>
      </w:tcPr>
    </w:tblStylePr>
    <w:tblStylePr w:type="firstCol">
      <w:rPr>
        <w:b/>
        <w:bCs/>
      </w:rPr>
    </w:tblStylePr>
    <w:tblStylePr w:type="lastCol">
      <w:rPr>
        <w:b/>
        <w:bCs/>
      </w:rPr>
    </w:tblStylePr>
  </w:style>
  <w:style w:type="table" w:styleId="TabeladeLista5Escura2" w:customStyle="1">
    <w:name w:val="Tabela de Lista 5 Escura2"/>
    <w:basedOn w:val="Tabelanormal"/>
    <w:next w:val="TabeladeLista5Escura"/>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000000"/>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2" w:customStyle="1">
    <w:name w:val="Tabela de Lista 5 Escura - Ênfase 12"/>
    <w:basedOn w:val="Tabelanormal"/>
    <w:next w:val="TabeladeLista5Escura-nfase1"/>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F81B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2" w:customStyle="1">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color="FFFFFF" w:sz="4" w:space="0"/>
        <w:right w:val="single" w:color="FFFFFF" w:sz="4" w:space="0"/>
      </w:tcBorders>
      <w:shd w:val="clear" w:color="auto" w:fill="C0504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2" w:customStyle="1">
    <w:name w:val="Tabela de Lista 5 Escura - Ênfase 32"/>
    <w:basedOn w:val="Tabelanormal"/>
    <w:next w:val="TabeladeLista5Escura-nfase3"/>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9BBB59"/>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2" w:customStyle="1">
    <w:name w:val="Tabela de Lista 5 Escura - Ênfase 42"/>
    <w:basedOn w:val="Tabelanormal"/>
    <w:next w:val="TabeladeLista5Escura-nfase4"/>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8064A2"/>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2" w:customStyle="1">
    <w:name w:val="Tabela de Lista 5 Escura - Ênfase 52"/>
    <w:basedOn w:val="Tabelanormal"/>
    <w:next w:val="TabeladeLista5Escura-nfase5"/>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BACC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2" w:customStyle="1">
    <w:name w:val="Tabela de Lista 5 Escura - Ênfase 62"/>
    <w:basedOn w:val="Tabelanormal"/>
    <w:next w:val="TabeladeLista5Escura-nfase6"/>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7964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2" w:customStyle="1">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6Colorida-nfase12" w:customStyle="1">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color="4F81BD" w:sz="4" w:space="0"/>
        </w:tcBorders>
      </w:tcPr>
    </w:tblStylePr>
    <w:tblStylePr w:type="lastRow">
      <w:rPr>
        <w:b/>
        <w:bCs/>
      </w:rPr>
      <w:tblPr/>
      <w:tcPr>
        <w:tcBorders>
          <w:top w:val="double" w:color="4F81BD" w:sz="4" w:space="0"/>
        </w:tcBorders>
      </w:tcPr>
    </w:tblStylePr>
    <w:tblStylePr w:type="firstCol">
      <w:rPr>
        <w:b/>
        <w:bCs/>
      </w:rPr>
    </w:tblStylePr>
    <w:tblStylePr w:type="lastCol">
      <w:rPr>
        <w:b/>
        <w:bCs/>
      </w:rPr>
    </w:tblStylePr>
  </w:style>
  <w:style w:type="table" w:styleId="TabeladeLista6Colorida-nfase22" w:customStyle="1">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color="C0504D" w:sz="4"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Lista6Colorida-nfase32" w:customStyle="1">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color="9BBB59" w:sz="4" w:space="0"/>
        </w:tcBorders>
      </w:tcPr>
    </w:tblStylePr>
    <w:tblStylePr w:type="lastRow">
      <w:rPr>
        <w:b/>
        <w:bCs/>
      </w:rPr>
      <w:tblPr/>
      <w:tcPr>
        <w:tcBorders>
          <w:top w:val="double" w:color="9BBB59" w:sz="4" w:space="0"/>
        </w:tcBorders>
      </w:tcPr>
    </w:tblStylePr>
    <w:tblStylePr w:type="firstCol">
      <w:rPr>
        <w:b/>
        <w:bCs/>
      </w:rPr>
    </w:tblStylePr>
    <w:tblStylePr w:type="lastCol">
      <w:rPr>
        <w:b/>
        <w:bCs/>
      </w:rPr>
    </w:tblStylePr>
  </w:style>
  <w:style w:type="table" w:styleId="TabeladeLista6Colorida-nfase42" w:customStyle="1">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6Colorida-nfase52" w:customStyle="1">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color="4BACC6" w:sz="4" w:space="0"/>
        </w:tcBorders>
      </w:tcPr>
    </w:tblStylePr>
    <w:tblStylePr w:type="lastRow">
      <w:rPr>
        <w:b/>
        <w:bCs/>
      </w:rPr>
      <w:tblPr/>
      <w:tcPr>
        <w:tcBorders>
          <w:top w:val="double" w:color="4BACC6" w:sz="4" w:space="0"/>
        </w:tcBorders>
      </w:tcPr>
    </w:tblStylePr>
    <w:tblStylePr w:type="firstCol">
      <w:rPr>
        <w:b/>
        <w:bCs/>
      </w:rPr>
    </w:tblStylePr>
    <w:tblStylePr w:type="lastCol">
      <w:rPr>
        <w:b/>
        <w:bCs/>
      </w:rPr>
    </w:tblStylePr>
  </w:style>
  <w:style w:type="table" w:styleId="TabeladeLista6Colorida-nfase62" w:customStyle="1">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color="F79646" w:sz="4" w:space="0"/>
        </w:tcBorders>
      </w:tcPr>
    </w:tblStylePr>
    <w:tblStylePr w:type="lastRow">
      <w:rPr>
        <w:b/>
        <w:bCs/>
      </w:rPr>
      <w:tblPr/>
      <w:tcPr>
        <w:tcBorders>
          <w:top w:val="double" w:color="F79646" w:sz="4" w:space="0"/>
        </w:tcBorders>
      </w:tcPr>
    </w:tblStylePr>
    <w:tblStylePr w:type="firstCol">
      <w:rPr>
        <w:b/>
        <w:bCs/>
      </w:rPr>
    </w:tblStylePr>
    <w:tblStylePr w:type="lastCol">
      <w:rPr>
        <w:b/>
        <w:bCs/>
      </w:rPr>
    </w:tblStylePr>
  </w:style>
  <w:style w:type="table" w:styleId="TabeladeLista7Colorida2" w:customStyle="1">
    <w:name w:val="Tabela de Lista 7 Colorida2"/>
    <w:basedOn w:val="Tabelanormal"/>
    <w:next w:val="TabeladeLista7Colorida"/>
    <w:uiPriority w:val="52"/>
    <w:rsid w:val="009D54B8"/>
    <w:rPr>
      <w:color w:val="000000"/>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12" w:customStyle="1">
    <w:name w:val="Tabela de Lista 7 Colorida - Ênfase 12"/>
    <w:basedOn w:val="Tabelanormal"/>
    <w:next w:val="TabeladeLista7Colorida-nfase1"/>
    <w:uiPriority w:val="52"/>
    <w:rsid w:val="009D54B8"/>
    <w:rPr>
      <w:color w:val="365F91"/>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22" w:customStyle="1">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color="C0504D"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32" w:customStyle="1">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color="9BBB59"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42" w:customStyle="1">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color="8064A2" w:sz="4" w:space="0"/>
        <w:bottom w:val="single" w:color="8064A2" w:sz="4" w:space="0"/>
        <w:right w:val="single" w:color="8064A2"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2" w:customStyle="1">
    <w:name w:val="Tabela de Lista 7 Colorida - Ênfase 52"/>
    <w:basedOn w:val="Tabelanormal"/>
    <w:next w:val="TabeladeLista7Colorida-nfase5"/>
    <w:uiPriority w:val="52"/>
    <w:rsid w:val="009D54B8"/>
    <w:rPr>
      <w:color w:val="31849B"/>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62" w:customStyle="1">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color="F79646"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SimplesTabela11" w:customStyle="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style>
  <w:style w:type="table" w:styleId="SimplesTabela21" w:customStyle="1">
    <w:name w:val="Simples Tabela 21"/>
    <w:basedOn w:val="Tabelanormal"/>
    <w:next w:val="SimplesTabela2"/>
    <w:uiPriority w:val="42"/>
    <w:rsid w:val="009D54B8"/>
    <w:tblPr>
      <w:tblStyleRowBandSize w:val="1"/>
      <w:tblStyleColBandSize w:val="1"/>
    </w:tblPr>
    <w:tcPr>
      <w:tcBorders>
        <w:left w:val="single" w:color="7F7F7F" w:sz="4" w:space="0"/>
        <w:right w:val="single" w:color="7F7F7F" w:sz="4" w:space="0"/>
      </w:tcBorders>
    </w:tc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style>
  <w:style w:type="table" w:styleId="TabelaSimples-211" w:customStyle="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1" w:customStyle="1">
    <w:name w:val="Simples Tabela 31"/>
    <w:basedOn w:val="Tabelanormal"/>
    <w:next w:val="SimplesTabela3"/>
    <w:uiPriority w:val="43"/>
    <w:rsid w:val="009D54B8"/>
    <w:tblPr>
      <w:tblStyleRowBandSize w:val="1"/>
      <w:tblStyleColBandSize w:val="1"/>
    </w:tblPr>
    <w:tcPr>
      <w:tcBorders>
        <w:bottom w:val="single" w:color="7F7F7F" w:sz="4" w:space="0"/>
        <w:right w:val="single" w:color="7F7F7F"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11" w:customStyle="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styleId="TabelaSimples42" w:customStyle="1">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Simples52" w:customStyle="1">
    <w:name w:val="Tabela Simples 52"/>
    <w:basedOn w:val="Tabelanormal"/>
    <w:next w:val="TabelaSimples5"/>
    <w:uiPriority w:val="45"/>
    <w:rsid w:val="009D54B8"/>
    <w:tblPr>
      <w:tblStyleRowBandSize w:val="1"/>
      <w:tblStyleColBandSize w:val="1"/>
    </w:tblPr>
    <w:tcPr>
      <w:tcBorders>
        <w:top w:val="single" w:color="7F7F7F" w:sz="4" w:space="0"/>
        <w:bottom w:val="single" w:color="7F7F7F" w:sz="4" w:space="0"/>
        <w:right w:val="single" w:color="7F7F7F"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Clara1114" w:customStyle="1">
    <w:name w:val="Tabela de Grade Clara1114"/>
    <w:basedOn w:val="Tabelanormal"/>
    <w:next w:val="TabeladeGradeClara"/>
    <w:uiPriority w:val="40"/>
    <w:rsid w:val="009D54B8"/>
    <w:rPr>
      <w:rFonts w:ascii="Times New Roman" w:hAnsi="Times New Roman"/>
    </w:rPr>
    <w:tblPr/>
  </w:style>
  <w:style w:type="table" w:styleId="Tabelacomgrade963" w:customStyle="1">
    <w:name w:val="Tabela com grade963"/>
    <w:basedOn w:val="Tabelanormal"/>
    <w:next w:val="Tabelacomgrade"/>
    <w:rsid w:val="009D54B8"/>
    <w:tblPr/>
  </w:style>
  <w:style w:type="table" w:styleId="Tabelacomgrade2831" w:customStyle="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2921" w:customStyle="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3021" w:customStyle="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1003" w:customStyle="1">
    <w:name w:val="Tabela com grade1003"/>
    <w:basedOn w:val="Tabelanormal"/>
    <w:next w:val="Tabelacomgrade"/>
    <w:uiPriority w:val="59"/>
    <w:rsid w:val="009D54B8"/>
    <w:pPr>
      <w:spacing w:before="360" w:after="360" w:line="320" w:lineRule="exact"/>
    </w:pPr>
    <w:tblPr>
      <w:tblInd w:w="0" w:type="nil"/>
    </w:tblPr>
  </w:style>
  <w:style w:type="table" w:styleId="TabeladeGradeClara11133" w:customStyle="1">
    <w:name w:val="Tabela de Grade Clara11133"/>
    <w:basedOn w:val="Tabelanormal"/>
    <w:next w:val="TabeladeGradeClara"/>
    <w:uiPriority w:val="40"/>
    <w:rsid w:val="009D54B8"/>
    <w:rPr>
      <w:rFonts w:ascii="Times New Roman" w:hAnsi="Times New Roman"/>
    </w:rPr>
    <w:tblPr/>
  </w:style>
  <w:style w:type="table" w:styleId="Tabelasimples1211" w:customStyle="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3311" w:customStyle="1">
    <w:name w:val="Tabela com grade3311"/>
    <w:basedOn w:val="Tabelanormal"/>
    <w:next w:val="Tabelacomgrade"/>
    <w:uiPriority w:val="59"/>
    <w:rsid w:val="009D54B8"/>
    <w:pPr>
      <w:spacing w:before="360" w:after="360" w:line="320" w:lineRule="exact"/>
    </w:pPr>
    <w:tblPr>
      <w:tblInd w:w="0" w:type="nil"/>
    </w:tblPr>
  </w:style>
  <w:style w:type="table" w:styleId="TabeladeGrade5Escura-nfase6211" w:customStyle="1">
    <w:name w:val="Tabela de Grade 5 Escura - Ênfase 6211"/>
    <w:basedOn w:val="Tabelanormal"/>
    <w:next w:val="TabeladeGrade5Escura-nfase6"/>
    <w:uiPriority w:val="50"/>
    <w:rsid w:val="009D54B8"/>
    <w:rPr>
      <w:rFonts w:ascii="Calibri" w:hAnsi="Calibri" w:eastAsia="Calibri"/>
      <w:lang w:eastAsia="en-US"/>
    </w:rPr>
    <w:tblPr>
      <w:tblStyleRowBandSize w:val="1"/>
      <w:tblStyleColBandSize w:val="1"/>
    </w:tblPr>
    <w:tcPr>
      <w:tcBorders>
        <w:top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F7964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F79646"/>
      </w:tcPr>
    </w:tblStylePr>
    <w:tblStylePr w:type="lastCol">
      <w:rPr>
        <w:b/>
        <w:bCs/>
        <w:color w:val="FFFFFF"/>
      </w:rPr>
    </w:tblStylePr>
  </w:style>
  <w:style w:type="table" w:styleId="Tabelacomgrade11011" w:customStyle="1">
    <w:name w:val="Tabela com grade11011"/>
    <w:basedOn w:val="Tabelanormal"/>
    <w:uiPriority w:val="39"/>
    <w:rsid w:val="009D54B8"/>
    <w:pPr>
      <w:spacing w:before="360" w:after="360" w:line="320" w:lineRule="exact"/>
    </w:pPr>
    <w:tblPr>
      <w:tblInd w:w="0" w:type="nil"/>
    </w:tblPr>
  </w:style>
  <w:style w:type="table" w:styleId="Tabelacomgrade21011" w:customStyle="1">
    <w:name w:val="Tabela com grade21011"/>
    <w:basedOn w:val="Tabelanormal"/>
    <w:uiPriority w:val="59"/>
    <w:rsid w:val="009D54B8"/>
    <w:pPr>
      <w:spacing w:before="360" w:after="360" w:line="320" w:lineRule="exact"/>
    </w:pPr>
    <w:tblPr>
      <w:tblInd w:w="0" w:type="nil"/>
    </w:tblPr>
  </w:style>
  <w:style w:type="table" w:styleId="Tabelacomgrade3411" w:customStyle="1">
    <w:name w:val="Tabela com grade3411"/>
    <w:basedOn w:val="Tabelanormal"/>
    <w:rsid w:val="009D54B8"/>
    <w:pPr>
      <w:spacing w:before="360" w:after="360" w:line="320" w:lineRule="exact"/>
    </w:pPr>
    <w:tblPr>
      <w:tblInd w:w="0" w:type="nil"/>
    </w:tblPr>
  </w:style>
  <w:style w:type="table" w:styleId="Tabelacomgrade416" w:customStyle="1">
    <w:name w:val="Tabela com grade416"/>
    <w:basedOn w:val="Tabelanormal"/>
    <w:uiPriority w:val="59"/>
    <w:rsid w:val="009D54B8"/>
    <w:pPr>
      <w:spacing w:before="360" w:after="360" w:line="320" w:lineRule="exact"/>
    </w:pPr>
    <w:tblPr>
      <w:tblInd w:w="0" w:type="nil"/>
    </w:tblPr>
  </w:style>
  <w:style w:type="table" w:styleId="Tabelacomgrade23111" w:customStyle="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comgrade516" w:customStyle="1">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comgrade617" w:customStyle="1">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styleId="Tabelasimples11111" w:customStyle="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color="008000" w:sz="6" w:space="0"/>
        <w:bottom w:val="single" w:color="008000" w:sz="6" w:space="0"/>
      </w:tcBorders>
    </w:tcPr>
  </w:style>
  <w:style w:type="table" w:styleId="Tabelacomgrade713" w:customStyle="1">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8110" w:customStyle="1">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915" w:customStyle="1">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0111" w:customStyle="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styleId="Tabelacomgrade1113" w:customStyle="1">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2111" w:customStyle="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styleId="Tabelacomgrade13111" w:customStyle="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413" w:customStyle="1">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15111" w:customStyle="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styleId="Tabelacomgrade16111" w:customStyle="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styleId="Tabelacomgrade31111" w:customStyle="1">
    <w:name w:val="Tabela com grade31111"/>
    <w:basedOn w:val="Tabelanormal"/>
    <w:rsid w:val="009D54B8"/>
    <w:pPr>
      <w:spacing w:before="360" w:after="360" w:line="320" w:lineRule="exact"/>
    </w:pPr>
    <w:tblPr>
      <w:tblInd w:w="0" w:type="nil"/>
    </w:tblPr>
  </w:style>
  <w:style w:type="table" w:styleId="Tabelacomgrade17311" w:customStyle="1">
    <w:name w:val="Tabela com grade17311"/>
    <w:basedOn w:val="Tabelanormal"/>
    <w:rsid w:val="009D54B8"/>
    <w:pPr>
      <w:spacing w:before="360" w:after="360" w:line="320" w:lineRule="exact"/>
    </w:pPr>
    <w:rPr>
      <w:rFonts w:ascii="Calibri" w:hAnsi="Calibri" w:eastAsia="Calibri"/>
      <w:lang w:eastAsia="en-US"/>
    </w:rPr>
    <w:tblPr>
      <w:tblInd w:w="0" w:type="nil"/>
    </w:tblPr>
  </w:style>
  <w:style w:type="table" w:styleId="Tabelacomgrade18311" w:customStyle="1">
    <w:name w:val="Tabela com grade18311"/>
    <w:basedOn w:val="Tabelanormal"/>
    <w:uiPriority w:val="39"/>
    <w:rsid w:val="009D54B8"/>
    <w:pPr>
      <w:spacing w:before="360" w:after="360" w:line="320" w:lineRule="exact"/>
    </w:pPr>
    <w:rPr>
      <w:rFonts w:ascii="Calibri" w:hAnsi="Calibri" w:eastAsia="Calibri"/>
      <w:lang w:eastAsia="en-US"/>
    </w:rPr>
    <w:tblPr>
      <w:tblInd w:w="0" w:type="nil"/>
    </w:tblPr>
  </w:style>
  <w:style w:type="table" w:styleId="Tabelacomgrade19111" w:customStyle="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21111" w:customStyle="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styleId="Tabelacomgrade22111" w:customStyle="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5111" w:customStyle="1">
    <w:name w:val="Tabela com grade25111"/>
    <w:basedOn w:val="Tabelanormal"/>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2611" w:customStyle="1">
    <w:name w:val="Tabela com grade2611"/>
    <w:basedOn w:val="Tabelanormal"/>
    <w:uiPriority w:val="59"/>
    <w:rsid w:val="009D54B8"/>
    <w:pPr>
      <w:spacing w:before="360" w:after="360" w:line="320" w:lineRule="exact"/>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1Clara111" w:customStyle="1">
    <w:name w:val="Tabela de Grade 1 Clara111"/>
    <w:basedOn w:val="Tabelanormal"/>
    <w:next w:val="TabeladeGrade1Clara"/>
    <w:uiPriority w:val="46"/>
    <w:rsid w:val="009D54B8"/>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TabeladeGrade1Clara-nfase1111" w:customStyle="1">
    <w:name w:val="Tabela de Grade 1 Clara - Ênfase 1111"/>
    <w:basedOn w:val="Tabelanormal"/>
    <w:next w:val="TabeladeGrade1Clara-nfase1"/>
    <w:uiPriority w:val="46"/>
    <w:rsid w:val="009D54B8"/>
    <w:tblPr>
      <w:tblStyleRowBandSize w:val="1"/>
      <w:tblStyleColBandSize w:val="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Pr>
    <w:tblStylePr w:type="firstRow">
      <w:rPr>
        <w:b/>
        <w:bCs/>
      </w:rPr>
      <w:tblPr/>
      <w:tcPr>
        <w:tcBorders>
          <w:bottom w:val="single" w:color="95B3D7" w:sz="12" w:space="0"/>
        </w:tcBorders>
      </w:tcPr>
    </w:tblStylePr>
    <w:tblStylePr w:type="lastRow">
      <w:rPr>
        <w:b/>
        <w:bCs/>
      </w:rPr>
      <w:tblPr/>
      <w:tcPr>
        <w:tcBorders>
          <w:top w:val="double" w:color="95B3D7" w:sz="2" w:space="0"/>
        </w:tcBorders>
      </w:tcPr>
    </w:tblStylePr>
    <w:tblStylePr w:type="firstCol">
      <w:rPr>
        <w:b/>
        <w:bCs/>
      </w:rPr>
    </w:tblStylePr>
    <w:tblStylePr w:type="lastCol">
      <w:rPr>
        <w:b/>
        <w:bCs/>
      </w:rPr>
    </w:tblStylePr>
  </w:style>
  <w:style w:type="table" w:styleId="TabeladeGrade1Clara-nfase2111" w:customStyle="1">
    <w:name w:val="Tabela de Grade 1 Clara - Ênfase 2111"/>
    <w:basedOn w:val="Tabelanormal"/>
    <w:next w:val="TabeladeGrade1Clara-nfase2"/>
    <w:uiPriority w:val="46"/>
    <w:rsid w:val="009D54B8"/>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bCs/>
      </w:rPr>
      <w:tblPr/>
      <w:tcPr>
        <w:tcBorders>
          <w:bottom w:val="single" w:color="D99594" w:sz="12" w:space="0"/>
        </w:tcBorders>
      </w:tcPr>
    </w:tblStylePr>
    <w:tblStylePr w:type="lastRow">
      <w:rPr>
        <w:b/>
        <w:bCs/>
      </w:rPr>
      <w:tblPr/>
      <w:tcPr>
        <w:tcBorders>
          <w:top w:val="double" w:color="D99594" w:sz="2" w:space="0"/>
        </w:tcBorders>
      </w:tcPr>
    </w:tblStylePr>
    <w:tblStylePr w:type="firstCol">
      <w:rPr>
        <w:b/>
        <w:bCs/>
      </w:rPr>
    </w:tblStylePr>
    <w:tblStylePr w:type="lastCol">
      <w:rPr>
        <w:b/>
        <w:bCs/>
      </w:rPr>
    </w:tblStylePr>
  </w:style>
  <w:style w:type="table" w:styleId="TabeladeGrade1Clara-nfase3111" w:customStyle="1">
    <w:name w:val="Tabela de Grade 1 Clara - Ênfase 3111"/>
    <w:basedOn w:val="Tabelanormal"/>
    <w:next w:val="TabeladeGrade1Clara-nfase3"/>
    <w:uiPriority w:val="46"/>
    <w:rsid w:val="009D54B8"/>
    <w:tblPr>
      <w:tblStyleRowBandSize w:val="1"/>
      <w:tblStyleColBandSize w:val="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Pr>
    <w:tblStylePr w:type="firstRow">
      <w:rPr>
        <w:b/>
        <w:bCs/>
      </w:rPr>
      <w:tblPr/>
      <w:tcPr>
        <w:tcBorders>
          <w:bottom w:val="single" w:color="C2D69B" w:sz="12" w:space="0"/>
        </w:tcBorders>
      </w:tcPr>
    </w:tblStylePr>
    <w:tblStylePr w:type="lastRow">
      <w:rPr>
        <w:b/>
        <w:bCs/>
      </w:rPr>
      <w:tblPr/>
      <w:tcPr>
        <w:tcBorders>
          <w:top w:val="double" w:color="C2D69B" w:sz="2" w:space="0"/>
        </w:tcBorders>
      </w:tcPr>
    </w:tblStylePr>
    <w:tblStylePr w:type="firstCol">
      <w:rPr>
        <w:b/>
        <w:bCs/>
      </w:rPr>
    </w:tblStylePr>
    <w:tblStylePr w:type="lastCol">
      <w:rPr>
        <w:b/>
        <w:bCs/>
      </w:rPr>
    </w:tblStylePr>
  </w:style>
  <w:style w:type="table" w:styleId="TabeladeGrade1Clara-nfase4111" w:customStyle="1">
    <w:name w:val="Tabela de Grade 1 Clara - Ênfase 4111"/>
    <w:basedOn w:val="Tabelanormal"/>
    <w:next w:val="TabeladeGrade1Clara-nfase4"/>
    <w:uiPriority w:val="46"/>
    <w:rsid w:val="009D54B8"/>
    <w:tblPr>
      <w:tblStyleRowBandSize w:val="1"/>
      <w:tblStyleColBandSize w:val="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Pr>
    <w:tblStylePr w:type="firstRow">
      <w:rPr>
        <w:b/>
        <w:bCs/>
      </w:rPr>
      <w:tblPr/>
      <w:tcPr>
        <w:tcBorders>
          <w:bottom w:val="single" w:color="B2A1C7" w:sz="12" w:space="0"/>
        </w:tcBorders>
      </w:tcPr>
    </w:tblStylePr>
    <w:tblStylePr w:type="lastRow">
      <w:rPr>
        <w:b/>
        <w:bCs/>
      </w:rPr>
      <w:tblPr/>
      <w:tcPr>
        <w:tcBorders>
          <w:top w:val="double" w:color="B2A1C7" w:sz="2" w:space="0"/>
        </w:tcBorders>
      </w:tcPr>
    </w:tblStylePr>
    <w:tblStylePr w:type="firstCol">
      <w:rPr>
        <w:b/>
        <w:bCs/>
      </w:rPr>
    </w:tblStylePr>
    <w:tblStylePr w:type="lastCol">
      <w:rPr>
        <w:b/>
        <w:bCs/>
      </w:rPr>
    </w:tblStylePr>
  </w:style>
  <w:style w:type="table" w:styleId="TabeladeGrade1Clara-nfase5111" w:customStyle="1">
    <w:name w:val="Tabela de Grade 1 Clara - Ênfase 5111"/>
    <w:basedOn w:val="Tabelanormal"/>
    <w:next w:val="TabeladeGrade1Clara-nfase5"/>
    <w:uiPriority w:val="46"/>
    <w:rsid w:val="009D54B8"/>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blStylePr w:type="firstRow">
      <w:rPr>
        <w:b/>
        <w:bCs/>
      </w:rPr>
      <w:tblPr/>
      <w:tcPr>
        <w:tcBorders>
          <w:bottom w:val="single" w:color="92CDDC" w:sz="12" w:space="0"/>
        </w:tcBorders>
      </w:tcPr>
    </w:tblStylePr>
    <w:tblStylePr w:type="lastRow">
      <w:rPr>
        <w:b/>
        <w:bCs/>
      </w:rPr>
      <w:tblPr/>
      <w:tcPr>
        <w:tcBorders>
          <w:top w:val="double" w:color="92CDDC" w:sz="2" w:space="0"/>
        </w:tcBorders>
      </w:tcPr>
    </w:tblStylePr>
    <w:tblStylePr w:type="firstCol">
      <w:rPr>
        <w:b/>
        <w:bCs/>
      </w:rPr>
    </w:tblStylePr>
    <w:tblStylePr w:type="lastCol">
      <w:rPr>
        <w:b/>
        <w:bCs/>
      </w:rPr>
    </w:tblStylePr>
  </w:style>
  <w:style w:type="table" w:styleId="TabeladeGrade1Clara-nfase6111" w:customStyle="1">
    <w:name w:val="Tabela de Grade 1 Clara - Ênfase 6111"/>
    <w:basedOn w:val="Tabelanormal"/>
    <w:next w:val="TabeladeGrade1Clara-nfase6"/>
    <w:uiPriority w:val="46"/>
    <w:rsid w:val="009D54B8"/>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bCs/>
      </w:rPr>
      <w:tblPr/>
      <w:tcPr>
        <w:tcBorders>
          <w:bottom w:val="single" w:color="FABF8F" w:sz="12" w:space="0"/>
        </w:tcBorders>
      </w:tcPr>
    </w:tblStylePr>
    <w:tblStylePr w:type="lastRow">
      <w:rPr>
        <w:b/>
        <w:bCs/>
      </w:rPr>
      <w:tblPr/>
      <w:tcPr>
        <w:tcBorders>
          <w:top w:val="double" w:color="FABF8F" w:sz="2" w:space="0"/>
        </w:tcBorders>
      </w:tcPr>
    </w:tblStylePr>
    <w:tblStylePr w:type="firstCol">
      <w:rPr>
        <w:b/>
        <w:bCs/>
      </w:rPr>
    </w:tblStylePr>
    <w:tblStylePr w:type="lastCol">
      <w:rPr>
        <w:b/>
        <w:bCs/>
      </w:rPr>
    </w:tblStylePr>
  </w:style>
  <w:style w:type="table" w:styleId="TabeladeGrade2111" w:customStyle="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color="666666" w:sz="12" w:space="0"/>
          <w:insideH w:val="nil"/>
          <w:insideV w:val="nil"/>
        </w:tcBorders>
        <w:shd w:val="clear" w:color="auto" w:fill="FFFFFF"/>
      </w:tcPr>
    </w:tblStylePr>
    <w:tblStylePr w:type="lastRow">
      <w:rPr>
        <w:b/>
        <w:bCs/>
      </w:rPr>
      <w:tblPr/>
      <w:tcPr>
        <w:tcBorders>
          <w:top w:val="double" w:color="666666"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styleId="TabeladeGrade2-nfase1111" w:customStyle="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color="95B3D7" w:sz="12" w:space="0"/>
          <w:insideH w:val="nil"/>
          <w:insideV w:val="nil"/>
        </w:tcBorders>
        <w:shd w:val="clear" w:color="auto" w:fill="FFFFFF"/>
      </w:tcPr>
    </w:tblStylePr>
    <w:tblStylePr w:type="lastRow">
      <w:rPr>
        <w:b/>
        <w:bCs/>
      </w:rPr>
      <w:tblPr/>
      <w:tcPr>
        <w:tcBorders>
          <w:top w:val="double" w:color="95B3D7"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styleId="TabeladeGrade2-nfase2111" w:customStyle="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color="D99594" w:sz="12" w:space="0"/>
          <w:insideH w:val="nil"/>
          <w:insideV w:val="nil"/>
        </w:tcBorders>
        <w:shd w:val="clear" w:color="auto" w:fill="FFFFFF"/>
      </w:tcPr>
    </w:tblStylePr>
    <w:tblStylePr w:type="lastRow">
      <w:rPr>
        <w:b/>
        <w:bCs/>
      </w:rPr>
      <w:tblPr/>
      <w:tcPr>
        <w:tcBorders>
          <w:top w:val="double" w:color="D99594"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styleId="TabeladeGrade2-nfase3111" w:customStyle="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4111" w:customStyle="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color="B2A1C7" w:sz="12" w:space="0"/>
          <w:insideH w:val="nil"/>
          <w:insideV w:val="nil"/>
        </w:tcBorders>
        <w:shd w:val="clear" w:color="auto" w:fill="FFFFFF"/>
      </w:tcPr>
    </w:tblStylePr>
    <w:tblStylePr w:type="lastRow">
      <w:rPr>
        <w:b/>
        <w:bCs/>
      </w:rPr>
      <w:tblPr/>
      <w:tcPr>
        <w:tcBorders>
          <w:top w:val="double" w:color="B2A1C7"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styleId="TabeladeGrade2-nfase5111" w:customStyle="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color="92CDDC" w:sz="12" w:space="0"/>
          <w:insideH w:val="nil"/>
          <w:insideV w:val="nil"/>
        </w:tcBorders>
        <w:shd w:val="clear" w:color="auto" w:fill="FFFFFF"/>
      </w:tcPr>
    </w:tblStylePr>
    <w:tblStylePr w:type="lastRow">
      <w:rPr>
        <w:b/>
        <w:bCs/>
      </w:rPr>
      <w:tblPr/>
      <w:tcPr>
        <w:tcBorders>
          <w:top w:val="double" w:color="92CDDC"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styleId="TabeladeGrade2-nfase6111" w:customStyle="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color="FABF8F" w:sz="12" w:space="0"/>
          <w:insideH w:val="nil"/>
          <w:insideV w:val="nil"/>
        </w:tcBorders>
        <w:shd w:val="clear" w:color="auto" w:fill="FFFFFF"/>
      </w:tcPr>
    </w:tblStylePr>
    <w:tblStylePr w:type="lastRow">
      <w:rPr>
        <w:b/>
        <w:bCs/>
      </w:rPr>
      <w:tblPr/>
      <w:tcPr>
        <w:tcBorders>
          <w:top w:val="double" w:color="FABF8F"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styleId="TabeladeGrade3111" w:customStyle="1">
    <w:name w:val="Tabela de Grade 3111"/>
    <w:basedOn w:val="Tabelanormal"/>
    <w:next w:val="TabeladeGrade3"/>
    <w:uiPriority w:val="48"/>
    <w:rsid w:val="009D54B8"/>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3-nfase1111" w:customStyle="1">
    <w:name w:val="Tabela de Grade 3 - Ênfase 1111"/>
    <w:basedOn w:val="Tabelanormal"/>
    <w:next w:val="TabeladeGrade3-nfase1"/>
    <w:uiPriority w:val="48"/>
    <w:rsid w:val="009D54B8"/>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3-nfase2111" w:customStyle="1">
    <w:name w:val="Tabela de Grade 3 - Ênfase 2111"/>
    <w:basedOn w:val="Tabelanormal"/>
    <w:next w:val="TabeladeGrade3-nfase2"/>
    <w:uiPriority w:val="48"/>
    <w:rsid w:val="009D54B8"/>
    <w:tblPr>
      <w:tblStyleRowBandSize w:val="1"/>
      <w:tblStyleColBandSize w:val="1"/>
      <w:tblBorders>
        <w:top w:val="single" w:color="D99594" w:sz="4" w:space="0"/>
        <w:left w:val="single" w:color="D99594" w:sz="4" w:space="0"/>
        <w:bottom w:val="single" w:color="D99594" w:sz="4" w:space="0"/>
        <w:right w:val="single" w:color="D99594" w:sz="4" w:space="0"/>
        <w:insideH w:val="single" w:color="D99594" w:sz="4" w:space="0"/>
        <w:insideV w:val="single" w:color="D99594"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3-nfase3111" w:customStyle="1">
    <w:name w:val="Tabela de Grade 3 - Ênfase 3111"/>
    <w:basedOn w:val="Tabelanormal"/>
    <w:next w:val="TabeladeGrade3-nfase3"/>
    <w:uiPriority w:val="48"/>
    <w:rsid w:val="009D54B8"/>
    <w:tblPr>
      <w:tblStyleRowBandSize w:val="1"/>
      <w:tblStyleColBandSize w:val="1"/>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3-nfase4111" w:customStyle="1">
    <w:name w:val="Tabela de Grade 3 - Ênfase 4111"/>
    <w:basedOn w:val="Tabelanormal"/>
    <w:next w:val="TabeladeGrade3-nfase4"/>
    <w:uiPriority w:val="48"/>
    <w:rsid w:val="009D54B8"/>
    <w:tblPr>
      <w:tblStyleRowBandSize w:val="1"/>
      <w:tblStyleColBandSize w:val="1"/>
      <w:tblBorders>
        <w:top w:val="single" w:color="B2A1C7" w:sz="4" w:space="0"/>
        <w:left w:val="single" w:color="B2A1C7" w:sz="4" w:space="0"/>
        <w:bottom w:val="single" w:color="B2A1C7" w:sz="4" w:space="0"/>
        <w:right w:val="single" w:color="B2A1C7" w:sz="4" w:space="0"/>
        <w:insideH w:val="single" w:color="B2A1C7" w:sz="4" w:space="0"/>
        <w:insideV w:val="single" w:color="B2A1C7"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3-nfase5111" w:customStyle="1">
    <w:name w:val="Tabela de Grade 3 - Ênfase 5111"/>
    <w:basedOn w:val="Tabelanormal"/>
    <w:next w:val="TabeladeGrade3-nfase5"/>
    <w:uiPriority w:val="48"/>
    <w:rsid w:val="009D54B8"/>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3-nfase6111" w:customStyle="1">
    <w:name w:val="Tabela de Grade 3 - Ênfase 6111"/>
    <w:basedOn w:val="Tabelanormal"/>
    <w:next w:val="TabeladeGrade3-nfase6"/>
    <w:uiPriority w:val="48"/>
    <w:rsid w:val="009D54B8"/>
    <w:tblPr>
      <w:tblStyleRowBandSize w:val="1"/>
      <w:tblStyleColBandSize w:val="1"/>
      <w:tblBorders>
        <w:top w:val="single" w:color="FABF8F" w:sz="4" w:space="0"/>
        <w:left w:val="single" w:color="FABF8F" w:sz="4" w:space="0"/>
        <w:bottom w:val="single" w:color="FABF8F" w:sz="4" w:space="0"/>
        <w:right w:val="single" w:color="FABF8F" w:sz="4" w:space="0"/>
        <w:insideH w:val="single" w:color="FABF8F" w:sz="4" w:space="0"/>
        <w:insideV w:val="single" w:color="FABF8F"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4111" w:customStyle="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Grade4-nfase1111" w:customStyle="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Grade4-nfase2111" w:customStyle="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3111" w:customStyle="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4111" w:customStyle="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color="8064A2" w:sz="4" w:space="0"/>
          <w:left w:val="single" w:color="8064A2" w:sz="4" w:space="0"/>
          <w:bottom w:val="single" w:color="8064A2" w:sz="4" w:space="0"/>
          <w:right w:val="single" w:color="8064A2" w:sz="4" w:space="0"/>
          <w:insideH w:val="nil"/>
          <w:insideV w:val="nil"/>
        </w:tcBorders>
        <w:shd w:val="clear" w:color="auto" w:fill="8064A2"/>
      </w:tcPr>
    </w:tblStylePr>
    <w:tblStylePr w:type="lastRow">
      <w:rPr>
        <w:b/>
        <w:bCs/>
      </w:rPr>
      <w:tblPr/>
      <w:tcPr>
        <w:tcBorders>
          <w:top w:val="double" w:color="8064A2"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Grade4-nfase5111" w:customStyle="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insideV w:val="nil"/>
        </w:tcBorders>
        <w:shd w:val="clear" w:color="auto" w:fill="4BACC6"/>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Grade4-nfase6111" w:customStyle="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insideV w:val="nil"/>
        </w:tcBorders>
        <w:shd w:val="clear" w:color="auto" w:fill="F79646"/>
      </w:tcPr>
    </w:tblStylePr>
    <w:tblStylePr w:type="lastRow">
      <w:rPr>
        <w:b/>
        <w:bCs/>
      </w:rPr>
      <w:tblPr/>
      <w:tcPr>
        <w:tcBorders>
          <w:top w:val="double" w:color="F79646"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Grade5Escura111" w:customStyle="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000000"/>
      </w:tcPr>
    </w:tblStylePr>
  </w:style>
  <w:style w:type="table" w:styleId="TabeladeGrade5Escura-nfase1111" w:customStyle="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F81BD"/>
      </w:tcPr>
    </w:tblStylePr>
  </w:style>
  <w:style w:type="table" w:styleId="TabeladeGrade5Escura-nfase2111" w:customStyle="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C0504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C0504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C0504D"/>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C0504D"/>
      </w:tcPr>
    </w:tblStylePr>
  </w:style>
  <w:style w:type="table" w:styleId="TabeladeGrade5Escura-nfase3111" w:customStyle="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9BBB59"/>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9BBB59"/>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9BBB59"/>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9BBB59"/>
      </w:tcPr>
    </w:tblStylePr>
  </w:style>
  <w:style w:type="table" w:styleId="TabeladeGrade5Escura-nfase4111" w:customStyle="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8064A2"/>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8064A2"/>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8064A2"/>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8064A2"/>
      </w:tcPr>
    </w:tblStylePr>
  </w:style>
  <w:style w:type="table" w:styleId="TabeladeGrade5Escura-nfase5111" w:customStyle="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BACC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BACC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BACC6"/>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BACC6"/>
      </w:tcPr>
    </w:tblStylePr>
  </w:style>
  <w:style w:type="table" w:styleId="TabeladeGrade6Colorida111" w:customStyle="1">
    <w:name w:val="Tabela de Grade 6 Colorida111"/>
    <w:basedOn w:val="Tabelanormal"/>
    <w:next w:val="TabeladeGrade6Colorida"/>
    <w:uiPriority w:val="51"/>
    <w:rsid w:val="009D54B8"/>
    <w:rPr>
      <w:color w:val="000000"/>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blPr/>
      <w:tcPr>
        <w:tcBorders>
          <w:bottom w:val="single" w:color="666666" w:sz="12" w:space="0"/>
        </w:tcBorders>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deGrade6Colorida-nfase1111" w:customStyle="1">
    <w:name w:val="Tabela de Grade 6 Colorida - Ênfase 1111"/>
    <w:basedOn w:val="Tabelanormal"/>
    <w:next w:val="TabeladeGrade6Colorida-nfase1"/>
    <w:uiPriority w:val="51"/>
    <w:rsid w:val="009D54B8"/>
    <w:rPr>
      <w:color w:val="365F91"/>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blPr/>
      <w:tcPr>
        <w:tcBorders>
          <w:bottom w:val="single" w:color="95B3D7" w:sz="12" w:space="0"/>
        </w:tcBorders>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eladeGrade6Colorida-nfase2111" w:customStyle="1">
    <w:name w:val="Tabela de Grade 6 Colorida - Ênfase 2111"/>
    <w:basedOn w:val="Tabelanormal"/>
    <w:next w:val="TabeladeGrade6Colorida-nfase2"/>
    <w:uiPriority w:val="51"/>
    <w:rsid w:val="009D54B8"/>
    <w:rPr>
      <w:color w:val="943634"/>
    </w:rPr>
    <w:tblPr>
      <w:tblStyleRowBandSize w:val="1"/>
      <w:tblStyleColBandSize w:val="1"/>
      <w:tblBorders>
        <w:top w:val="single" w:color="D99594" w:sz="4" w:space="0"/>
        <w:left w:val="single" w:color="D99594" w:sz="4" w:space="0"/>
        <w:bottom w:val="single" w:color="D99594" w:sz="4" w:space="0"/>
        <w:right w:val="single" w:color="D99594" w:sz="4" w:space="0"/>
        <w:insideH w:val="single" w:color="D99594" w:sz="4" w:space="0"/>
        <w:insideV w:val="single" w:color="D99594" w:sz="4" w:space="0"/>
      </w:tblBorders>
    </w:tblPr>
    <w:tblStylePr w:type="firstRow">
      <w:rPr>
        <w:b/>
        <w:bCs/>
      </w:rPr>
      <w:tblPr/>
      <w:tcPr>
        <w:tcBorders>
          <w:bottom w:val="single" w:color="D99594" w:sz="12" w:space="0"/>
        </w:tcBorders>
      </w:tcPr>
    </w:tblStylePr>
    <w:tblStylePr w:type="lastRow">
      <w:rPr>
        <w:b/>
        <w:bCs/>
      </w:rPr>
      <w:tblPr/>
      <w:tcPr>
        <w:tcBorders>
          <w:top w:val="double" w:color="D99594" w:sz="4" w:space="0"/>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eladeGrade6Colorida-nfase3111" w:customStyle="1">
    <w:name w:val="Tabela de Grade 6 Colorida - Ênfase 3111"/>
    <w:basedOn w:val="Tabelanormal"/>
    <w:next w:val="TabeladeGrade6Colorida-nfase3"/>
    <w:uiPriority w:val="51"/>
    <w:rsid w:val="009D54B8"/>
    <w:rPr>
      <w:color w:val="76923C"/>
    </w:rPr>
    <w:tblPr>
      <w:tblStyleRowBandSize w:val="1"/>
      <w:tblStyleColBandSize w:val="1"/>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rPr>
      <w:tblPr/>
      <w:tcPr>
        <w:tcBorders>
          <w:bottom w:val="single" w:color="C2D69B" w:sz="12" w:space="0"/>
        </w:tcBorders>
      </w:tcPr>
    </w:tblStylePr>
    <w:tblStylePr w:type="lastRow">
      <w:rPr>
        <w:b/>
        <w:bCs/>
      </w:rPr>
      <w:tblPr/>
      <w:tcPr>
        <w:tcBorders>
          <w:top w:val="double" w:color="C2D69B" w:sz="4" w:space="0"/>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eladeGrade6Colorida-nfase4111" w:customStyle="1">
    <w:name w:val="Tabela de Grade 6 Colorida - Ênfase 4111"/>
    <w:basedOn w:val="Tabelanormal"/>
    <w:next w:val="TabeladeGrade6Colorida-nfase4"/>
    <w:uiPriority w:val="51"/>
    <w:rsid w:val="009D54B8"/>
    <w:rPr>
      <w:color w:val="5F497A"/>
    </w:rPr>
    <w:tblPr>
      <w:tblStyleRowBandSize w:val="1"/>
      <w:tblStyleColBandSize w:val="1"/>
      <w:tblBorders>
        <w:top w:val="single" w:color="B2A1C7" w:sz="4" w:space="0"/>
        <w:left w:val="single" w:color="B2A1C7" w:sz="4" w:space="0"/>
        <w:bottom w:val="single" w:color="B2A1C7" w:sz="4" w:space="0"/>
        <w:right w:val="single" w:color="B2A1C7" w:sz="4" w:space="0"/>
        <w:insideH w:val="single" w:color="B2A1C7" w:sz="4" w:space="0"/>
        <w:insideV w:val="single" w:color="B2A1C7" w:sz="4" w:space="0"/>
      </w:tblBorders>
    </w:tblPr>
    <w:tblStylePr w:type="firstRow">
      <w:rPr>
        <w:b/>
        <w:bCs/>
      </w:rPr>
      <w:tblPr/>
      <w:tcPr>
        <w:tcBorders>
          <w:bottom w:val="single" w:color="B2A1C7" w:sz="12" w:space="0"/>
        </w:tcBorders>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eladeGrade6Colorida-nfase5111" w:customStyle="1">
    <w:name w:val="Tabela de Grade 6 Colorida - Ênfase 5111"/>
    <w:basedOn w:val="Tabelanormal"/>
    <w:next w:val="TabeladeGrade6Colorida-nfase5"/>
    <w:uiPriority w:val="51"/>
    <w:rsid w:val="009D54B8"/>
    <w:rPr>
      <w:color w:val="31849B"/>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rPr>
      <w:tblPr/>
      <w:tcPr>
        <w:tcBorders>
          <w:bottom w:val="single" w:color="92CDDC" w:sz="12" w:space="0"/>
        </w:tcBorders>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eladeGrade6Colorida-nfase6111" w:customStyle="1">
    <w:name w:val="Tabela de Grade 6 Colorida - Ênfase 6111"/>
    <w:basedOn w:val="Tabelanormal"/>
    <w:next w:val="TabeladeGrade6Colorida-nfase6"/>
    <w:uiPriority w:val="51"/>
    <w:rsid w:val="009D54B8"/>
    <w:rPr>
      <w:color w:val="E36C0A"/>
    </w:rPr>
    <w:tblPr>
      <w:tblStyleRowBandSize w:val="1"/>
      <w:tblStyleColBandSize w:val="1"/>
      <w:tblBorders>
        <w:top w:val="single" w:color="FABF8F" w:sz="4" w:space="0"/>
        <w:left w:val="single" w:color="FABF8F" w:sz="4" w:space="0"/>
        <w:bottom w:val="single" w:color="FABF8F" w:sz="4" w:space="0"/>
        <w:right w:val="single" w:color="FABF8F" w:sz="4" w:space="0"/>
        <w:insideH w:val="single" w:color="FABF8F" w:sz="4" w:space="0"/>
        <w:insideV w:val="single" w:color="FABF8F" w:sz="4" w:space="0"/>
      </w:tblBorders>
    </w:tblPr>
    <w:tblStylePr w:type="firstRow">
      <w:rPr>
        <w:b/>
        <w:bCs/>
      </w:rPr>
      <w:tblPr/>
      <w:tcPr>
        <w:tcBorders>
          <w:bottom w:val="single" w:color="FABF8F" w:sz="12" w:space="0"/>
        </w:tcBorders>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eladeGrade7Colorida111" w:customStyle="1">
    <w:name w:val="Tabela de Grade 7 Colorida111"/>
    <w:basedOn w:val="Tabelanormal"/>
    <w:next w:val="TabeladeGrade7Colorida"/>
    <w:uiPriority w:val="52"/>
    <w:rsid w:val="009D54B8"/>
    <w:rPr>
      <w:color w:val="000000"/>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7Colorida-nfase1111" w:customStyle="1">
    <w:name w:val="Tabela de Grade 7 Colorida - Ênfase 1111"/>
    <w:basedOn w:val="Tabelanormal"/>
    <w:next w:val="TabeladeGrade7Colorida-nfase1"/>
    <w:uiPriority w:val="52"/>
    <w:rsid w:val="009D54B8"/>
    <w:rPr>
      <w:color w:val="365F91"/>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7Colorida-nfase2111" w:customStyle="1">
    <w:name w:val="Tabela de Grade 7 Colorida - Ênfase 2111"/>
    <w:basedOn w:val="Tabelanormal"/>
    <w:next w:val="TabeladeGrade7Colorida-nfase2"/>
    <w:uiPriority w:val="52"/>
    <w:rsid w:val="009D54B8"/>
    <w:rPr>
      <w:color w:val="943634"/>
    </w:rPr>
    <w:tblPr>
      <w:tblStyleRowBandSize w:val="1"/>
      <w:tblStyleColBandSize w:val="1"/>
      <w:tblBorders>
        <w:top w:val="single" w:color="D99594" w:sz="4" w:space="0"/>
        <w:left w:val="single" w:color="D99594" w:sz="4" w:space="0"/>
        <w:bottom w:val="single" w:color="D99594" w:sz="4" w:space="0"/>
        <w:right w:val="single" w:color="D99594" w:sz="4" w:space="0"/>
        <w:insideH w:val="single" w:color="D99594" w:sz="4" w:space="0"/>
        <w:insideV w:val="single" w:color="D99594"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7Colorida-nfase3111" w:customStyle="1">
    <w:name w:val="Tabela de Grade 7 Colorida - Ênfase 3111"/>
    <w:basedOn w:val="Tabelanormal"/>
    <w:next w:val="TabeladeGrade7Colorida-nfase3"/>
    <w:uiPriority w:val="52"/>
    <w:rsid w:val="009D54B8"/>
    <w:rPr>
      <w:color w:val="76923C"/>
    </w:rPr>
    <w:tblPr>
      <w:tblStyleRowBandSize w:val="1"/>
      <w:tblStyleColBandSize w:val="1"/>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7Colorida-nfase4111" w:customStyle="1">
    <w:name w:val="Tabela de Grade 7 Colorida - Ênfase 4111"/>
    <w:basedOn w:val="Tabelanormal"/>
    <w:next w:val="TabeladeGrade7Colorida-nfase4"/>
    <w:uiPriority w:val="52"/>
    <w:rsid w:val="009D54B8"/>
    <w:rPr>
      <w:color w:val="5F497A"/>
    </w:rPr>
    <w:tblPr>
      <w:tblStyleRowBandSize w:val="1"/>
      <w:tblStyleColBandSize w:val="1"/>
      <w:tblBorders>
        <w:top w:val="single" w:color="B2A1C7" w:sz="4" w:space="0"/>
        <w:left w:val="single" w:color="B2A1C7" w:sz="4" w:space="0"/>
        <w:bottom w:val="single" w:color="B2A1C7" w:sz="4" w:space="0"/>
        <w:right w:val="single" w:color="B2A1C7" w:sz="4" w:space="0"/>
        <w:insideH w:val="single" w:color="B2A1C7" w:sz="4" w:space="0"/>
        <w:insideV w:val="single" w:color="B2A1C7"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7Colorida-nfase5111" w:customStyle="1">
    <w:name w:val="Tabela de Grade 7 Colorida - Ênfase 5111"/>
    <w:basedOn w:val="Tabelanormal"/>
    <w:next w:val="TabeladeGrade7Colorida-nfase5"/>
    <w:uiPriority w:val="52"/>
    <w:rsid w:val="009D54B8"/>
    <w:rPr>
      <w:color w:val="31849B"/>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7Colorida-nfase6111" w:customStyle="1">
    <w:name w:val="Tabela de Grade 7 Colorida - Ênfase 6111"/>
    <w:basedOn w:val="Tabelanormal"/>
    <w:next w:val="TabeladeGrade7Colorida-nfase6"/>
    <w:uiPriority w:val="52"/>
    <w:rsid w:val="009D54B8"/>
    <w:rPr>
      <w:color w:val="E36C0A"/>
    </w:rPr>
    <w:tblPr>
      <w:tblStyleRowBandSize w:val="1"/>
      <w:tblStyleColBandSize w:val="1"/>
      <w:tblBorders>
        <w:top w:val="single" w:color="FABF8F" w:sz="4" w:space="0"/>
        <w:left w:val="single" w:color="FABF8F" w:sz="4" w:space="0"/>
        <w:bottom w:val="single" w:color="FABF8F" w:sz="4" w:space="0"/>
        <w:right w:val="single" w:color="FABF8F" w:sz="4" w:space="0"/>
        <w:insideH w:val="single" w:color="FABF8F" w:sz="4" w:space="0"/>
        <w:insideV w:val="single" w:color="FABF8F" w:sz="4" w:space="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Clara14" w:customStyle="1">
    <w:name w:val="Tabela de Grade Clara14"/>
    <w:basedOn w:val="Tabelanormal"/>
    <w:next w:val="TabeladeGradeClara"/>
    <w:uiPriority w:val="40"/>
    <w:rsid w:val="009D54B8"/>
    <w:tblPr/>
  </w:style>
  <w:style w:type="table" w:styleId="TabeladeLista1Clara111" w:customStyle="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color="666666" w:sz="4"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deLista1Clara-nfase1111" w:customStyle="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color="95B3D7" w:sz="4" w:space="0"/>
        </w:tcBorders>
      </w:tcPr>
    </w:tblStylePr>
    <w:tblStylePr w:type="lastRow">
      <w:rPr>
        <w:b/>
        <w:bCs/>
      </w:rPr>
      <w:tblPr/>
      <w:tcPr>
        <w:tcBorders>
          <w:top w:val="single" w:color="95B3D7"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eladeLista1Clara-nfase2111" w:customStyle="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color="D99594" w:sz="4" w:space="0"/>
        </w:tcBorders>
      </w:tcPr>
    </w:tblStylePr>
    <w:tblStylePr w:type="lastRow">
      <w:rPr>
        <w:b/>
        <w:bCs/>
      </w:rPr>
      <w:tblPr/>
      <w:tcPr>
        <w:tcBorders>
          <w:top w:val="single" w:color="D99594" w:sz="4" w:space="0"/>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eladeLista1Clara-nfase3111" w:customStyle="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color="C2D69B" w:sz="4" w:space="0"/>
        </w:tcBorders>
      </w:tcPr>
    </w:tblStylePr>
    <w:tblStylePr w:type="lastRow">
      <w:rPr>
        <w:b/>
        <w:bCs/>
      </w:rPr>
      <w:tblPr/>
      <w:tcPr>
        <w:tcBorders>
          <w:top w:val="single" w:color="C2D69B" w:sz="4" w:space="0"/>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eladeLista1Clara-nfase4111" w:customStyle="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color="B2A1C7" w:sz="4" w:space="0"/>
        </w:tcBorders>
      </w:tcPr>
    </w:tblStylePr>
    <w:tblStylePr w:type="lastRow">
      <w:rPr>
        <w:b/>
        <w:bCs/>
      </w:rPr>
      <w:tblPr/>
      <w:tcPr>
        <w:tcBorders>
          <w:top w:val="single" w:color="B2A1C7" w:sz="4" w:space="0"/>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eladeLista1Clara-nfase5111" w:customStyle="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color="92CDDC" w:sz="4" w:space="0"/>
        </w:tcBorders>
      </w:tcPr>
    </w:tblStylePr>
    <w:tblStylePr w:type="lastRow">
      <w:rPr>
        <w:b/>
        <w:bCs/>
      </w:rPr>
      <w:tblPr/>
      <w:tcPr>
        <w:tcBorders>
          <w:top w:val="single" w:color="92CDDC"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eladeLista1Clara-nfase6111" w:customStyle="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color="FABF8F" w:sz="4" w:space="0"/>
        </w:tcBorders>
      </w:tcPr>
    </w:tblStylePr>
    <w:tblStylePr w:type="lastRow">
      <w:rPr>
        <w:b/>
        <w:bCs/>
      </w:rPr>
      <w:tblPr/>
      <w:tcPr>
        <w:tcBorders>
          <w:top w:val="single" w:color="FABF8F" w:sz="4" w:space="0"/>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eladeLista2111" w:customStyle="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111" w:customStyle="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111" w:customStyle="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111" w:customStyle="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111" w:customStyle="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111" w:customStyle="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111" w:customStyle="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deLista3111" w:customStyle="1">
    <w:name w:val="Tabela de Lista 3111"/>
    <w:basedOn w:val="Tabelanormal"/>
    <w:next w:val="TabeladeLista3"/>
    <w:uiPriority w:val="48"/>
    <w:rsid w:val="009D54B8"/>
    <w:tblPr>
      <w:tblStyleRowBandSize w:val="1"/>
      <w:tblStyleColBandSize w:val="1"/>
    </w:tblPr>
    <w:tcPr>
      <w:tcBorders>
        <w:top w:val="single" w:color="000000" w:sz="4" w:space="0"/>
        <w:bottom w:val="single" w:color="000000" w:sz="4" w:space="0"/>
      </w:tcBorders>
    </w:tcPr>
    <w:tblStylePr w:type="firstRow">
      <w:rPr>
        <w:b/>
        <w:bCs/>
        <w:color w:val="FFFFFF"/>
      </w:rPr>
      <w:tblPr/>
      <w:tcPr>
        <w:shd w:val="clear" w:color="auto" w:fill="000000"/>
      </w:tcPr>
    </w:tblStylePr>
    <w:tblStylePr w:type="lastRow">
      <w:rPr>
        <w:b/>
        <w:bCs/>
      </w:rPr>
      <w:tblPr/>
      <w:tcPr>
        <w:tcBorders>
          <w:top w:val="double" w:color="000000"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000000" w:sz="4" w:space="0"/>
          <w:right w:val="single" w:color="000000"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sz="4" w:space="0"/>
          <w:left w:val="nil"/>
        </w:tcBorders>
      </w:tcPr>
    </w:tblStylePr>
    <w:tblStylePr w:type="swCell">
      <w:tblPr/>
      <w:tcPr>
        <w:tcBorders>
          <w:top w:val="double" w:color="000000" w:sz="4" w:space="0"/>
          <w:right w:val="nil"/>
        </w:tcBorders>
      </w:tcPr>
    </w:tblStylePr>
  </w:style>
  <w:style w:type="table" w:styleId="TabeladeLista3-nfase1111" w:customStyle="1">
    <w:name w:val="Tabela de Lista 3 - Ênfase 1111"/>
    <w:basedOn w:val="Tabelanormal"/>
    <w:next w:val="TabeladeLista3-nfase1"/>
    <w:uiPriority w:val="48"/>
    <w:rsid w:val="009D54B8"/>
    <w:tblPr>
      <w:tblStyleRowBandSize w:val="1"/>
      <w:tblStyleColBandSize w:val="1"/>
    </w:tblPr>
    <w:tcPr>
      <w:tcBorders>
        <w:top w:val="single" w:color="4F81BD" w:sz="4" w:space="0"/>
        <w:bottom w:val="single" w:color="4F81BD" w:sz="4" w:space="0"/>
      </w:tcBorders>
    </w:tcPr>
    <w:tblStylePr w:type="firstRow">
      <w:rPr>
        <w:b/>
        <w:bCs/>
        <w:color w:val="FFFFFF"/>
      </w:rPr>
      <w:tblPr/>
      <w:tcPr>
        <w:shd w:val="clear" w:color="auto" w:fill="4F81BD"/>
      </w:tcPr>
    </w:tblStylePr>
    <w:tblStylePr w:type="lastRow">
      <w:rPr>
        <w:b/>
        <w:bCs/>
      </w:rPr>
      <w:tblPr/>
      <w:tcPr>
        <w:tcBorders>
          <w:top w:val="double" w:color="4F81BD"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F81BD" w:sz="4" w:space="0"/>
          <w:right w:val="single" w:color="4F81BD"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sz="4" w:space="0"/>
          <w:left w:val="nil"/>
        </w:tcBorders>
      </w:tcPr>
    </w:tblStylePr>
    <w:tblStylePr w:type="swCell">
      <w:tblPr/>
      <w:tcPr>
        <w:tcBorders>
          <w:top w:val="double" w:color="4F81BD" w:sz="4" w:space="0"/>
          <w:right w:val="nil"/>
        </w:tcBorders>
      </w:tcPr>
    </w:tblStylePr>
  </w:style>
  <w:style w:type="table" w:styleId="TabeladeLista3-nfase2111" w:customStyle="1">
    <w:name w:val="Tabela de Lista 3 - Ênfase 2111"/>
    <w:basedOn w:val="Tabelanormal"/>
    <w:next w:val="TabeladeLista3-nfase2"/>
    <w:uiPriority w:val="48"/>
    <w:rsid w:val="009D54B8"/>
    <w:tblPr>
      <w:tblStyleRowBandSize w:val="1"/>
      <w:tblStyleColBandSize w:val="1"/>
    </w:tblPr>
    <w:tcPr>
      <w:tcBorders>
        <w:top w:val="double" w:color="C0504D" w:sz="4" w:space="0"/>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sz="4" w:space="0"/>
          <w:left w:val="nil"/>
        </w:tcBorders>
      </w:tcPr>
    </w:tblStylePr>
    <w:tblStylePr w:type="swCell">
      <w:tblPr/>
      <w:tcPr>
        <w:tcBorders>
          <w:top w:val="double" w:color="C0504D" w:sz="4" w:space="0"/>
          <w:right w:val="nil"/>
        </w:tcBorders>
      </w:tcPr>
    </w:tblStylePr>
  </w:style>
  <w:style w:type="table" w:styleId="TabeladeLista3-nfase3111" w:customStyle="1">
    <w:name w:val="Tabela de Lista 3 - Ênfase 3111"/>
    <w:basedOn w:val="Tabelanormal"/>
    <w:next w:val="TabeladeLista3-nfase3"/>
    <w:uiPriority w:val="48"/>
    <w:rsid w:val="009D54B8"/>
    <w:tblPr>
      <w:tblStyleRowBandSize w:val="1"/>
      <w:tblStyleColBandSize w:val="1"/>
    </w:tblPr>
    <w:tcPr>
      <w:tcBorders>
        <w:top w:val="single" w:color="9BBB59" w:sz="4" w:space="0"/>
        <w:bottom w:val="single" w:color="9BBB59" w:sz="4" w:space="0"/>
      </w:tcBorders>
    </w:tcPr>
    <w:tblStylePr w:type="firstRow">
      <w:rPr>
        <w:b/>
        <w:bCs/>
        <w:color w:val="FFFFFF"/>
      </w:rPr>
      <w:tblPr/>
      <w:tcPr>
        <w:shd w:val="clear" w:color="auto" w:fill="9BBB59"/>
      </w:tcPr>
    </w:tblStylePr>
    <w:tblStylePr w:type="lastRow">
      <w:rPr>
        <w:b/>
        <w:bCs/>
      </w:rPr>
      <w:tblPr/>
      <w:tcPr>
        <w:tcBorders>
          <w:top w:val="double" w:color="9BBB59"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9BBB59" w:sz="4" w:space="0"/>
          <w:right w:val="single" w:color="9BBB59"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sz="4" w:space="0"/>
          <w:left w:val="nil"/>
        </w:tcBorders>
      </w:tcPr>
    </w:tblStylePr>
    <w:tblStylePr w:type="swCell">
      <w:tblPr/>
      <w:tcPr>
        <w:tcBorders>
          <w:top w:val="double" w:color="9BBB59" w:sz="4" w:space="0"/>
          <w:right w:val="nil"/>
        </w:tcBorders>
      </w:tcPr>
    </w:tblStylePr>
  </w:style>
  <w:style w:type="table" w:styleId="TabeladeLista3-nfase4111" w:customStyle="1">
    <w:name w:val="Tabela de Lista 3 - Ênfase 4111"/>
    <w:basedOn w:val="Tabelanormal"/>
    <w:next w:val="TabeladeLista3-nfase4"/>
    <w:uiPriority w:val="48"/>
    <w:rsid w:val="009D54B8"/>
    <w:tblPr>
      <w:tblStyleRowBandSize w:val="1"/>
      <w:tblStyleColBandSize w:val="1"/>
    </w:tblPr>
    <w:tcPr>
      <w:tcBorders>
        <w:top w:val="single" w:color="8064A2" w:sz="4" w:space="0"/>
        <w:bottom w:val="single" w:color="8064A2" w:sz="4" w:space="0"/>
      </w:tcBorders>
    </w:tcPr>
    <w:tblStylePr w:type="firstRow">
      <w:rPr>
        <w:b/>
        <w:bCs/>
        <w:color w:val="FFFFFF"/>
      </w:rPr>
      <w:tblPr/>
      <w:tcPr>
        <w:shd w:val="clear" w:color="auto" w:fill="8064A2"/>
      </w:tcPr>
    </w:tblStylePr>
    <w:tblStylePr w:type="lastRow">
      <w:rPr>
        <w:b/>
        <w:bCs/>
      </w:rPr>
      <w:tblPr/>
      <w:tcPr>
        <w:tcBorders>
          <w:top w:val="double" w:color="8064A2"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8064A2" w:sz="4" w:space="0"/>
          <w:right w:val="single" w:color="8064A2"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sz="4" w:space="0"/>
          <w:left w:val="nil"/>
        </w:tcBorders>
      </w:tcPr>
    </w:tblStylePr>
    <w:tblStylePr w:type="swCell">
      <w:tblPr/>
      <w:tcPr>
        <w:tcBorders>
          <w:top w:val="double" w:color="8064A2" w:sz="4" w:space="0"/>
          <w:right w:val="nil"/>
        </w:tcBorders>
      </w:tcPr>
    </w:tblStylePr>
  </w:style>
  <w:style w:type="table" w:styleId="TabeladeLista3-nfase5111" w:customStyle="1">
    <w:name w:val="Tabela de Lista 3 - Ênfase 5111"/>
    <w:basedOn w:val="Tabelanormal"/>
    <w:next w:val="TabeladeLista3-nfase5"/>
    <w:uiPriority w:val="48"/>
    <w:rsid w:val="009D54B8"/>
    <w:tblPr>
      <w:tblStyleRowBandSize w:val="1"/>
      <w:tblStyleColBandSize w:val="1"/>
    </w:tblPr>
    <w:tcPr>
      <w:tcBorders>
        <w:top w:val="single" w:color="4BACC6" w:sz="4" w:space="0"/>
        <w:bottom w:val="single" w:color="4BACC6" w:sz="4" w:space="0"/>
      </w:tcBorders>
    </w:tcPr>
    <w:tblStylePr w:type="firstRow">
      <w:rPr>
        <w:b/>
        <w:bCs/>
        <w:color w:val="FFFFFF"/>
      </w:rPr>
      <w:tblPr/>
      <w:tcPr>
        <w:shd w:val="clear" w:color="auto" w:fill="4BACC6"/>
      </w:tcPr>
    </w:tblStylePr>
    <w:tblStylePr w:type="lastRow">
      <w:rPr>
        <w:b/>
        <w:bCs/>
      </w:rPr>
      <w:tblPr/>
      <w:tcPr>
        <w:tcBorders>
          <w:top w:val="double" w:color="4BACC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BACC6" w:sz="4" w:space="0"/>
          <w:right w:val="single" w:color="4BACC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sz="4" w:space="0"/>
          <w:left w:val="nil"/>
        </w:tcBorders>
      </w:tcPr>
    </w:tblStylePr>
    <w:tblStylePr w:type="swCell">
      <w:tblPr/>
      <w:tcPr>
        <w:tcBorders>
          <w:top w:val="double" w:color="4BACC6" w:sz="4" w:space="0"/>
          <w:right w:val="nil"/>
        </w:tcBorders>
      </w:tcPr>
    </w:tblStylePr>
  </w:style>
  <w:style w:type="table" w:styleId="TabeladeLista3-nfase6111" w:customStyle="1">
    <w:name w:val="Tabela de Lista 3 - Ênfase 6111"/>
    <w:basedOn w:val="Tabelanormal"/>
    <w:next w:val="TabeladeLista3-nfase6"/>
    <w:uiPriority w:val="48"/>
    <w:rsid w:val="009D54B8"/>
    <w:tblPr>
      <w:tblStyleRowBandSize w:val="1"/>
      <w:tblStyleColBandSize w:val="1"/>
    </w:tblPr>
    <w:tcPr>
      <w:tcBorders>
        <w:top w:val="single" w:color="F79646" w:sz="4" w:space="0"/>
        <w:bottom w:val="single" w:color="F79646" w:sz="4" w:space="0"/>
      </w:tcBorders>
    </w:tcPr>
    <w:tblStylePr w:type="firstRow">
      <w:rPr>
        <w:b/>
        <w:bCs/>
        <w:color w:val="FFFFFF"/>
      </w:rPr>
      <w:tblPr/>
      <w:tcPr>
        <w:shd w:val="clear" w:color="auto" w:fill="F79646"/>
      </w:tcPr>
    </w:tblStylePr>
    <w:tblStylePr w:type="lastRow">
      <w:rPr>
        <w:b/>
        <w:bCs/>
      </w:rPr>
      <w:tblPr/>
      <w:tcPr>
        <w:tcBorders>
          <w:top w:val="double" w:color="F7964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F79646" w:sz="4" w:space="0"/>
          <w:right w:val="single" w:color="F7964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sz="4" w:space="0"/>
          <w:left w:val="nil"/>
        </w:tcBorders>
      </w:tcPr>
    </w:tblStylePr>
    <w:tblStylePr w:type="swCell">
      <w:tblPr/>
      <w:tcPr>
        <w:tcBorders>
          <w:top w:val="double" w:color="F79646" w:sz="4" w:space="0"/>
          <w:right w:val="nil"/>
        </w:tcBorders>
      </w:tcPr>
    </w:tblStylePr>
  </w:style>
  <w:style w:type="table" w:styleId="TabeladeLista4111" w:customStyle="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color="000000" w:sz="4" w:space="0"/>
          <w:left w:val="single" w:color="000000" w:sz="4" w:space="0"/>
          <w:bottom w:val="single" w:color="000000" w:sz="4" w:space="0"/>
          <w:right w:val="single" w:color="000000" w:sz="4" w:space="0"/>
          <w:insideH w:val="nil"/>
        </w:tcBorders>
        <w:shd w:val="clear" w:color="auto" w:fill="000000"/>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4-nfase1111" w:customStyle="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tcBorders>
        <w:shd w:val="clear" w:color="auto" w:fill="4F81BD"/>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4-nfase2111" w:customStyle="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3111" w:customStyle="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4111" w:customStyle="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color="8064A2" w:sz="4" w:space="0"/>
          <w:left w:val="single" w:color="8064A2" w:sz="4" w:space="0"/>
          <w:bottom w:val="single" w:color="8064A2" w:sz="4" w:space="0"/>
          <w:right w:val="single" w:color="8064A2" w:sz="4" w:space="0"/>
          <w:insideH w:val="nil"/>
        </w:tcBorders>
        <w:shd w:val="clear" w:color="auto" w:fill="8064A2"/>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Lista4-nfase5111" w:customStyle="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tcBorders>
        <w:shd w:val="clear" w:color="auto" w:fill="4BACC6"/>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Lista4-nfase6111" w:customStyle="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tcBorders>
        <w:shd w:val="clear" w:color="auto" w:fill="F79646"/>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Lista5Escura111" w:customStyle="1">
    <w:name w:val="Tabela de Lista 5 Escura111"/>
    <w:basedOn w:val="Tabelanormal"/>
    <w:next w:val="TabeladeLista5Escura"/>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000000"/>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111" w:customStyle="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F81B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111" w:customStyle="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color="FFFFFF" w:sz="4" w:space="0"/>
        <w:right w:val="single" w:color="FFFFFF" w:sz="4" w:space="0"/>
      </w:tcBorders>
      <w:shd w:val="clear" w:color="auto" w:fill="C0504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111" w:customStyle="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9BBB59"/>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111" w:customStyle="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8064A2"/>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111" w:customStyle="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BACC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111" w:customStyle="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7964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111" w:customStyle="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color="000000" w:sz="4" w:space="0"/>
        </w:tcBorders>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Lista6Colorida-nfase1111" w:customStyle="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color="4F81BD" w:sz="4" w:space="0"/>
        </w:tcBorders>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Lista6Colorida-nfase2111" w:customStyle="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color="C0504D" w:sz="4" w:space="0"/>
        </w:tcBorders>
      </w:tcPr>
    </w:tblStylePr>
    <w:tblStylePr w:type="lastRow">
      <w:rPr>
        <w:b/>
        <w:bCs/>
      </w:rPr>
      <w:tblPr/>
      <w:tcPr>
        <w:tcBorders>
          <w:top w:val="double" w:color="C0504D" w:sz="4" w:space="0"/>
        </w:tcBorders>
      </w:tcPr>
    </w:tblStylePr>
    <w:tblStylePr w:type="firstCol">
      <w:rPr>
        <w:b/>
        <w:bCs/>
      </w:rPr>
    </w:tblStylePr>
    <w:tblStylePr w:type="lastCol">
      <w:rPr>
        <w:b/>
        <w:bCs/>
      </w:rPr>
    </w:tblStylePr>
    <w:tblStylePr w:type="band1Vert">
      <w:tblPr/>
      <w:tcPr>
        <w:shd w:val="clear" w:color="auto" w:fill="F2DBDB"/>
      </w:tcPr>
    </w:tblStylePr>
  </w:style>
  <w:style w:type="table" w:styleId="TabeladeLista6Colorida-nfase3111" w:customStyle="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color="9BBB59" w:sz="4" w:space="0"/>
        </w:tcBorders>
      </w:tcPr>
    </w:tblStylePr>
    <w:tblStylePr w:type="lastRow">
      <w:rPr>
        <w:b/>
        <w:bCs/>
      </w:rPr>
      <w:tblPr/>
      <w:tcPr>
        <w:tcBorders>
          <w:top w:val="double" w:color="9BBB59" w:sz="4" w:space="0"/>
        </w:tcBorders>
      </w:tcPr>
    </w:tblStylePr>
    <w:tblStylePr w:type="firstCol">
      <w:rPr>
        <w:b/>
        <w:bCs/>
      </w:rPr>
    </w:tblStylePr>
    <w:tblStylePr w:type="lastCol">
      <w:rPr>
        <w:b/>
        <w:bCs/>
      </w:rPr>
    </w:tblStylePr>
    <w:tblStylePr w:type="band1Vert">
      <w:tblPr/>
      <w:tcPr>
        <w:shd w:val="clear" w:color="auto" w:fill="EAF1DD"/>
      </w:tcPr>
    </w:tblStylePr>
  </w:style>
  <w:style w:type="table" w:styleId="TabeladeLista6Colorida-nfase4111" w:customStyle="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color="8064A2" w:sz="4" w:space="0"/>
        </w:tcBorders>
      </w:tcPr>
    </w:tblStylePr>
    <w:tblStylePr w:type="lastRow">
      <w:rPr>
        <w:b/>
        <w:bCs/>
      </w:rPr>
      <w:tblPr/>
      <w:tcPr>
        <w:tcBorders>
          <w:top w:val="double" w:color="8064A2"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Lista6Colorida-nfase5111" w:customStyle="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color="4BACC6" w:sz="4" w:space="0"/>
        </w:tcBorders>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Lista6Colorida-nfase6111" w:customStyle="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color="F79646" w:sz="4" w:space="0"/>
        </w:tcBorders>
      </w:tcPr>
    </w:tblStylePr>
    <w:tblStylePr w:type="lastRow">
      <w:rPr>
        <w:b/>
        <w:bCs/>
      </w:rPr>
      <w:tblPr/>
      <w:tcPr>
        <w:tcBorders>
          <w:top w:val="double" w:color="F79646"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Lista7Colorida111" w:customStyle="1">
    <w:name w:val="Tabela de Lista 7 Colorida111"/>
    <w:basedOn w:val="Tabelanormal"/>
    <w:next w:val="TabeladeLista7Colorida"/>
    <w:uiPriority w:val="52"/>
    <w:rsid w:val="009D54B8"/>
    <w:rPr>
      <w:color w:val="000000"/>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1111" w:customStyle="1">
    <w:name w:val="Tabela de Lista 7 Colorida - Ênfase 1111"/>
    <w:basedOn w:val="Tabelanormal"/>
    <w:next w:val="TabeladeLista7Colorida-nfase1"/>
    <w:uiPriority w:val="52"/>
    <w:rsid w:val="009D54B8"/>
    <w:rPr>
      <w:color w:val="365F91"/>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2111" w:customStyle="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color="C0504D"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3111" w:customStyle="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color="9BBB59"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4111" w:customStyle="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color="8064A2" w:sz="4" w:space="0"/>
      </w:tcBorders>
      <w:shd w:val="clear" w:color="auto" w:fill="FFFFFF"/>
    </w:tcPr>
    <w:tblStylePr w:type="firstRow">
      <w:rPr>
        <w:rFonts w:ascii="Calibri Light" w:hAnsi="Calibri Light" w:eastAsia="Times New Roman" w:cs="Times New Roman"/>
        <w:i/>
        <w:iCs/>
        <w:sz w:val="26"/>
      </w:rPr>
      <w:tblPr/>
      <w:tcPr>
        <w:tcBorders>
          <w:bottom w:val="single" w:color="8064A2" w:sz="4" w:space="0"/>
        </w:tcBorders>
        <w:shd w:val="clear" w:color="auto" w:fill="FFFFFF"/>
      </w:tc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111" w:customStyle="1">
    <w:name w:val="Tabela de Lista 7 Colorida - Ênfase 5111"/>
    <w:basedOn w:val="Tabelanormal"/>
    <w:next w:val="TabeladeLista7Colorida-nfase5"/>
    <w:uiPriority w:val="52"/>
    <w:rsid w:val="009D54B8"/>
    <w:rPr>
      <w:color w:val="31849B"/>
    </w:rPr>
    <w:tbl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style>
  <w:style w:type="table" w:styleId="TabeladeLista7Colorida-nfase6111" w:customStyle="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color="F79646" w:sz="4" w:space="0"/>
      </w:tcBorders>
      <w:shd w:val="clear" w:color="auto" w:fill="FFFFFF"/>
    </w:tcPr>
    <w:tblStylePr w:type="firstRow">
      <w:rPr>
        <w:rFonts w:ascii="Calibri Light" w:hAnsi="Calibri Light" w:eastAsia="Times New Roman" w:cs="Times New Roman"/>
        <w:i/>
        <w:iCs/>
        <w:sz w:val="26"/>
      </w:r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Simples11110" w:customStyle="1">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styleId="TabelaSimples2111" w:customStyle="1">
    <w:name w:val="Tabela Simples 2111"/>
    <w:basedOn w:val="Tabelanormal"/>
    <w:next w:val="SimplesTabela2"/>
    <w:uiPriority w:val="42"/>
    <w:rsid w:val="009D54B8"/>
    <w:tblPr>
      <w:tblStyleRowBandSize w:val="1"/>
      <w:tblStyleColBandSize w:val="1"/>
    </w:tblPr>
    <w:tcPr>
      <w:tcBorders>
        <w:bottom w:val="single" w:color="7F7F7F" w:sz="4" w:space="0"/>
      </w:tcBorders>
    </w:tc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style>
  <w:style w:type="table" w:styleId="TabelaSimples3111" w:customStyle="1">
    <w:name w:val="Tabela Simples 3111"/>
    <w:basedOn w:val="Tabelanormal"/>
    <w:next w:val="SimplesTabela3"/>
    <w:uiPriority w:val="43"/>
    <w:rsid w:val="009D54B8"/>
    <w:tblPr>
      <w:tblStyleRowBandSize w:val="1"/>
      <w:tblStyleColBandSize w:val="1"/>
    </w:tblPr>
    <w:tcPr>
      <w:tcBorders>
        <w:bottom w:val="single" w:color="7F7F7F" w:sz="4" w:space="0"/>
        <w:right w:val="single" w:color="7F7F7F"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4111" w:customStyle="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styleId="TabelaSimples5111" w:customStyle="1">
    <w:name w:val="Tabela Simples 5111"/>
    <w:basedOn w:val="Tabelanormal"/>
    <w:next w:val="TabelaSimples5"/>
    <w:uiPriority w:val="45"/>
    <w:rsid w:val="009D54B8"/>
    <w:tblPr>
      <w:tblStyleRowBandSize w:val="1"/>
      <w:tblStyleColBandSize w:val="1"/>
    </w:tblPr>
    <w:tcPr>
      <w:tcBorders>
        <w:right w:val="single" w:color="7F7F7F" w:sz="4" w:space="0"/>
      </w:tcBorders>
      <w:shd w:val="clear" w:color="auto" w:fill="FFFFFF"/>
    </w:tcPr>
    <w:tblStylePr w:type="firstRow">
      <w:rPr>
        <w:rFonts w:ascii="Calibri Light" w:hAnsi="Calibri Light" w:eastAsia="Times New Roman" w:cs="Times New Roman"/>
        <w:i/>
        <w:iCs/>
        <w:sz w:val="26"/>
      </w:rPr>
      <w:tblPr/>
      <w:tcPr>
        <w:tcBorders>
          <w:bottom w:val="single" w:color="7F7F7F" w:sz="4" w:space="0"/>
        </w:tcBorders>
        <w:shd w:val="clear" w:color="auto" w:fill="FFFFFF"/>
      </w:tcPr>
    </w:tblStylePr>
    <w:tblStylePr w:type="lastRow">
      <w:rPr>
        <w:rFonts w:ascii="Calibri Light" w:hAnsi="Calibri Light" w:eastAsia="Times New Roman" w:cs="Times New Roman"/>
        <w:i/>
        <w:iCs/>
        <w:sz w:val="26"/>
      </w:rPr>
    </w:tblStylePr>
    <w:tblStylePr w:type="firstCol">
      <w:pPr>
        <w:jc w:val="right"/>
      </w:pPr>
      <w:rPr>
        <w:rFonts w:ascii="Calibri Light" w:hAnsi="Calibri Light" w:eastAsia="Times New Roman" w:cs="Times New Roman"/>
        <w:i/>
        <w:iCs/>
        <w:sz w:val="26"/>
      </w:rPr>
    </w:tblStylePr>
    <w:tblStylePr w:type="lastCol">
      <w:rPr>
        <w:rFonts w:ascii="Calibri Light" w:hAnsi="Calibri Light"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Clara11111" w:customStyle="1">
    <w:name w:val="Tabela de Grade Clara11111"/>
    <w:basedOn w:val="Tabelanormal"/>
    <w:next w:val="TabeladeGradeClara"/>
    <w:uiPriority w:val="40"/>
    <w:rsid w:val="009D54B8"/>
    <w:rPr>
      <w:rFonts w:ascii="Times New Roman" w:hAnsi="Times New Roman"/>
    </w:rPr>
    <w:tblPr/>
  </w:style>
  <w:style w:type="table" w:styleId="Tabelacomgrade9612" w:customStyle="1">
    <w:name w:val="Tabela com grade9612"/>
    <w:basedOn w:val="Tabelanormal"/>
    <w:next w:val="Tabelacomgrade"/>
    <w:rsid w:val="009D54B8"/>
    <w:tblPr/>
  </w:style>
  <w:style w:type="table" w:styleId="Tabelacomgrade2811" w:customStyle="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29111" w:customStyle="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30111" w:customStyle="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styleId="Tabelacomgrade10011" w:customStyle="1">
    <w:name w:val="Tabela com grade10011"/>
    <w:basedOn w:val="Tabelanormal"/>
    <w:next w:val="Tabelacomgrade"/>
    <w:uiPriority w:val="59"/>
    <w:rsid w:val="009D54B8"/>
    <w:pPr>
      <w:spacing w:before="360" w:after="360" w:line="320" w:lineRule="exact"/>
    </w:pPr>
    <w:tblPr/>
  </w:style>
  <w:style w:type="table" w:styleId="TabeladeGradeClara111311" w:customStyle="1">
    <w:name w:val="Tabela de Grade Clara111311"/>
    <w:basedOn w:val="Tabelanormal"/>
    <w:next w:val="TabeladeGradeClara"/>
    <w:uiPriority w:val="40"/>
    <w:rsid w:val="009D54B8"/>
    <w:rPr>
      <w:rFonts w:ascii="Times New Roman" w:hAnsi="Times New Roman"/>
    </w:rPr>
    <w:tblPr/>
  </w:style>
  <w:style w:type="table" w:styleId="Tabelacomgrade355" w:customStyle="1">
    <w:name w:val="Tabela com grade355"/>
    <w:basedOn w:val="Tabelanormal"/>
    <w:next w:val="Tabelacomgrade"/>
    <w:uiPriority w:val="59"/>
    <w:rsid w:val="009D54B8"/>
    <w:pPr>
      <w:spacing w:before="360" w:after="360" w:line="320" w:lineRule="exact"/>
    </w:pPr>
    <w:tblPr/>
  </w:style>
  <w:style w:type="table" w:styleId="Tabelacomgrade2521" w:customStyle="1">
    <w:name w:val="Tabela com grade2521"/>
    <w:basedOn w:val="Tabelanormal"/>
    <w:uiPriority w:val="59"/>
    <w:rsid w:val="009D54B8"/>
    <w:pPr>
      <w:spacing w:before="360" w:after="360" w:line="320" w:lineRule="exact"/>
    </w:pPr>
    <w:tblPr/>
  </w:style>
  <w:style w:type="table" w:styleId="Tabelacomgrade822" w:customStyle="1">
    <w:name w:val="Tabela com grade822"/>
    <w:basedOn w:val="Tabelanormal"/>
    <w:next w:val="Tabelacomgrade"/>
    <w:uiPriority w:val="59"/>
    <w:rsid w:val="009D54B8"/>
    <w:tblPr/>
  </w:style>
  <w:style w:type="table" w:styleId="Tabelacomgrade371" w:customStyle="1">
    <w:name w:val="Tabela com grade371"/>
    <w:basedOn w:val="Tabelanormal"/>
    <w:next w:val="Tabelacomgrade"/>
    <w:uiPriority w:val="59"/>
    <w:rsid w:val="009D54B8"/>
    <w:tblPr/>
  </w:style>
  <w:style w:type="table" w:styleId="Tabelacomgrade381" w:customStyle="1">
    <w:name w:val="Tabela com grade381"/>
    <w:basedOn w:val="Tabelanormal"/>
    <w:next w:val="Tabelacomgrade"/>
    <w:uiPriority w:val="59"/>
    <w:rsid w:val="009D54B8"/>
    <w:tblPr/>
  </w:style>
  <w:style w:type="table" w:styleId="Tabelacomgrade391" w:customStyle="1">
    <w:name w:val="Tabela com grade391"/>
    <w:basedOn w:val="Tabelanormal"/>
    <w:next w:val="Tabelacomgrade"/>
    <w:uiPriority w:val="59"/>
    <w:rsid w:val="009D54B8"/>
    <w:tblPr/>
  </w:style>
  <w:style w:type="table" w:styleId="Tabelacomgrade401" w:customStyle="1">
    <w:name w:val="Tabela com grade401"/>
    <w:basedOn w:val="Tabelanormal"/>
    <w:next w:val="Tabelacomgrade"/>
    <w:uiPriority w:val="59"/>
    <w:rsid w:val="009D54B8"/>
    <w:tblPr/>
  </w:style>
  <w:style w:type="table" w:styleId="Tabelacomgrade421" w:customStyle="1">
    <w:name w:val="Tabela com grade421"/>
    <w:basedOn w:val="Tabelanormal"/>
    <w:next w:val="Tabelacomgrade"/>
    <w:uiPriority w:val="59"/>
    <w:rsid w:val="009D54B8"/>
    <w:tblPr/>
  </w:style>
  <w:style w:type="table" w:styleId="Tabelacomgrade2221" w:customStyle="1">
    <w:name w:val="Tabela com grade2221"/>
    <w:basedOn w:val="Tabelanormal"/>
    <w:next w:val="Tabelacomgrade"/>
    <w:rsid w:val="009D54B8"/>
    <w:tblPr/>
  </w:style>
  <w:style w:type="table" w:styleId="Tabelacomgrade4311" w:customStyle="1">
    <w:name w:val="Tabela com grade4311"/>
    <w:basedOn w:val="Tabelanormal"/>
    <w:next w:val="Tabelacomgrade"/>
    <w:uiPriority w:val="59"/>
    <w:rsid w:val="009D54B8"/>
    <w:pPr>
      <w:spacing w:before="360" w:after="360" w:line="320" w:lineRule="exact"/>
    </w:pPr>
    <w:tblPr/>
  </w:style>
  <w:style w:type="table" w:styleId="Tabelacomgrade9623" w:customStyle="1">
    <w:name w:val="Tabela com grade9623"/>
    <w:basedOn w:val="Tabelanormal"/>
    <w:next w:val="Tabelacomgrade"/>
    <w:rsid w:val="009D54B8"/>
    <w:tblPr/>
  </w:style>
  <w:style w:type="table" w:styleId="Tabelacomgrade96113" w:customStyle="1">
    <w:name w:val="Tabela com grade96113"/>
    <w:basedOn w:val="Tabelanormal"/>
    <w:next w:val="Tabelacomgrade"/>
    <w:rsid w:val="009D54B8"/>
    <w:tblPr/>
  </w:style>
  <w:style w:type="table" w:styleId="Tabelacomgrade11211" w:customStyle="1">
    <w:name w:val="Tabela com grade11211"/>
    <w:basedOn w:val="Tabelanormal"/>
    <w:next w:val="Tabelacomgrade"/>
    <w:uiPriority w:val="59"/>
    <w:rsid w:val="009D54B8"/>
    <w:pPr>
      <w:spacing w:before="360" w:after="360" w:line="320" w:lineRule="exact"/>
    </w:pPr>
    <w:tblPr/>
  </w:style>
  <w:style w:type="table" w:styleId="Tabelacomgrade21211" w:customStyle="1">
    <w:name w:val="Tabela com grade21211"/>
    <w:basedOn w:val="Tabelanormal"/>
    <w:next w:val="Tabelacomgrade"/>
    <w:uiPriority w:val="59"/>
    <w:rsid w:val="009D54B8"/>
    <w:pPr>
      <w:spacing w:before="360" w:after="360" w:line="320" w:lineRule="exact"/>
    </w:pPr>
    <w:tblPr/>
  </w:style>
  <w:style w:type="table" w:styleId="Tabelacomgrade9536" w:customStyle="1">
    <w:name w:val="Tabela com grade9536"/>
    <w:basedOn w:val="Tabelanormal"/>
    <w:next w:val="Tabelacomgrade"/>
    <w:rsid w:val="009D54B8"/>
    <w:tblPr/>
  </w:style>
  <w:style w:type="table" w:styleId="Tabelacomgrade442" w:customStyle="1">
    <w:name w:val="Tabela com grade442"/>
    <w:basedOn w:val="Tabelanormal"/>
    <w:next w:val="Tabelacomgrade"/>
    <w:uiPriority w:val="59"/>
    <w:rsid w:val="009D54B8"/>
    <w:tblPr/>
  </w:style>
  <w:style w:type="table" w:styleId="Tabelacomgrade451" w:customStyle="1">
    <w:name w:val="Tabela com grade451"/>
    <w:basedOn w:val="Tabelanormal"/>
    <w:next w:val="Tabelacomgrade"/>
    <w:uiPriority w:val="59"/>
    <w:rsid w:val="009D54B8"/>
    <w:tblPr/>
  </w:style>
  <w:style w:type="table" w:styleId="Tabelacomgrade461" w:customStyle="1">
    <w:name w:val="Tabela com grade461"/>
    <w:basedOn w:val="Tabelanormal"/>
    <w:next w:val="Tabelacomgrade"/>
    <w:uiPriority w:val="59"/>
    <w:rsid w:val="009D54B8"/>
    <w:tblPr/>
  </w:style>
  <w:style w:type="table" w:styleId="Tabelacomgrade471" w:customStyle="1">
    <w:name w:val="Tabela com grade471"/>
    <w:basedOn w:val="Tabelanormal"/>
    <w:next w:val="Tabelacomgrade"/>
    <w:uiPriority w:val="59"/>
    <w:rsid w:val="009D54B8"/>
    <w:tblPr/>
  </w:style>
  <w:style w:type="table" w:styleId="Tabelacomgrade481" w:customStyle="1">
    <w:name w:val="Tabela com grade481"/>
    <w:basedOn w:val="Tabelanormal"/>
    <w:next w:val="Tabelacomgrade"/>
    <w:rsid w:val="009D54B8"/>
    <w:tblPr/>
  </w:style>
  <w:style w:type="table" w:styleId="Tabelacomgrade1261" w:customStyle="1">
    <w:name w:val="Tabela com grade1261"/>
    <w:basedOn w:val="Tabelanormal"/>
    <w:next w:val="Tabelacomgrade"/>
    <w:rsid w:val="009D54B8"/>
    <w:pPr>
      <w:spacing w:before="360" w:after="360" w:line="320" w:lineRule="exact"/>
    </w:pPr>
    <w:tblPr/>
  </w:style>
  <w:style w:type="table" w:styleId="TabeladeGradeClara111321" w:customStyle="1">
    <w:name w:val="Tabela de Grade Clara111321"/>
    <w:basedOn w:val="Tabelanormal"/>
    <w:next w:val="TabeladeGradeClara"/>
    <w:uiPriority w:val="40"/>
    <w:rsid w:val="009D54B8"/>
    <w:rPr>
      <w:rFonts w:ascii="Times New Roman" w:hAnsi="Times New Roman"/>
    </w:rPr>
    <w:tblPr/>
  </w:style>
  <w:style w:type="table" w:styleId="Tabelacomgrade4911" w:customStyle="1">
    <w:name w:val="Tabela com grade4911"/>
    <w:basedOn w:val="Tabelanormal"/>
    <w:next w:val="Tabelacomgrade"/>
    <w:uiPriority w:val="39"/>
    <w:rsid w:val="009D54B8"/>
    <w:rPr>
      <w:rFonts w:ascii="Calibri" w:hAnsi="Calibri" w:eastAsia="Calibri"/>
      <w:lang w:eastAsia="en-US"/>
    </w:rPr>
    <w:tblPr/>
  </w:style>
  <w:style w:type="table" w:styleId="Tabelacomgrade5011" w:customStyle="1">
    <w:name w:val="Tabela com grade5011"/>
    <w:basedOn w:val="Tabelanormal"/>
    <w:next w:val="Tabelacomgrade"/>
    <w:rsid w:val="009D54B8"/>
    <w:pPr>
      <w:spacing w:before="360" w:after="360" w:line="320" w:lineRule="exact"/>
    </w:pPr>
    <w:tblPr/>
  </w:style>
  <w:style w:type="table" w:styleId="Tabelacomgrade532" w:customStyle="1">
    <w:name w:val="Tabela com grade532"/>
    <w:basedOn w:val="Tabelanormal"/>
    <w:next w:val="Tabelacomgrade"/>
    <w:rsid w:val="009D54B8"/>
    <w:pPr>
      <w:spacing w:before="360" w:after="360" w:line="320" w:lineRule="exact"/>
    </w:pPr>
    <w:tblPr/>
  </w:style>
  <w:style w:type="numbering" w:styleId="Listaatual1212211" w:customStyle="1">
    <w:name w:val="Lista atual1212211"/>
    <w:rsid w:val="009D54B8"/>
    <w:pPr>
      <w:numPr>
        <w:numId w:val="35"/>
      </w:numPr>
    </w:pPr>
  </w:style>
  <w:style w:type="table" w:styleId="Tabelacomgrade2822" w:customStyle="1">
    <w:name w:val="Tabela com grade2822"/>
    <w:basedOn w:val="Tabelanormal"/>
    <w:next w:val="Tabelacomgrade"/>
    <w:rsid w:val="009D54B8"/>
    <w:tblPr/>
  </w:style>
  <w:style w:type="table" w:styleId="Tabelacomgrade5411" w:customStyle="1">
    <w:name w:val="Tabela com grade5411"/>
    <w:basedOn w:val="Tabelanormal"/>
    <w:next w:val="Tabelacomgrade"/>
    <w:uiPriority w:val="39"/>
    <w:rsid w:val="009D54B8"/>
    <w:rPr>
      <w:rFonts w:ascii="Calibri" w:hAnsi="Calibri" w:eastAsia="Calibri"/>
      <w:lang w:eastAsia="en-US"/>
    </w:rPr>
    <w:tblPr/>
  </w:style>
  <w:style w:type="table" w:styleId="Tabelacomgrade551" w:customStyle="1">
    <w:name w:val="Tabela com grade551"/>
    <w:basedOn w:val="Tabelanormal"/>
    <w:next w:val="Tabelacomgrade"/>
    <w:uiPriority w:val="59"/>
    <w:rsid w:val="009D54B8"/>
    <w:tblPr/>
  </w:style>
  <w:style w:type="table" w:styleId="Tabelacomgrade17121" w:customStyle="1">
    <w:name w:val="Tabela com grade17121"/>
    <w:basedOn w:val="Tabelanormal"/>
    <w:next w:val="Tabelacomgrade"/>
    <w:uiPriority w:val="59"/>
    <w:rsid w:val="009D54B8"/>
    <w:pPr>
      <w:spacing w:before="360" w:after="360" w:line="320" w:lineRule="exact"/>
    </w:pPr>
    <w:tblPr/>
  </w:style>
  <w:style w:type="table" w:styleId="Tabelacomgrade17131" w:customStyle="1">
    <w:name w:val="Tabela com grade17131"/>
    <w:basedOn w:val="Tabelanormal"/>
    <w:next w:val="Tabelacomgrade"/>
    <w:uiPriority w:val="59"/>
    <w:rsid w:val="009D54B8"/>
    <w:pPr>
      <w:spacing w:before="360" w:after="360" w:line="320" w:lineRule="exact"/>
    </w:pPr>
    <w:tblPr/>
  </w:style>
  <w:style w:type="table" w:styleId="Tabelacomgrade562" w:customStyle="1">
    <w:name w:val="Tabela com grade562"/>
    <w:basedOn w:val="Tabelanormal"/>
    <w:next w:val="Tabelacomgrade"/>
    <w:uiPriority w:val="99"/>
    <w:rsid w:val="009D54B8"/>
    <w:rPr>
      <w:rFonts w:ascii="Times New Roman" w:hAnsi="Times New Roman"/>
      <w:sz w:val="20"/>
      <w:szCs w:val="20"/>
    </w:rPr>
    <w:tblPr/>
  </w:style>
  <w:style w:type="table" w:styleId="TabeladeGrade5Escura-nfase64" w:customStyle="1">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DE9D9"/>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1Clara3" w:customStyle="1">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color="666666" w:sz="2" w:space="0"/>
      </w:tcBorders>
    </w:tcPr>
    <w:tblStylePr w:type="firstRow">
      <w:rPr>
        <w:b/>
        <w:bCs/>
      </w:rPr>
      <w:tblPr/>
      <w:tcPr>
        <w:tcBorders>
          <w:bottom w:val="single" w:color="666666" w:sz="12" w:space="0"/>
        </w:tcBorders>
      </w:tcPr>
    </w:tblStylePr>
    <w:tblStylePr w:type="lastRow">
      <w:rPr>
        <w:b/>
        <w:bCs/>
      </w:rPr>
    </w:tblStylePr>
    <w:tblStylePr w:type="firstCol">
      <w:rPr>
        <w:b/>
        <w:bCs/>
      </w:rPr>
    </w:tblStylePr>
    <w:tblStylePr w:type="lastCol">
      <w:rPr>
        <w:b/>
        <w:bCs/>
      </w:rPr>
    </w:tblStylePr>
  </w:style>
  <w:style w:type="table" w:styleId="TabeladeGrade1Clara-nfase13" w:customStyle="1">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color="95B3D7" w:sz="2" w:space="0"/>
      </w:tcBorders>
    </w:tcPr>
    <w:tblStylePr w:type="firstRow">
      <w:rPr>
        <w:b/>
        <w:bCs/>
      </w:rPr>
      <w:tblPr/>
      <w:tcPr>
        <w:tcBorders>
          <w:bottom w:val="single" w:color="95B3D7" w:sz="12" w:space="0"/>
        </w:tcBorders>
      </w:tcPr>
    </w:tblStylePr>
    <w:tblStylePr w:type="lastRow">
      <w:rPr>
        <w:b/>
        <w:bCs/>
      </w:rPr>
    </w:tblStylePr>
    <w:tblStylePr w:type="firstCol">
      <w:rPr>
        <w:b/>
        <w:bCs/>
      </w:rPr>
    </w:tblStylePr>
    <w:tblStylePr w:type="lastCol">
      <w:rPr>
        <w:b/>
        <w:bCs/>
      </w:rPr>
    </w:tblStylePr>
  </w:style>
  <w:style w:type="table" w:styleId="TabeladeGrade1Clara-nfase23" w:customStyle="1">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color="D99594" w:sz="2" w:space="0"/>
      </w:tcBorders>
    </w:tcPr>
    <w:tblStylePr w:type="firstRow">
      <w:rPr>
        <w:b/>
        <w:bCs/>
      </w:rPr>
      <w:tblPr/>
      <w:tcPr>
        <w:tcBorders>
          <w:bottom w:val="single" w:color="D99594" w:sz="12" w:space="0"/>
        </w:tcBorders>
      </w:tcPr>
    </w:tblStylePr>
    <w:tblStylePr w:type="lastRow">
      <w:rPr>
        <w:b/>
        <w:bCs/>
      </w:rPr>
    </w:tblStylePr>
    <w:tblStylePr w:type="firstCol">
      <w:rPr>
        <w:b/>
        <w:bCs/>
      </w:rPr>
    </w:tblStylePr>
    <w:tblStylePr w:type="lastCol">
      <w:rPr>
        <w:b/>
        <w:bCs/>
      </w:rPr>
    </w:tblStylePr>
  </w:style>
  <w:style w:type="table" w:styleId="TabeladeGrade1Clara-nfase33" w:customStyle="1">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color="C2D69B" w:sz="2" w:space="0"/>
      </w:tcBorders>
    </w:tcPr>
    <w:tblStylePr w:type="firstRow">
      <w:rPr>
        <w:b/>
        <w:bCs/>
      </w:rPr>
      <w:tblPr/>
      <w:tcPr>
        <w:tcBorders>
          <w:bottom w:val="single" w:color="C2D69B" w:sz="12" w:space="0"/>
        </w:tcBorders>
      </w:tcPr>
    </w:tblStylePr>
    <w:tblStylePr w:type="lastRow">
      <w:rPr>
        <w:b/>
        <w:bCs/>
      </w:rPr>
    </w:tblStylePr>
    <w:tblStylePr w:type="firstCol">
      <w:rPr>
        <w:b/>
        <w:bCs/>
      </w:rPr>
    </w:tblStylePr>
    <w:tblStylePr w:type="lastCol">
      <w:rPr>
        <w:b/>
        <w:bCs/>
      </w:rPr>
    </w:tblStylePr>
  </w:style>
  <w:style w:type="table" w:styleId="TabeladeGrade1Clara-nfase43" w:customStyle="1">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1Clara-nfase53" w:customStyle="1">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color="92CDDC" w:sz="2" w:space="0"/>
      </w:tcBorders>
    </w:tcPr>
    <w:tblStylePr w:type="firstRow">
      <w:rPr>
        <w:b/>
        <w:bCs/>
      </w:rPr>
      <w:tblPr/>
      <w:tcPr>
        <w:tcBorders>
          <w:bottom w:val="single" w:color="92CDDC" w:sz="12" w:space="0"/>
        </w:tcBorders>
      </w:tcPr>
    </w:tblStylePr>
    <w:tblStylePr w:type="lastRow">
      <w:rPr>
        <w:b/>
        <w:bCs/>
      </w:rPr>
    </w:tblStylePr>
    <w:tblStylePr w:type="firstCol">
      <w:rPr>
        <w:b/>
        <w:bCs/>
      </w:rPr>
    </w:tblStylePr>
    <w:tblStylePr w:type="lastCol">
      <w:rPr>
        <w:b/>
        <w:bCs/>
      </w:rPr>
    </w:tblStylePr>
  </w:style>
  <w:style w:type="table" w:styleId="TabeladeGrade1Clara-nfase63" w:customStyle="1">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3" w:customStyle="1">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color="666666" w:sz="12" w:space="0"/>
          <w:insideH w:val="nil"/>
          <w:insideV w:val="nil"/>
        </w:tcBorders>
        <w:shd w:val="clear" w:color="auto" w:fill="FFFFFF"/>
      </w:tcPr>
    </w:tblStylePr>
    <w:tblStylePr w:type="lastRow">
      <w:rPr>
        <w:b/>
        <w:bCs/>
      </w:rPr>
      <w:tblPr/>
      <w:tcPr>
        <w:tcBorders>
          <w:top w:val="double" w:color="666666" w:sz="2" w:space="0"/>
          <w:bottom w:val="nil"/>
          <w:insideH w:val="nil"/>
          <w:insideV w:val="nil"/>
        </w:tcBorders>
        <w:shd w:val="clear" w:color="auto" w:fill="FFFFFF"/>
      </w:tcPr>
    </w:tblStylePr>
    <w:tblStylePr w:type="firstCol">
      <w:rPr>
        <w:b/>
        <w:bCs/>
      </w:rPr>
    </w:tblStylePr>
    <w:tblStylePr w:type="lastCol">
      <w:rPr>
        <w:b/>
        <w:bCs/>
      </w:rPr>
    </w:tblStylePr>
  </w:style>
  <w:style w:type="table" w:styleId="TabeladeGrade2-nfase13" w:customStyle="1">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color="95B3D7" w:sz="2" w:space="0"/>
        <w:bottom w:val="nil"/>
      </w:tcBorders>
      <w:shd w:val="clear" w:color="auto" w:fill="DBE5F1"/>
    </w:tcPr>
    <w:tblStylePr w:type="firstRow">
      <w:rPr>
        <w:b/>
        <w:bCs/>
      </w:rPr>
      <w:tblPr/>
      <w:tcPr>
        <w:tcBorders>
          <w:top w:val="nil"/>
          <w:bottom w:val="single" w:color="95B3D7"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23" w:customStyle="1">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color="D99594" w:sz="2" w:space="0"/>
        <w:bottom w:val="nil"/>
      </w:tcBorders>
      <w:shd w:val="clear" w:color="auto" w:fill="F2DBDB"/>
    </w:tcPr>
    <w:tblStylePr w:type="firstRow">
      <w:rPr>
        <w:b/>
        <w:bCs/>
      </w:rPr>
      <w:tblPr/>
      <w:tcPr>
        <w:tcBorders>
          <w:top w:val="nil"/>
          <w:bottom w:val="single" w:color="D99594"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33" w:customStyle="1">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2-nfase43" w:customStyle="1">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color="B2A1C7" w:sz="2" w:space="0"/>
        <w:bottom w:val="nil"/>
      </w:tcBorders>
      <w:shd w:val="clear" w:color="auto" w:fill="E5DFEC"/>
    </w:tcPr>
    <w:tblStylePr w:type="firstRow">
      <w:rPr>
        <w:b/>
        <w:bCs/>
      </w:rPr>
      <w:tblPr/>
      <w:tcPr>
        <w:tcBorders>
          <w:top w:val="nil"/>
          <w:bottom w:val="single" w:color="B2A1C7"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53" w:customStyle="1">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color="92CDDC" w:sz="2" w:space="0"/>
        <w:bottom w:val="nil"/>
      </w:tcBorders>
      <w:shd w:val="clear" w:color="auto" w:fill="DAEEF3"/>
    </w:tcPr>
    <w:tblStylePr w:type="firstRow">
      <w:rPr>
        <w:b/>
        <w:bCs/>
      </w:rPr>
      <w:tblPr/>
      <w:tcPr>
        <w:tcBorders>
          <w:top w:val="nil"/>
          <w:bottom w:val="single" w:color="92CDDC"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2-nfase63" w:customStyle="1">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color="FABF8F" w:sz="2" w:space="0"/>
        <w:bottom w:val="nil"/>
      </w:tcBorders>
      <w:shd w:val="clear" w:color="auto" w:fill="FDE9D9"/>
    </w:tcPr>
    <w:tblStylePr w:type="firstRow">
      <w:rPr>
        <w:b/>
        <w:bCs/>
      </w:rPr>
      <w:tblPr/>
      <w:tcPr>
        <w:tcBorders>
          <w:top w:val="nil"/>
          <w:bottom w:val="single" w:color="FABF8F" w:sz="12" w:space="0"/>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styleId="TabeladeGrade33" w:customStyle="1">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3-nfase13" w:customStyle="1">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3-nfase23" w:customStyle="1">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3-nfase33" w:customStyle="1">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3-nfase43" w:customStyle="1">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3-nfase53" w:customStyle="1">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3-nfase63" w:customStyle="1">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Grade43" w:customStyle="1">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13" w:customStyle="1">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23" w:customStyle="1">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33" w:customStyle="1">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43" w:customStyle="1">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color="8064A2" w:sz="4" w:space="0"/>
        <w:left w:val="single" w:color="8064A2" w:sz="4" w:space="0"/>
        <w:bottom w:val="single" w:color="8064A2" w:sz="4" w:space="0"/>
        <w:right w:val="single" w:color="8064A2" w:sz="4" w:space="0"/>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53" w:customStyle="1">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Grade4-nfase63" w:customStyle="1">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color="F79646" w:sz="4" w:space="0"/>
      </w:tcBorders>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styleId="TabeladeGrade5Escura3" w:customStyle="1">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CCCCCC"/>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blStylePr>
  </w:style>
  <w:style w:type="table" w:styleId="TabeladeGrade5Escura-nfase13" w:customStyle="1">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StylePr>
  </w:style>
  <w:style w:type="table" w:styleId="TabeladeGrade5Escura-nfase23" w:customStyle="1">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F2DBDB"/>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33" w:customStyle="1">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color="FFFFFF" w:sz="4" w:space="0"/>
        <w:right w:val="single" w:color="FFFFFF" w:sz="4" w:space="0"/>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43" w:customStyle="1">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color="FFFFFF" w:sz="4" w:space="0"/>
        <w:right w:val="single" w:color="FFFFFF" w:sz="4" w:space="0"/>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styleId="TabeladeGrade5Escura-nfase53" w:customStyle="1">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color="FFFFFF" w:sz="4" w:space="0"/>
        <w:bottom w:val="single" w:color="FFFFFF" w:sz="4" w:space="0"/>
        <w:right w:val="single" w:color="FFFFFF" w:sz="4" w:space="0"/>
      </w:tcBorders>
      <w:shd w:val="clear" w:color="auto" w:fill="DAEE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BACC6"/>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BACC6"/>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BACC6"/>
      </w:tcPr>
    </w:tblStylePr>
    <w:tblStylePr w:type="lastCol">
      <w:rPr>
        <w:b/>
        <w:bCs/>
        <w:color w:val="FFFFFF"/>
      </w:rPr>
    </w:tblStylePr>
  </w:style>
  <w:style w:type="table" w:styleId="TabeladeGrade6Colorida3" w:customStyle="1">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color="666666" w:sz="12" w:space="0"/>
        </w:tcBorders>
      </w:tcPr>
    </w:tblStylePr>
    <w:tblStylePr w:type="lastRow">
      <w:rPr>
        <w:b/>
        <w:bCs/>
      </w:rPr>
      <w:tblPr/>
      <w:tcPr>
        <w:tcBorders>
          <w:top w:val="double" w:color="666666" w:sz="4" w:space="0"/>
        </w:tcBorders>
      </w:tcPr>
    </w:tblStylePr>
    <w:tblStylePr w:type="firstCol">
      <w:rPr>
        <w:b/>
        <w:bCs/>
      </w:rPr>
    </w:tblStylePr>
    <w:tblStylePr w:type="lastCol">
      <w:rPr>
        <w:b/>
        <w:bCs/>
      </w:rPr>
    </w:tblStylePr>
    <w:tblStylePr w:type="band1Vert">
      <w:tblPr/>
      <w:tcPr>
        <w:shd w:val="clear" w:color="auto" w:fill="CCCCCC"/>
      </w:tcPr>
    </w:tblStylePr>
  </w:style>
  <w:style w:type="table" w:styleId="TabeladeGrade6Colorida-nfase13" w:customStyle="1">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color="95B3D7" w:sz="12" w:space="0"/>
        </w:tcBorders>
      </w:tcPr>
    </w:tblStylePr>
    <w:tblStylePr w:type="lastRow">
      <w:rPr>
        <w:b/>
        <w:bCs/>
      </w:rPr>
      <w:tblPr/>
      <w:tcPr>
        <w:tcBorders>
          <w:top w:val="double" w:color="95B3D7" w:sz="4" w:space="0"/>
        </w:tcBorders>
      </w:tcPr>
    </w:tblStylePr>
    <w:tblStylePr w:type="firstCol">
      <w:rPr>
        <w:b/>
        <w:bCs/>
      </w:rPr>
    </w:tblStylePr>
    <w:tblStylePr w:type="lastCol">
      <w:rPr>
        <w:b/>
        <w:bCs/>
      </w:rPr>
    </w:tblStylePr>
    <w:tblStylePr w:type="band1Vert">
      <w:tblPr/>
      <w:tcPr>
        <w:shd w:val="clear" w:color="auto" w:fill="DBE5F1"/>
      </w:tcPr>
    </w:tblStylePr>
  </w:style>
  <w:style w:type="table" w:styleId="TabeladeGrade6Colorida-nfase23" w:customStyle="1">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33" w:customStyle="1">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styleId="TabeladeGrade6Colorida-nfase43" w:customStyle="1">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color="B2A1C7" w:sz="12" w:space="0"/>
        </w:tcBorders>
      </w:tcPr>
    </w:tblStylePr>
    <w:tblStylePr w:type="lastRow">
      <w:rPr>
        <w:b/>
        <w:bCs/>
      </w:rPr>
      <w:tblPr/>
      <w:tcPr>
        <w:tcBorders>
          <w:top w:val="double" w:color="B2A1C7" w:sz="4" w:space="0"/>
        </w:tcBorders>
      </w:tcPr>
    </w:tblStylePr>
    <w:tblStylePr w:type="firstCol">
      <w:rPr>
        <w:b/>
        <w:bCs/>
      </w:rPr>
    </w:tblStylePr>
    <w:tblStylePr w:type="lastCol">
      <w:rPr>
        <w:b/>
        <w:bCs/>
      </w:rPr>
    </w:tblStylePr>
    <w:tblStylePr w:type="band1Vert">
      <w:tblPr/>
      <w:tcPr>
        <w:shd w:val="clear" w:color="auto" w:fill="E5DFEC"/>
      </w:tcPr>
    </w:tblStylePr>
  </w:style>
  <w:style w:type="table" w:styleId="TabeladeGrade6Colorida-nfase53" w:customStyle="1">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color="92CDDC" w:sz="12" w:space="0"/>
        </w:tcBorders>
      </w:tcPr>
    </w:tblStylePr>
    <w:tblStylePr w:type="lastRow">
      <w:rPr>
        <w:b/>
        <w:bCs/>
      </w:rPr>
      <w:tblPr/>
      <w:tcPr>
        <w:tcBorders>
          <w:top w:val="double" w:color="92CDDC" w:sz="4" w:space="0"/>
        </w:tcBorders>
      </w:tcPr>
    </w:tblStylePr>
    <w:tblStylePr w:type="firstCol">
      <w:rPr>
        <w:b/>
        <w:bCs/>
      </w:rPr>
    </w:tblStylePr>
    <w:tblStylePr w:type="lastCol">
      <w:rPr>
        <w:b/>
        <w:bCs/>
      </w:rPr>
    </w:tblStylePr>
    <w:tblStylePr w:type="band1Vert">
      <w:tblPr/>
      <w:tcPr>
        <w:shd w:val="clear" w:color="auto" w:fill="DAEEF3"/>
      </w:tcPr>
    </w:tblStylePr>
  </w:style>
  <w:style w:type="table" w:styleId="TabeladeGrade6Colorida-nfase63" w:customStyle="1">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color="FABF8F" w:sz="12" w:space="0"/>
        </w:tcBorders>
      </w:tcPr>
    </w:tblStylePr>
    <w:tblStylePr w:type="lastRow">
      <w:rPr>
        <w:b/>
        <w:bCs/>
      </w:rPr>
      <w:tblPr/>
      <w:tcPr>
        <w:tcBorders>
          <w:top w:val="double" w:color="FABF8F" w:sz="4" w:space="0"/>
        </w:tcBorders>
      </w:tcPr>
    </w:tblStylePr>
    <w:tblStylePr w:type="firstCol">
      <w:rPr>
        <w:b/>
        <w:bCs/>
      </w:rPr>
    </w:tblStylePr>
    <w:tblStylePr w:type="lastCol">
      <w:rPr>
        <w:b/>
        <w:bCs/>
      </w:rPr>
    </w:tblStylePr>
    <w:tblStylePr w:type="band1Vert">
      <w:tblPr/>
      <w:tcPr>
        <w:shd w:val="clear" w:color="auto" w:fill="FDE9D9"/>
      </w:tcPr>
    </w:tblStylePr>
  </w:style>
  <w:style w:type="table" w:styleId="TabeladeGrade7Colorida3" w:customStyle="1">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TabeladeGrade7Colorida-nfase13" w:customStyle="1">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color="95B3D7" w:sz="4" w:space="0"/>
        </w:tcBorders>
      </w:tcPr>
    </w:tblStylePr>
    <w:tblStylePr w:type="nwCell">
      <w:tblPr/>
      <w:tcPr>
        <w:tcBorders>
          <w:bottom w:val="single" w:color="95B3D7" w:sz="4" w:space="0"/>
        </w:tcBorders>
      </w:tcPr>
    </w:tblStylePr>
    <w:tblStylePr w:type="seCell">
      <w:tblPr/>
      <w:tcPr>
        <w:tcBorders>
          <w:top w:val="single" w:color="95B3D7" w:sz="4" w:space="0"/>
        </w:tcBorders>
      </w:tcPr>
    </w:tblStylePr>
    <w:tblStylePr w:type="swCell">
      <w:tblPr/>
      <w:tcPr>
        <w:tcBorders>
          <w:top w:val="single" w:color="95B3D7" w:sz="4" w:space="0"/>
        </w:tcBorders>
      </w:tcPr>
    </w:tblStylePr>
  </w:style>
  <w:style w:type="table" w:styleId="TabeladeGrade7Colorida-nfase23" w:customStyle="1">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color="D99594" w:sz="4" w:space="0"/>
        </w:tcBorders>
      </w:tcPr>
    </w:tblStylePr>
    <w:tblStylePr w:type="nwCell">
      <w:tblPr/>
      <w:tcPr>
        <w:tcBorders>
          <w:bottom w:val="single" w:color="D99594" w:sz="4" w:space="0"/>
        </w:tcBorders>
      </w:tcPr>
    </w:tblStylePr>
    <w:tblStylePr w:type="seCell">
      <w:tblPr/>
      <w:tcPr>
        <w:tcBorders>
          <w:top w:val="single" w:color="D99594" w:sz="4" w:space="0"/>
        </w:tcBorders>
      </w:tcPr>
    </w:tblStylePr>
    <w:tblStylePr w:type="swCell">
      <w:tblPr/>
      <w:tcPr>
        <w:tcBorders>
          <w:top w:val="single" w:color="D99594" w:sz="4" w:space="0"/>
        </w:tcBorders>
      </w:tcPr>
    </w:tblStylePr>
  </w:style>
  <w:style w:type="table" w:styleId="TabeladeGrade7Colorida-nfase33" w:customStyle="1">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color="C2D69B" w:sz="4" w:space="0"/>
        </w:tcBorders>
      </w:tcPr>
    </w:tblStylePr>
    <w:tblStylePr w:type="nwCell">
      <w:tblPr/>
      <w:tcPr>
        <w:tcBorders>
          <w:bottom w:val="single" w:color="C2D69B" w:sz="4" w:space="0"/>
        </w:tcBorders>
      </w:tcPr>
    </w:tblStylePr>
    <w:tblStylePr w:type="seCell">
      <w:tblPr/>
      <w:tcPr>
        <w:tcBorders>
          <w:top w:val="single" w:color="C2D69B" w:sz="4" w:space="0"/>
        </w:tcBorders>
      </w:tcPr>
    </w:tblStylePr>
    <w:tblStylePr w:type="swCell">
      <w:tblPr/>
      <w:tcPr>
        <w:tcBorders>
          <w:top w:val="single" w:color="C2D69B" w:sz="4" w:space="0"/>
        </w:tcBorders>
      </w:tcPr>
    </w:tblStylePr>
  </w:style>
  <w:style w:type="table" w:styleId="TabeladeGrade7Colorida-nfase43" w:customStyle="1">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color="B2A1C7" w:sz="4" w:space="0"/>
        </w:tcBorders>
      </w:tcPr>
    </w:tblStylePr>
    <w:tblStylePr w:type="nwCell">
      <w:tblPr/>
      <w:tcPr>
        <w:tcBorders>
          <w:bottom w:val="single" w:color="B2A1C7" w:sz="4" w:space="0"/>
        </w:tcBorders>
      </w:tcPr>
    </w:tblStylePr>
    <w:tblStylePr w:type="seCell">
      <w:tblPr/>
      <w:tcPr>
        <w:tcBorders>
          <w:top w:val="single" w:color="B2A1C7" w:sz="4" w:space="0"/>
        </w:tcBorders>
      </w:tcPr>
    </w:tblStylePr>
    <w:tblStylePr w:type="swCell">
      <w:tblPr/>
      <w:tcPr>
        <w:tcBorders>
          <w:top w:val="single" w:color="B2A1C7" w:sz="4" w:space="0"/>
        </w:tcBorders>
      </w:tcPr>
    </w:tblStylePr>
  </w:style>
  <w:style w:type="table" w:styleId="TabeladeGrade7Colorida-nfase53" w:customStyle="1">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color="92CDDC" w:sz="4" w:space="0"/>
        </w:tcBorders>
      </w:tcPr>
    </w:tblStylePr>
    <w:tblStylePr w:type="nwCell">
      <w:tblPr/>
      <w:tcPr>
        <w:tcBorders>
          <w:bottom w:val="single" w:color="92CDDC" w:sz="4" w:space="0"/>
        </w:tcBorders>
      </w:tcPr>
    </w:tblStylePr>
    <w:tblStylePr w:type="seCell">
      <w:tblPr/>
      <w:tcPr>
        <w:tcBorders>
          <w:top w:val="single" w:color="92CDDC" w:sz="4" w:space="0"/>
        </w:tcBorders>
      </w:tcPr>
    </w:tblStylePr>
    <w:tblStylePr w:type="swCell">
      <w:tblPr/>
      <w:tcPr>
        <w:tcBorders>
          <w:top w:val="single" w:color="92CDDC" w:sz="4" w:space="0"/>
        </w:tcBorders>
      </w:tcPr>
    </w:tblStylePr>
  </w:style>
  <w:style w:type="table" w:styleId="TabeladeGrade7Colorida-nfase63" w:customStyle="1">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color="FABF8F" w:sz="4" w:space="0"/>
        </w:tcBorders>
      </w:tcPr>
    </w:tblStylePr>
    <w:tblStylePr w:type="nwCell">
      <w:tblPr/>
      <w:tcPr>
        <w:tcBorders>
          <w:bottom w:val="single" w:color="FABF8F" w:sz="4" w:space="0"/>
        </w:tcBorders>
      </w:tcPr>
    </w:tblStylePr>
    <w:tblStylePr w:type="seCell">
      <w:tblPr/>
      <w:tcPr>
        <w:tcBorders>
          <w:top w:val="single" w:color="FABF8F" w:sz="4" w:space="0"/>
        </w:tcBorders>
      </w:tcPr>
    </w:tblStylePr>
    <w:tblStylePr w:type="swCell">
      <w:tblPr/>
      <w:tcPr>
        <w:tcBorders>
          <w:top w:val="single" w:color="FABF8F" w:sz="4" w:space="0"/>
        </w:tcBorders>
      </w:tcPr>
    </w:tblStylePr>
  </w:style>
  <w:style w:type="table" w:styleId="TabeladeLista1Clara3" w:customStyle="1">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1Clara-nfase13" w:customStyle="1">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color="95B3D7" w:sz="4" w:space="0"/>
        </w:tcBorders>
      </w:tcPr>
    </w:tblStylePr>
    <w:tblStylePr w:type="lastRow">
      <w:rPr>
        <w:b/>
        <w:bCs/>
      </w:rPr>
      <w:tblPr/>
      <w:tcPr>
        <w:tcBorders>
          <w:top w:val="single" w:color="95B3D7" w:sz="4" w:space="0"/>
        </w:tcBorders>
      </w:tcPr>
    </w:tblStylePr>
    <w:tblStylePr w:type="firstCol">
      <w:rPr>
        <w:b/>
        <w:bCs/>
      </w:rPr>
    </w:tblStylePr>
    <w:tblStylePr w:type="lastCol">
      <w:rPr>
        <w:b/>
        <w:bCs/>
      </w:rPr>
    </w:tblStylePr>
  </w:style>
  <w:style w:type="table" w:styleId="TabeladeLista1Clara-nfase23" w:customStyle="1">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1Clara-nfase33" w:customStyle="1">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color="C2D69B" w:sz="4" w:space="0"/>
        </w:tcBorders>
      </w:tcPr>
    </w:tblStylePr>
    <w:tblStylePr w:type="lastRow">
      <w:rPr>
        <w:b/>
        <w:bCs/>
      </w:rPr>
      <w:tblPr/>
      <w:tcPr>
        <w:tcBorders>
          <w:top w:val="single" w:color="C2D69B" w:sz="4" w:space="0"/>
        </w:tcBorders>
      </w:tcPr>
    </w:tblStylePr>
    <w:tblStylePr w:type="firstCol">
      <w:rPr>
        <w:b/>
        <w:bCs/>
      </w:rPr>
    </w:tblStylePr>
    <w:tblStylePr w:type="lastCol">
      <w:rPr>
        <w:b/>
        <w:bCs/>
      </w:rPr>
    </w:tblStylePr>
  </w:style>
  <w:style w:type="table" w:styleId="TabeladeLista1Clara-nfase43" w:customStyle="1">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1Clara-nfase53" w:customStyle="1">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color="92CDDC" w:sz="4" w:space="0"/>
        </w:tcBorders>
      </w:tcPr>
    </w:tblStylePr>
    <w:tblStylePr w:type="lastRow">
      <w:rPr>
        <w:b/>
        <w:bCs/>
      </w:rPr>
      <w:tblPr/>
      <w:tcPr>
        <w:tcBorders>
          <w:top w:val="single" w:color="92CDDC" w:sz="4" w:space="0"/>
        </w:tcBorders>
      </w:tcPr>
    </w:tblStylePr>
    <w:tblStylePr w:type="firstCol">
      <w:rPr>
        <w:b/>
        <w:bCs/>
      </w:rPr>
    </w:tblStylePr>
    <w:tblStylePr w:type="lastCol">
      <w:rPr>
        <w:b/>
        <w:bCs/>
      </w:rPr>
    </w:tblStylePr>
  </w:style>
  <w:style w:type="table" w:styleId="TabeladeLista1Clara-nfase63" w:customStyle="1">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color="FABF8F" w:sz="4" w:space="0"/>
        </w:tcBorders>
      </w:tcPr>
    </w:tblStylePr>
    <w:tblStylePr w:type="lastRow">
      <w:rPr>
        <w:b/>
        <w:bCs/>
      </w:rPr>
      <w:tblPr/>
      <w:tcPr>
        <w:tcBorders>
          <w:top w:val="single" w:color="FABF8F" w:sz="4" w:space="0"/>
        </w:tcBorders>
      </w:tcPr>
    </w:tblStylePr>
    <w:tblStylePr w:type="firstCol">
      <w:rPr>
        <w:b/>
        <w:bCs/>
      </w:rPr>
    </w:tblStylePr>
    <w:tblStylePr w:type="lastCol">
      <w:rPr>
        <w:b/>
        <w:bCs/>
      </w:rPr>
    </w:tblStylePr>
  </w:style>
  <w:style w:type="table" w:styleId="TabeladeLista23" w:customStyle="1">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3" w:customStyle="1">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3" w:customStyle="1">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3" w:customStyle="1">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3" w:customStyle="1">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3" w:customStyle="1">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3" w:customStyle="1">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deLista33" w:customStyle="1">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color="000000" w:sz="4" w:space="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sz="4" w:space="0"/>
          <w:left w:val="nil"/>
        </w:tcBorders>
      </w:tcPr>
    </w:tblStylePr>
    <w:tblStylePr w:type="swCell">
      <w:tblPr/>
      <w:tcPr>
        <w:tcBorders>
          <w:top w:val="double" w:color="000000" w:sz="4" w:space="0"/>
          <w:right w:val="nil"/>
        </w:tcBorders>
      </w:tcPr>
    </w:tblStylePr>
  </w:style>
  <w:style w:type="table" w:styleId="TabeladeLista3-nfase13" w:customStyle="1">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color="4F81BD" w:sz="4" w:space="0"/>
      </w:tcBorders>
    </w:tcPr>
    <w:tblStylePr w:type="firstRow">
      <w:rPr>
        <w:b/>
        <w:bCs/>
        <w:color w:val="FFFFFF"/>
      </w:rPr>
      <w:tblPr/>
      <w:tcPr>
        <w:shd w:val="clear" w:color="auto" w:fill="4F81BD"/>
      </w:tcPr>
    </w:tblStylePr>
    <w:tblStylePr w:type="lastRow">
      <w:rPr>
        <w:b/>
        <w:bCs/>
      </w:rPr>
      <w:tblPr/>
      <w:tcPr>
        <w:tcBorders>
          <w:top w:val="double" w:color="4F81BD"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4F81BD" w:sz="4" w:space="0"/>
          <w:right w:val="single" w:color="4F81BD"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sz="4" w:space="0"/>
          <w:left w:val="nil"/>
        </w:tcBorders>
      </w:tcPr>
    </w:tblStylePr>
    <w:tblStylePr w:type="swCell">
      <w:tblPr/>
      <w:tcPr>
        <w:tcBorders>
          <w:top w:val="double" w:color="4F81BD" w:sz="4" w:space="0"/>
          <w:right w:val="nil"/>
        </w:tcBorders>
      </w:tcPr>
    </w:tblStylePr>
  </w:style>
  <w:style w:type="table" w:styleId="TabeladeLista3-nfase23" w:customStyle="1">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color="C0504D" w:sz="4" w:space="0"/>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sz="4" w:space="0"/>
          <w:left w:val="nil"/>
        </w:tcBorders>
      </w:tcPr>
    </w:tblStylePr>
    <w:tblStylePr w:type="swCell">
      <w:tblPr/>
      <w:tcPr>
        <w:tcBorders>
          <w:top w:val="double" w:color="C0504D" w:sz="4" w:space="0"/>
          <w:right w:val="nil"/>
        </w:tcBorders>
      </w:tcPr>
    </w:tblStylePr>
  </w:style>
  <w:style w:type="table" w:styleId="TabeladeLista3-nfase33" w:customStyle="1">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color="9BBB59" w:sz="4" w:space="0"/>
      </w:tcBorders>
    </w:tcPr>
    <w:tblStylePr w:type="firstRow">
      <w:rPr>
        <w:b/>
        <w:bCs/>
        <w:color w:val="FFFFFF"/>
      </w:rPr>
      <w:tblPr/>
      <w:tcPr>
        <w:shd w:val="clear" w:color="auto" w:fill="9BBB59"/>
      </w:tcPr>
    </w:tblStylePr>
    <w:tblStylePr w:type="lastRow">
      <w:rPr>
        <w:b/>
        <w:bCs/>
      </w:rPr>
      <w:tblPr/>
      <w:tcPr>
        <w:tcBorders>
          <w:top w:val="double" w:color="9BBB59"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9BBB59" w:sz="4" w:space="0"/>
          <w:right w:val="single" w:color="9BBB59"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sz="4" w:space="0"/>
          <w:left w:val="nil"/>
        </w:tcBorders>
      </w:tcPr>
    </w:tblStylePr>
    <w:tblStylePr w:type="swCell">
      <w:tblPr/>
      <w:tcPr>
        <w:tcBorders>
          <w:top w:val="double" w:color="9BBB59" w:sz="4" w:space="0"/>
          <w:right w:val="nil"/>
        </w:tcBorders>
      </w:tcPr>
    </w:tblStylePr>
  </w:style>
  <w:style w:type="table" w:styleId="TabeladeLista3-nfase43" w:customStyle="1">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color="8064A2" w:sz="4" w:space="0"/>
      </w:tcBorders>
    </w:tcPr>
    <w:tblStylePr w:type="firstRow">
      <w:rPr>
        <w:b/>
        <w:bCs/>
        <w:color w:val="FFFFFF"/>
      </w:rPr>
      <w:tblPr/>
      <w:tcPr>
        <w:shd w:val="clear" w:color="auto" w:fill="8064A2"/>
      </w:tcPr>
    </w:tblStylePr>
    <w:tblStylePr w:type="lastRow">
      <w:rPr>
        <w:b/>
        <w:bCs/>
      </w:rPr>
      <w:tblPr/>
      <w:tcPr>
        <w:tcBorders>
          <w:top w:val="double" w:color="8064A2"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8064A2" w:sz="4" w:space="0"/>
          <w:right w:val="single" w:color="8064A2"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sz="4" w:space="0"/>
          <w:left w:val="nil"/>
        </w:tcBorders>
      </w:tcPr>
    </w:tblStylePr>
    <w:tblStylePr w:type="swCell">
      <w:tblPr/>
      <w:tcPr>
        <w:tcBorders>
          <w:top w:val="double" w:color="8064A2" w:sz="4" w:space="0"/>
          <w:right w:val="nil"/>
        </w:tcBorders>
      </w:tcPr>
    </w:tblStylePr>
  </w:style>
  <w:style w:type="table" w:styleId="TabeladeLista3-nfase53" w:customStyle="1">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color="4BACC6" w:sz="4" w:space="0"/>
        <w:right w:val="single" w:color="4BACC6" w:sz="4" w:space="0"/>
      </w:tcBorders>
    </w:tcPr>
    <w:tblStylePr w:type="firstRow">
      <w:rPr>
        <w:b/>
        <w:bCs/>
        <w:color w:val="FFFFFF"/>
      </w:rPr>
      <w:tblPr/>
      <w:tcPr>
        <w:shd w:val="clear" w:color="auto" w:fill="4BACC6"/>
      </w:tcPr>
    </w:tblStylePr>
    <w:tblStylePr w:type="lastRow">
      <w:rPr>
        <w:b/>
        <w:bCs/>
      </w:rPr>
      <w:tblPr/>
      <w:tcPr>
        <w:tcBorders>
          <w:top w:val="double" w:color="4BACC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sz="4" w:space="0"/>
          <w:left w:val="nil"/>
        </w:tcBorders>
      </w:tcPr>
    </w:tblStylePr>
    <w:tblStylePr w:type="swCell">
      <w:tblPr/>
      <w:tcPr>
        <w:tcBorders>
          <w:top w:val="double" w:color="4BACC6" w:sz="4" w:space="0"/>
          <w:right w:val="nil"/>
        </w:tcBorders>
      </w:tcPr>
    </w:tblStylePr>
  </w:style>
  <w:style w:type="table" w:styleId="TabeladeLista3-nfase63" w:customStyle="1">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color="F79646" w:sz="4" w:space="0"/>
      </w:tcBorders>
    </w:tcPr>
    <w:tblStylePr w:type="firstRow">
      <w:rPr>
        <w:b/>
        <w:bCs/>
        <w:color w:val="FFFFFF"/>
      </w:rPr>
      <w:tblPr/>
      <w:tcPr>
        <w:shd w:val="clear" w:color="auto" w:fill="F79646"/>
      </w:tcPr>
    </w:tblStylePr>
    <w:tblStylePr w:type="lastRow">
      <w:rPr>
        <w:b/>
        <w:bCs/>
      </w:rPr>
      <w:tblPr/>
      <w:tcPr>
        <w:tcBorders>
          <w:top w:val="double" w:color="F79646"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F79646" w:sz="4" w:space="0"/>
          <w:right w:val="single" w:color="F79646" w:sz="4" w:space="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sz="4" w:space="0"/>
          <w:left w:val="nil"/>
        </w:tcBorders>
      </w:tcPr>
    </w:tblStylePr>
    <w:tblStylePr w:type="swCell">
      <w:tblPr/>
      <w:tcPr>
        <w:tcBorders>
          <w:top w:val="double" w:color="F79646" w:sz="4" w:space="0"/>
          <w:right w:val="nil"/>
        </w:tcBorders>
      </w:tcPr>
    </w:tblStylePr>
  </w:style>
  <w:style w:type="table" w:styleId="TabeladeLista43" w:customStyle="1">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13" w:customStyle="1">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tcBorders>
        <w:shd w:val="clear" w:color="auto" w:fill="4F81BD"/>
      </w:tcPr>
    </w:tblStylePr>
    <w:tblStylePr w:type="lastRow">
      <w:rPr>
        <w:b/>
        <w:bCs/>
      </w:rPr>
      <w:tblPr/>
      <w:tcPr>
        <w:tcBorders>
          <w:top w:val="double" w:color="95B3D7" w:sz="4" w:space="0"/>
        </w:tcBorders>
      </w:tcPr>
    </w:tblStylePr>
    <w:tblStylePr w:type="firstCol">
      <w:rPr>
        <w:b/>
        <w:bCs/>
      </w:rPr>
    </w:tblStylePr>
    <w:tblStylePr w:type="lastCol">
      <w:rPr>
        <w:b/>
        <w:bCs/>
      </w:rPr>
    </w:tblStylePr>
  </w:style>
  <w:style w:type="table" w:styleId="TabeladeLista4-nfase23" w:customStyle="1">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33" w:customStyle="1">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43" w:customStyle="1">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53" w:customStyle="1">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styleId="TabeladeLista4-nfase63" w:customStyle="1">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color="F79646" w:sz="4" w:space="0"/>
          <w:left w:val="single" w:color="F79646" w:sz="4" w:space="0"/>
          <w:bottom w:val="single" w:color="F79646" w:sz="4" w:space="0"/>
          <w:right w:val="single" w:color="F79646" w:sz="4" w:space="0"/>
          <w:insideH w:val="nil"/>
        </w:tcBorders>
        <w:shd w:val="clear" w:color="auto" w:fill="F79646"/>
      </w:tcPr>
    </w:tblStylePr>
    <w:tblStylePr w:type="lastRow">
      <w:rPr>
        <w:b/>
        <w:bCs/>
      </w:rPr>
      <w:tblPr/>
      <w:tcPr>
        <w:tcBorders>
          <w:top w:val="double" w:color="FABF8F" w:sz="4" w:space="0"/>
        </w:tcBorders>
      </w:tcPr>
    </w:tblStylePr>
    <w:tblStylePr w:type="firstCol">
      <w:rPr>
        <w:b/>
        <w:bCs/>
      </w:rPr>
    </w:tblStylePr>
    <w:tblStylePr w:type="lastCol">
      <w:rPr>
        <w:b/>
        <w:bCs/>
      </w:rPr>
    </w:tblStylePr>
  </w:style>
  <w:style w:type="table" w:styleId="TabeladeLista5Escura3" w:customStyle="1">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000000"/>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3" w:customStyle="1">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color="FFFFFF" w:sz="4" w:space="0"/>
        <w:left w:val="single" w:color="FFFFFF" w:sz="4" w:space="0"/>
        <w:bottom w:val="single" w:color="FFFFFF" w:sz="4" w:space="0"/>
        <w:right w:val="single" w:color="FFFFFF" w:sz="4" w:space="0"/>
      </w:tcBorders>
      <w:shd w:val="clear" w:color="auto" w:fill="4F81B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3" w:customStyle="1">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color="FFFFFF" w:sz="4" w:space="0"/>
        <w:right w:val="single" w:color="FFFFFF" w:sz="4" w:space="0"/>
      </w:tcBorders>
      <w:shd w:val="clear" w:color="auto" w:fill="C0504D"/>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3" w:customStyle="1">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color="FFFFFF" w:sz="4" w:space="0"/>
        <w:bottom w:val="single" w:color="FFFFFF" w:sz="4" w:space="0"/>
      </w:tcBorders>
      <w:shd w:val="clear" w:color="auto" w:fill="9BBB59"/>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1Vert">
      <w:tblPr/>
      <w:tcPr>
        <w:tcBorders>
          <w:left w:val="single" w:color="FFFFFF" w:sz="4" w:space="0"/>
          <w:righ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3" w:customStyle="1">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color="FFFFFF" w:sz="4" w:space="0"/>
        <w:bottom w:val="single" w:color="FFFFFF" w:sz="4" w:space="0"/>
      </w:tcBorders>
      <w:shd w:val="clear" w:color="auto" w:fill="8064A2"/>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1Vert">
      <w:tblPr/>
      <w:tcPr>
        <w:tcBorders>
          <w:left w:val="single" w:color="FFFFFF" w:sz="4" w:space="0"/>
          <w:righ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3" w:customStyle="1">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color="FFFFFF" w:sz="4" w:space="0"/>
        <w:bottom w:val="single" w:color="FFFFFF" w:sz="4" w:space="0"/>
      </w:tcBorders>
      <w:shd w:val="clear" w:color="auto" w:fill="4BACC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1Vert">
      <w:tblPr/>
      <w:tcPr>
        <w:tcBorders>
          <w:left w:val="single" w:color="FFFFFF" w:sz="4" w:space="0"/>
          <w:righ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3" w:customStyle="1">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color="FFFFFF" w:sz="4" w:space="0"/>
        <w:bottom w:val="single" w:color="FFFFFF" w:sz="4" w:space="0"/>
      </w:tcBorders>
      <w:shd w:val="clear" w:color="auto" w:fill="F79646"/>
    </w:tcPr>
    <w:tblStylePr w:type="firstRow">
      <w:rPr>
        <w:b/>
        <w:bCs/>
      </w:rPr>
      <w:tblPr/>
      <w:tcPr>
        <w:tcBorders>
          <w:bottom w:val="single" w:color="FFFFFF" w:sz="18" w:space="0"/>
        </w:tcBorders>
      </w:tcPr>
    </w:tblStylePr>
    <w:tblStylePr w:type="lastRow">
      <w:rPr>
        <w:b/>
        <w:bCs/>
      </w:rPr>
      <w:tblPr/>
      <w:tcPr>
        <w:tcBorders>
          <w:top w:val="single" w:color="FFFFFF" w:sz="4" w:space="0"/>
        </w:tcBorders>
      </w:tcPr>
    </w:tblStylePr>
    <w:tblStylePr w:type="firstCol">
      <w:rPr>
        <w:b/>
        <w:bCs/>
      </w:rPr>
      <w:tblPr/>
      <w:tcPr>
        <w:tcBorders>
          <w:right w:val="single" w:color="FFFFFF" w:sz="4" w:space="0"/>
        </w:tcBorders>
      </w:tcPr>
    </w:tblStylePr>
    <w:tblStylePr w:type="lastCol">
      <w:rPr>
        <w:b/>
        <w:bCs/>
      </w:rPr>
      <w:tblPr/>
      <w:tcPr>
        <w:tcBorders>
          <w:left w:val="single" w:color="FFFFFF" w:sz="4" w:space="0"/>
        </w:tcBorders>
      </w:tcPr>
    </w:tblStylePr>
    <w:tblStylePr w:type="band1Vert">
      <w:tblPr/>
      <w:tcPr>
        <w:tcBorders>
          <w:left w:val="single" w:color="FFFFFF" w:sz="4" w:space="0"/>
          <w:right w:val="single" w:color="FFFFFF" w:sz="4" w:space="0"/>
        </w:tcBorders>
      </w:tcPr>
    </w:tblStylePr>
    <w:tblStylePr w:type="band2Vert">
      <w:tblPr/>
      <w:tcPr>
        <w:tcBorders>
          <w:left w:val="single" w:color="FFFFFF" w:sz="4" w:space="0"/>
          <w:right w:val="single" w:color="FFFFFF"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3" w:customStyle="1">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color="000000" w:sz="4" w:space="0"/>
        </w:tcBorders>
      </w:tcPr>
    </w:tblStylePr>
    <w:tblStylePr w:type="lastRow">
      <w:rPr>
        <w:b/>
        <w:bCs/>
      </w:rPr>
      <w:tblPr/>
      <w:tcPr>
        <w:tcBorders>
          <w:top w:val="double" w:color="000000"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deLista6Colorida-nfase13" w:customStyle="1">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color="4F81BD" w:sz="4" w:space="0"/>
        </w:tcBorders>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eladeLista6Colorida-nfase23" w:customStyle="1">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color="C0504D" w:sz="4" w:space="0"/>
      </w:tcBorders>
    </w:tcPr>
    <w:tblStylePr w:type="firstRow">
      <w:rPr>
        <w:b/>
        <w:bCs/>
      </w:rPr>
    </w:tblStylePr>
    <w:tblStylePr w:type="lastRow">
      <w:rPr>
        <w:b/>
        <w:bCs/>
      </w:rPr>
    </w:tblStylePr>
    <w:tblStylePr w:type="firstCol">
      <w:rPr>
        <w:b/>
        <w:bCs/>
      </w:rPr>
    </w:tblStylePr>
    <w:tblStylePr w:type="lastCol">
      <w:rPr>
        <w:b/>
        <w:bCs/>
      </w:rPr>
    </w:tblStylePr>
  </w:style>
  <w:style w:type="table" w:styleId="TabeladeLista6Colorida-nfase33" w:customStyle="1">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color="9BBB59" w:sz="4" w:space="0"/>
        </w:tcBorders>
      </w:tcPr>
    </w:tblStylePr>
    <w:tblStylePr w:type="lastRow">
      <w:rPr>
        <w:b/>
        <w:bCs/>
      </w:rPr>
      <w:tblPr/>
      <w:tcPr>
        <w:tcBorders>
          <w:top w:val="double" w:color="9BBB59" w:sz="4" w:space="0"/>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eladeLista6Colorida-nfase43" w:customStyle="1">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color="8064A2" w:sz="4" w:space="0"/>
        </w:tcBorders>
      </w:tcPr>
    </w:tblStylePr>
    <w:tblStylePr w:type="lastRow">
      <w:rPr>
        <w:b/>
        <w:bCs/>
      </w:rPr>
      <w:tblPr/>
      <w:tcPr>
        <w:tcBorders>
          <w:top w:val="double" w:color="8064A2" w:sz="4" w:space="0"/>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eladeLista6Colorida-nfase53" w:customStyle="1">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color="4BACC6" w:sz="4" w:space="0"/>
        </w:tcBorders>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eladeLista6Colorida-nfase63" w:customStyle="1">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color="F79646" w:sz="4" w:space="0"/>
        </w:tcBorders>
      </w:tcPr>
    </w:tblStylePr>
    <w:tblStylePr w:type="lastRow">
      <w:rPr>
        <w:b/>
        <w:bCs/>
      </w:rPr>
      <w:tblPr/>
      <w:tcPr>
        <w:tcBorders>
          <w:top w:val="double" w:color="F79646" w:sz="4" w:space="0"/>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eladeLista7Colorida3" w:customStyle="1">
    <w:name w:val="Tabela de Lista 7 Colorida3"/>
    <w:basedOn w:val="Tabelanormal"/>
    <w:next w:val="TabeladeLista7Colorida"/>
    <w:uiPriority w:val="52"/>
    <w:rsid w:val="009D54B8"/>
    <w:rPr>
      <w:rFonts w:ascii="Times New Roman" w:hAnsi="Times New Roman"/>
      <w:color w:val="000000"/>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13" w:customStyle="1">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23" w:customStyle="1">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color="C0504D"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33" w:customStyle="1">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color="9BBB59"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TabeladeLista7Colorida-nfase43" w:customStyle="1">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color="8064A2" w:sz="4" w:space="0"/>
      </w:tcBorders>
      <w:shd w:val="clear" w:color="auto" w:fill="FFFFFF"/>
    </w:tcPr>
    <w:tblStylePr w:type="firstRow">
      <w:rPr>
        <w:rFonts w:ascii="@SimSun-ExtG" w:hAnsi="@SimSun-ExtG" w:eastAsia="Times New Roman" w:cs="Times New Roman"/>
        <w:i/>
        <w:iCs/>
        <w:sz w:val="26"/>
      </w:rPr>
      <w:tblPr/>
      <w:tcPr>
        <w:tcBorders>
          <w:bottom w:val="single" w:color="8064A2" w:sz="4" w:space="0"/>
        </w:tcBorders>
        <w:shd w:val="clear" w:color="auto" w:fill="FFFFFF"/>
      </w:tcPr>
    </w:tblStylePr>
    <w:tblStylePr w:type="lastRow">
      <w:rPr>
        <w:rFonts w:ascii="@SimSun-ExtG" w:hAnsi="@SimSun-ExtG" w:eastAsia="Times New Roman" w:cs="Times New Roman"/>
        <w:i/>
        <w:iCs/>
        <w:sz w:val="26"/>
      </w:rPr>
      <w:tblPr/>
      <w:tcPr>
        <w:tcBorders>
          <w:top w:val="single" w:color="8064A2" w:sz="4" w:space="0"/>
        </w:tcBorders>
        <w:shd w:val="clear" w:color="auto" w:fill="FFFFFF"/>
      </w:tc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3" w:customStyle="1">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style>
  <w:style w:type="table" w:styleId="TabeladeLista7Colorida-nfase63" w:customStyle="1">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color="F79646" w:sz="4" w:space="0"/>
      </w:tcBorders>
      <w:shd w:val="clear" w:color="auto" w:fill="FFFFFF"/>
    </w:tcPr>
    <w:tblStylePr w:type="firstRow">
      <w:rPr>
        <w:rFonts w:ascii="@SimSun-ExtG" w:hAnsi="@SimSun-ExtG" w:eastAsia="Times New Roman" w:cs="Times New Roman"/>
        <w:i/>
        <w:iCs/>
        <w:sz w:val="26"/>
      </w:rPr>
    </w:tblStylePr>
    <w:tblStylePr w:type="lastRow">
      <w:rPr>
        <w:rFonts w:ascii="@SimSun-ExtG" w:hAnsi="@SimSun-ExtG" w:eastAsia="Times New Roman" w:cs="Times New Roman"/>
        <w:i/>
        <w:iCs/>
        <w:sz w:val="26"/>
      </w:r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styleId="SimplesTabela12" w:customStyle="1">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style>
  <w:style w:type="table" w:styleId="SimplesTabela22" w:customStyle="1">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SimplesTabela32" w:customStyle="1">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color="7F7F7F" w:sz="4" w:space="0"/>
        <w:right w:val="single" w:color="7F7F7F" w:sz="4" w:space="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43" w:customStyle="1">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styleId="TabelaSimples53" w:customStyle="1">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color="7F7F7F" w:sz="4" w:space="0"/>
      </w:tcBorders>
      <w:shd w:val="clear" w:color="auto" w:fill="FFFFFF"/>
    </w:tcPr>
    <w:tblStylePr w:type="firstRow">
      <w:rPr>
        <w:rFonts w:ascii="@SimSun-ExtG" w:hAnsi="@SimSun-ExtG" w:eastAsia="Times New Roman" w:cs="Times New Roman"/>
        <w:i/>
        <w:iCs/>
        <w:sz w:val="26"/>
      </w:rPr>
      <w:tblPr/>
      <w:tcPr>
        <w:tcBorders>
          <w:bottom w:val="single" w:color="7F7F7F" w:sz="4" w:space="0"/>
        </w:tcBorders>
        <w:shd w:val="clear" w:color="auto" w:fill="FFFFFF"/>
      </w:tcPr>
    </w:tblStylePr>
    <w:tblStylePr w:type="lastRow">
      <w:rPr>
        <w:rFonts w:ascii="@SimSun-ExtG" w:hAnsi="@SimSun-ExtG" w:eastAsia="Times New Roman" w:cs="Times New Roman"/>
        <w:i/>
        <w:iCs/>
        <w:sz w:val="26"/>
      </w:rPr>
      <w:tblPr/>
      <w:tcPr>
        <w:tcBorders>
          <w:top w:val="single" w:color="7F7F7F" w:sz="4" w:space="0"/>
        </w:tcBorders>
        <w:shd w:val="clear" w:color="auto" w:fill="FFFFFF"/>
      </w:tcPr>
    </w:tblStylePr>
    <w:tblStylePr w:type="firstCol">
      <w:pPr>
        <w:jc w:val="right"/>
      </w:pPr>
      <w:rPr>
        <w:rFonts w:ascii="@SimSun-ExtG" w:hAnsi="@SimSun-ExtG" w:eastAsia="Times New Roman" w:cs="Times New Roman"/>
        <w:i/>
        <w:iCs/>
        <w:sz w:val="26"/>
      </w:rPr>
    </w:tblStylePr>
    <w:tblStylePr w:type="lastCol">
      <w:rPr>
        <w:rFonts w:ascii="@SimSun-ExtG" w:hAnsi="@SimSun-ExtG" w:eastAsia="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211" w:customStyle="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hAnsi="Calibri" w:eastAsia="Calibri"/>
      <w:noProof/>
      <w:sz w:val="20"/>
      <w:szCs w:val="20"/>
      <w:lang w:eastAsia="en-US"/>
    </w:rPr>
  </w:style>
  <w:style w:type="paragraph" w:styleId="a31" w:customStyle="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hAnsi="Calibri" w:eastAsia="Calibri"/>
      <w:i/>
      <w:noProof/>
      <w:sz w:val="18"/>
      <w:szCs w:val="20"/>
      <w:lang w:eastAsia="en-US"/>
    </w:rPr>
  </w:style>
  <w:style w:type="paragraph" w:styleId="Ttulo71" w:customStyle="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hAnsi="Calibri" w:eastAsia="Calibri"/>
      <w:noProof/>
      <w:sz w:val="20"/>
      <w:szCs w:val="20"/>
      <w:lang w:eastAsia="en-US"/>
    </w:rPr>
  </w:style>
  <w:style w:type="paragraph" w:styleId="Ttulo81" w:customStyle="1">
    <w:name w:val="Título 81"/>
    <w:basedOn w:val="Normal"/>
    <w:next w:val="Normal"/>
    <w:uiPriority w:val="99"/>
    <w:qFormat/>
    <w:rsid w:val="009D54B8"/>
    <w:pPr>
      <w:keepNext/>
      <w:spacing w:after="200" w:line="276" w:lineRule="auto"/>
      <w:ind w:left="0"/>
      <w:outlineLvl w:val="7"/>
    </w:pPr>
    <w:rPr>
      <w:rFonts w:ascii="Calibri" w:hAnsi="Calibri" w:eastAsia="Calibri"/>
      <w:b/>
      <w:strike/>
      <w:noProof/>
      <w:sz w:val="18"/>
      <w:szCs w:val="18"/>
      <w:lang w:eastAsia="en-US"/>
    </w:rPr>
  </w:style>
  <w:style w:type="paragraph" w:styleId="Ttulo91" w:customStyle="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hAnsi="Courier New" w:eastAsia="Calibri"/>
      <w:b/>
      <w:noProof/>
      <w:sz w:val="32"/>
      <w:szCs w:val="20"/>
      <w:lang w:eastAsia="en-US"/>
    </w:rPr>
  </w:style>
  <w:style w:type="paragraph" w:styleId="Commarcadores51" w:customStyle="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hAnsi="Calibri" w:eastAsia="Calibri"/>
      <w:noProof/>
      <w:sz w:val="18"/>
      <w:szCs w:val="20"/>
      <w:lang w:eastAsia="en-US"/>
    </w:rPr>
  </w:style>
  <w:style w:type="paragraph" w:styleId="Commarcadores1" w:customStyle="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hAnsi="Calibri" w:eastAsia="Calibri"/>
      <w:noProof/>
      <w:sz w:val="18"/>
      <w:szCs w:val="20"/>
      <w:lang w:eastAsia="en-US"/>
    </w:rPr>
  </w:style>
  <w:style w:type="paragraph" w:styleId="Numerada21" w:customStyle="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hAnsi="Calibri" w:eastAsia="Calibri"/>
      <w:noProof/>
      <w:sz w:val="18"/>
      <w:szCs w:val="20"/>
      <w:lang w:eastAsia="en-US"/>
    </w:rPr>
  </w:style>
  <w:style w:type="paragraph" w:styleId="Sumrio81" w:customStyle="1">
    <w:name w:val="Sumário 81"/>
    <w:basedOn w:val="Normal"/>
    <w:next w:val="Normal"/>
    <w:uiPriority w:val="39"/>
    <w:rsid w:val="009D54B8"/>
    <w:pPr>
      <w:spacing w:after="200" w:line="276" w:lineRule="auto"/>
      <w:ind w:left="1540"/>
    </w:pPr>
    <w:rPr>
      <w:rFonts w:ascii="Calibri" w:hAnsi="Calibri" w:eastAsia="Calibri"/>
      <w:noProof/>
      <w:sz w:val="18"/>
      <w:szCs w:val="18"/>
      <w:lang w:eastAsia="en-US"/>
    </w:rPr>
  </w:style>
  <w:style w:type="paragraph" w:styleId="Sumrio91" w:customStyle="1">
    <w:name w:val="Sumário 91"/>
    <w:basedOn w:val="Normal"/>
    <w:next w:val="Normal"/>
    <w:uiPriority w:val="39"/>
    <w:rsid w:val="009D54B8"/>
    <w:pPr>
      <w:spacing w:after="200" w:line="276" w:lineRule="auto"/>
      <w:ind w:left="1760"/>
    </w:pPr>
    <w:rPr>
      <w:rFonts w:ascii="Calibri" w:hAnsi="Calibri" w:eastAsia="Calibri"/>
      <w:noProof/>
      <w:sz w:val="18"/>
      <w:szCs w:val="18"/>
      <w:lang w:eastAsia="en-US"/>
    </w:rPr>
  </w:style>
  <w:style w:type="paragraph" w:styleId="Numerada1" w:customStyle="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hAnsi="Calibri" w:eastAsia="Calibri"/>
      <w:noProof/>
      <w:sz w:val="18"/>
      <w:szCs w:val="20"/>
      <w:lang w:eastAsia="en-US"/>
    </w:rPr>
  </w:style>
  <w:style w:type="paragraph" w:styleId="Commarcadores41" w:customStyle="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hAnsi="Calibri" w:eastAsia="Calibri"/>
      <w:b/>
      <w:noProof/>
      <w:lang w:eastAsia="en-US"/>
    </w:rPr>
  </w:style>
  <w:style w:type="paragraph" w:styleId="Recuodecorpodetexto21" w:customStyle="1">
    <w:name w:val="Recuo de corpo de texto 21"/>
    <w:basedOn w:val="Normal"/>
    <w:next w:val="Recuodecorpodetexto2"/>
    <w:uiPriority w:val="99"/>
    <w:rsid w:val="009D54B8"/>
    <w:pPr>
      <w:spacing w:after="120" w:line="480" w:lineRule="auto"/>
      <w:ind w:left="283"/>
    </w:pPr>
    <w:rPr>
      <w:rFonts w:ascii="Calibri" w:hAnsi="Calibri" w:eastAsia="Calibri"/>
      <w:noProof/>
      <w:sz w:val="18"/>
      <w:szCs w:val="18"/>
      <w:lang w:eastAsia="en-US"/>
    </w:rPr>
  </w:style>
  <w:style w:type="paragraph" w:styleId="Commarcadores21" w:customStyle="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hAnsi="Calibri" w:eastAsia="Calibri"/>
      <w:noProof/>
      <w:sz w:val="18"/>
      <w:szCs w:val="20"/>
      <w:lang w:eastAsia="en-US"/>
    </w:rPr>
  </w:style>
  <w:style w:type="paragraph" w:styleId="Corpodetexto21" w:customStyle="1">
    <w:name w:val="Corpo de texto 21"/>
    <w:basedOn w:val="Normal"/>
    <w:next w:val="Corpodetexto2"/>
    <w:uiPriority w:val="99"/>
    <w:rsid w:val="009D54B8"/>
    <w:pPr>
      <w:spacing w:after="120" w:line="480" w:lineRule="auto"/>
      <w:ind w:left="0"/>
    </w:pPr>
    <w:rPr>
      <w:rFonts w:ascii="Calibri" w:hAnsi="Calibri" w:eastAsia="Calibri"/>
      <w:noProof/>
      <w:sz w:val="18"/>
      <w:szCs w:val="18"/>
      <w:lang w:eastAsia="en-US"/>
    </w:rPr>
  </w:style>
  <w:style w:type="paragraph" w:styleId="Commarcadores31" w:customStyle="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hAnsi="Calibri" w:eastAsia="Calibri"/>
      <w:noProof/>
      <w:sz w:val="18"/>
      <w:szCs w:val="20"/>
      <w:lang w:eastAsia="en-US"/>
    </w:rPr>
  </w:style>
  <w:style w:type="paragraph" w:styleId="Ttulo12" w:customStyle="1">
    <w:name w:val="Título1"/>
    <w:basedOn w:val="Normal"/>
    <w:next w:val="Ttulo"/>
    <w:uiPriority w:val="99"/>
    <w:qFormat/>
    <w:rsid w:val="009D54B8"/>
    <w:pPr>
      <w:spacing w:after="200" w:line="240" w:lineRule="auto"/>
      <w:ind w:left="0"/>
      <w:jc w:val="center"/>
    </w:pPr>
    <w:rPr>
      <w:rFonts w:ascii="Calibri" w:hAnsi="Calibri" w:eastAsia="Calibri"/>
      <w:b/>
      <w:sz w:val="24"/>
      <w:lang w:eastAsia="en-US"/>
    </w:rPr>
  </w:style>
  <w:style w:type="paragraph" w:styleId="Textodenotaderodap1" w:customStyle="1">
    <w:name w:val="Texto de nota de rodapé1"/>
    <w:basedOn w:val="Normal"/>
    <w:next w:val="Textodenotaderodap"/>
    <w:uiPriority w:val="99"/>
    <w:rsid w:val="009D54B8"/>
    <w:pPr>
      <w:spacing w:after="200" w:line="276" w:lineRule="auto"/>
      <w:ind w:left="0"/>
    </w:pPr>
    <w:rPr>
      <w:rFonts w:ascii="Calibri" w:hAnsi="Calibri" w:eastAsia="Calibri"/>
      <w:noProof/>
      <w:lang w:eastAsia="en-US"/>
    </w:rPr>
  </w:style>
  <w:style w:type="paragraph" w:styleId="Recuodecorpodetexto31" w:customStyle="1">
    <w:name w:val="Recuo de corpo de texto 31"/>
    <w:basedOn w:val="Normal"/>
    <w:next w:val="Recuodecorpodetexto3"/>
    <w:uiPriority w:val="99"/>
    <w:rsid w:val="009D54B8"/>
    <w:pPr>
      <w:spacing w:after="120" w:line="276" w:lineRule="auto"/>
      <w:ind w:left="283"/>
    </w:pPr>
    <w:rPr>
      <w:rFonts w:ascii="Calibri" w:hAnsi="Calibri" w:eastAsia="Calibri"/>
      <w:sz w:val="16"/>
      <w:szCs w:val="16"/>
      <w:lang w:eastAsia="en-US"/>
    </w:rPr>
  </w:style>
  <w:style w:type="paragraph" w:styleId="NormalWeb1" w:customStyle="1">
    <w:name w:val="Normal (Web)1"/>
    <w:basedOn w:val="Normal"/>
    <w:next w:val="NormalWeb"/>
    <w:uiPriority w:val="99"/>
    <w:unhideWhenUsed/>
    <w:rsid w:val="009D54B8"/>
    <w:pPr>
      <w:spacing w:before="100" w:beforeAutospacing="1" w:after="100" w:afterAutospacing="1" w:line="240" w:lineRule="auto"/>
      <w:ind w:left="0"/>
    </w:pPr>
    <w:rPr>
      <w:rFonts w:ascii="Times New Roman" w:hAnsi="Times New Roman" w:eastAsia="Calibri"/>
      <w:sz w:val="24"/>
      <w:lang w:eastAsia="en-US"/>
    </w:rPr>
  </w:style>
  <w:style w:type="numbering" w:styleId="Listaatual121111" w:customStyle="1">
    <w:name w:val="Lista atual121111"/>
    <w:rsid w:val="009D54B8"/>
    <w:pPr>
      <w:numPr>
        <w:numId w:val="37"/>
      </w:numPr>
    </w:pPr>
  </w:style>
  <w:style w:type="numbering" w:styleId="Listaatual1211111" w:customStyle="1">
    <w:name w:val="Lista atual1211111"/>
    <w:rsid w:val="009D54B8"/>
    <w:pPr>
      <w:numPr>
        <w:numId w:val="42"/>
      </w:numPr>
    </w:pPr>
  </w:style>
  <w:style w:type="paragraph" w:styleId="EstiloonsIlustraoFiguraIncioAutomtica" w:customStyle="1">
    <w:name w:val="Estilo onsIlustração_Figura_Início + Automática"/>
    <w:basedOn w:val="onsIlustraoFiguraIncio"/>
    <w:rsid w:val="009D54B8"/>
    <w:pPr>
      <w:spacing w:before="0"/>
      <w:jc w:val="both"/>
    </w:pPr>
    <w:rPr>
      <w:bCs/>
      <w:color w:val="auto"/>
      <w:szCs w:val="20"/>
    </w:rPr>
  </w:style>
  <w:style w:type="paragraph" w:styleId="Vermelho" w:customStyle="1">
    <w:name w:val="Vermelho"/>
    <w:rsid w:val="009D54B8"/>
    <w:pPr>
      <w:ind w:left="1134"/>
    </w:pPr>
    <w:rPr>
      <w:color w:val="FF0000"/>
      <w:spacing w:val="4"/>
    </w:rPr>
  </w:style>
  <w:style w:type="paragraph" w:styleId="Red" w:customStyle="1">
    <w:name w:val="_Red"/>
    <w:basedOn w:val="onsNormal"/>
    <w:link w:val="RedChar"/>
    <w:rsid w:val="009D54B8"/>
    <w:pPr>
      <w:spacing w:before="0" w:after="120"/>
    </w:pPr>
    <w:rPr>
      <w:rFonts w:cs="Arial"/>
      <w:color w:val="FF0000"/>
      <w:szCs w:val="20"/>
    </w:rPr>
  </w:style>
  <w:style w:type="character" w:styleId="Red2" w:customStyle="1">
    <w:name w:val="_Red2"/>
    <w:basedOn w:val="RedChar"/>
    <w:qFormat/>
    <w:rsid w:val="009D54B8"/>
    <w:rPr>
      <w:rFonts w:cs="Arial"/>
      <w:color w:val="FF0000"/>
      <w:spacing w:val="4"/>
      <w:szCs w:val="20"/>
    </w:rPr>
  </w:style>
  <w:style w:type="character" w:styleId="RedChar" w:customStyle="1">
    <w:name w:val="_Red Char"/>
    <w:basedOn w:val="onsNormalChar"/>
    <w:link w:val="Red"/>
    <w:rsid w:val="009D54B8"/>
    <w:rPr>
      <w:rFonts w:cs="Arial"/>
      <w:color w:val="FF0000"/>
      <w:spacing w:val="4"/>
      <w:szCs w:val="20"/>
    </w:rPr>
  </w:style>
  <w:style w:type="paragraph" w:styleId="Black" w:customStyle="1">
    <w:name w:val="_Black"/>
    <w:basedOn w:val="onsNormal"/>
    <w:link w:val="BlackChar"/>
    <w:rsid w:val="009D54B8"/>
    <w:pPr>
      <w:spacing w:before="0" w:after="120"/>
    </w:pPr>
    <w:rPr>
      <w:rFonts w:cs="Arial"/>
      <w:szCs w:val="20"/>
    </w:rPr>
  </w:style>
  <w:style w:type="character" w:styleId="BlackChar" w:customStyle="1">
    <w:name w:val="_Black Char"/>
    <w:basedOn w:val="onsNormalChar"/>
    <w:link w:val="Black"/>
    <w:rsid w:val="009D54B8"/>
    <w:rPr>
      <w:rFonts w:cs="Arial"/>
      <w:spacing w:val="4"/>
      <w:szCs w:val="20"/>
    </w:rPr>
  </w:style>
  <w:style w:type="numbering" w:styleId="Listaatual1214" w:customStyle="1">
    <w:name w:val="Lista atual1214"/>
    <w:rsid w:val="009D54B8"/>
    <w:pPr>
      <w:numPr>
        <w:numId w:val="30"/>
      </w:numPr>
    </w:pPr>
  </w:style>
  <w:style w:type="numbering" w:styleId="Listaatual12112" w:customStyle="1">
    <w:name w:val="Lista atual12112"/>
    <w:rsid w:val="009D54B8"/>
    <w:pPr>
      <w:numPr>
        <w:numId w:val="44"/>
      </w:numPr>
    </w:pPr>
  </w:style>
  <w:style w:type="numbering" w:styleId="Listaatual121112" w:customStyle="1">
    <w:name w:val="Lista atual121112"/>
    <w:rsid w:val="009D54B8"/>
    <w:pPr>
      <w:numPr>
        <w:numId w:val="41"/>
      </w:numPr>
    </w:pPr>
  </w:style>
  <w:style w:type="numbering" w:styleId="Listaatual12123" w:customStyle="1">
    <w:name w:val="Lista atual12123"/>
    <w:rsid w:val="009D54B8"/>
    <w:pPr>
      <w:numPr>
        <w:numId w:val="43"/>
      </w:numPr>
    </w:pPr>
  </w:style>
  <w:style w:type="paragraph" w:styleId="Texto10" w:customStyle="1">
    <w:name w:val="Texto1"/>
    <w:basedOn w:val="Normal"/>
    <w:link w:val="Texto1Char"/>
    <w:qFormat/>
    <w:rsid w:val="009D54B8"/>
    <w:pPr>
      <w:autoSpaceDE w:val="0"/>
      <w:autoSpaceDN w:val="0"/>
      <w:adjustRightInd w:val="0"/>
      <w:spacing w:before="60" w:after="60" w:line="360" w:lineRule="auto"/>
      <w:ind w:left="357"/>
    </w:pPr>
    <w:rPr>
      <w:rFonts w:ascii="Helv" w:hAnsi="Helv" w:eastAsia="Calibri" w:cs="Helv"/>
      <w:i/>
      <w:color w:val="000000"/>
      <w:lang w:eastAsia="en-US"/>
    </w:rPr>
  </w:style>
  <w:style w:type="character" w:styleId="Texto1Char" w:customStyle="1">
    <w:name w:val="Texto1 Char"/>
    <w:basedOn w:val="Fontepargpadro"/>
    <w:link w:val="Texto10"/>
    <w:rsid w:val="009D54B8"/>
    <w:rPr>
      <w:rFonts w:ascii="Helv" w:hAnsi="Helv" w:eastAsia="Calibri" w:cs="Helv"/>
      <w:i/>
      <w:color w:val="000000"/>
      <w:lang w:eastAsia="en-US"/>
    </w:rPr>
  </w:style>
  <w:style w:type="numbering" w:styleId="Listaatual1211131" w:customStyle="1">
    <w:name w:val="Lista atual1211131"/>
    <w:rsid w:val="009D54B8"/>
    <w:pPr>
      <w:numPr>
        <w:numId w:val="36"/>
      </w:numPr>
    </w:pPr>
  </w:style>
  <w:style w:type="numbering" w:styleId="Listaatual1216" w:customStyle="1">
    <w:name w:val="Lista atual1216"/>
    <w:rsid w:val="009D54B8"/>
    <w:pPr>
      <w:numPr>
        <w:numId w:val="38"/>
      </w:numPr>
    </w:pPr>
  </w:style>
  <w:style w:type="numbering" w:styleId="Listaatual12114" w:customStyle="1">
    <w:name w:val="Lista atual12114"/>
    <w:rsid w:val="009D54B8"/>
    <w:pPr>
      <w:numPr>
        <w:numId w:val="28"/>
      </w:numPr>
    </w:pPr>
  </w:style>
  <w:style w:type="numbering" w:styleId="Listaatual12125" w:customStyle="1">
    <w:name w:val="Lista atual12125"/>
    <w:rsid w:val="009D54B8"/>
    <w:pPr>
      <w:numPr>
        <w:numId w:val="40"/>
      </w:numPr>
    </w:pPr>
  </w:style>
  <w:style w:type="numbering" w:styleId="Listaatual12132" w:customStyle="1">
    <w:name w:val="Lista atual12132"/>
    <w:rsid w:val="009D54B8"/>
    <w:pPr>
      <w:numPr>
        <w:numId w:val="21"/>
      </w:numPr>
    </w:pPr>
  </w:style>
  <w:style w:type="character" w:styleId="Ttulo5Char2" w:customStyle="1">
    <w:name w:val="Título 5 Char2"/>
    <w:basedOn w:val="Fontepargpadro"/>
    <w:uiPriority w:val="9"/>
    <w:semiHidden/>
    <w:rsid w:val="009D54B8"/>
    <w:rPr>
      <w:rFonts w:ascii="Calibri Light" w:hAnsi="Calibri Light" w:eastAsia="Times New Roman" w:cs="Times New Roman"/>
      <w:color w:val="2E74B5"/>
    </w:rPr>
  </w:style>
  <w:style w:type="character" w:styleId="Ttulo6Char2" w:customStyle="1">
    <w:name w:val="Título 6 Char2"/>
    <w:basedOn w:val="Fontepargpadro"/>
    <w:uiPriority w:val="9"/>
    <w:semiHidden/>
    <w:rsid w:val="009D54B8"/>
    <w:rPr>
      <w:rFonts w:ascii="Calibri Light" w:hAnsi="Calibri Light" w:eastAsia="Times New Roman" w:cs="Times New Roman"/>
      <w:color w:val="1F4D78"/>
    </w:rPr>
  </w:style>
  <w:style w:type="character" w:styleId="Ttulo7Char2" w:customStyle="1">
    <w:name w:val="Título 7 Char2"/>
    <w:basedOn w:val="Fontepargpadro"/>
    <w:uiPriority w:val="9"/>
    <w:semiHidden/>
    <w:rsid w:val="009D54B8"/>
    <w:rPr>
      <w:rFonts w:ascii="Calibri Light" w:hAnsi="Calibri Light" w:eastAsia="Times New Roman" w:cs="Times New Roman"/>
      <w:i/>
      <w:iCs/>
      <w:color w:val="1F4D78"/>
    </w:rPr>
  </w:style>
  <w:style w:type="character" w:styleId="Ttulo8Char2" w:customStyle="1">
    <w:name w:val="Título 8 Char2"/>
    <w:basedOn w:val="Fontepargpadro"/>
    <w:uiPriority w:val="9"/>
    <w:semiHidden/>
    <w:rsid w:val="009D54B8"/>
    <w:rPr>
      <w:rFonts w:ascii="Calibri Light" w:hAnsi="Calibri Light" w:eastAsia="Times New Roman" w:cs="Times New Roman"/>
      <w:color w:val="272727"/>
      <w:sz w:val="21"/>
      <w:szCs w:val="21"/>
    </w:rPr>
  </w:style>
  <w:style w:type="character" w:styleId="Ttulo9Char2" w:customStyle="1">
    <w:name w:val="Título 9 Char2"/>
    <w:basedOn w:val="Fontepargpadro"/>
    <w:uiPriority w:val="9"/>
    <w:semiHidden/>
    <w:rsid w:val="009D54B8"/>
    <w:rPr>
      <w:rFonts w:ascii="Calibri Light" w:hAnsi="Calibri Light" w:eastAsia="Times New Roman" w:cs="Times New Roman"/>
      <w:i/>
      <w:iCs/>
      <w:color w:val="272727"/>
      <w:sz w:val="21"/>
      <w:szCs w:val="21"/>
    </w:rPr>
  </w:style>
  <w:style w:type="character" w:styleId="RecuodecorpodetextoChar2" w:customStyle="1">
    <w:name w:val="Recuo de corpo de texto Char2"/>
    <w:basedOn w:val="Fontepargpadro"/>
    <w:uiPriority w:val="99"/>
    <w:semiHidden/>
    <w:rsid w:val="009D54B8"/>
    <w:rPr>
      <w:rFonts w:ascii="Calibri" w:hAnsi="Calibri" w:eastAsia="Calibri"/>
      <w:lang w:eastAsia="en-US"/>
    </w:rPr>
  </w:style>
  <w:style w:type="character" w:styleId="Recuodecorpodetexto2Char2" w:customStyle="1">
    <w:name w:val="Recuo de corpo de texto 2 Char2"/>
    <w:basedOn w:val="Fontepargpadro"/>
    <w:uiPriority w:val="99"/>
    <w:semiHidden/>
    <w:rsid w:val="009D54B8"/>
    <w:rPr>
      <w:rFonts w:ascii="Calibri" w:hAnsi="Calibri" w:eastAsia="Calibri"/>
      <w:lang w:eastAsia="en-US"/>
    </w:rPr>
  </w:style>
  <w:style w:type="character" w:styleId="CorpodetextoChar2" w:customStyle="1">
    <w:name w:val="Corpo de texto Char2"/>
    <w:basedOn w:val="Fontepargpadro"/>
    <w:uiPriority w:val="99"/>
    <w:semiHidden/>
    <w:rsid w:val="009D54B8"/>
    <w:rPr>
      <w:rFonts w:ascii="Calibri" w:hAnsi="Calibri" w:eastAsia="Calibri"/>
      <w:lang w:eastAsia="en-US"/>
    </w:rPr>
  </w:style>
  <w:style w:type="character" w:styleId="Corpodetexto2Char2" w:customStyle="1">
    <w:name w:val="Corpo de texto 2 Char2"/>
    <w:basedOn w:val="Fontepargpadro"/>
    <w:uiPriority w:val="99"/>
    <w:semiHidden/>
    <w:rsid w:val="009D54B8"/>
    <w:rPr>
      <w:rFonts w:ascii="Calibri" w:hAnsi="Calibri" w:eastAsia="Calibri"/>
      <w:lang w:eastAsia="en-US"/>
    </w:rPr>
  </w:style>
  <w:style w:type="paragraph" w:styleId="Ttulo20" w:customStyle="1">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styleId="TtuloChar2" w:customStyle="1">
    <w:name w:val="Título Char2"/>
    <w:basedOn w:val="Fontepargpadro"/>
    <w:link w:val="Ttulo20"/>
    <w:uiPriority w:val="10"/>
    <w:rsid w:val="009D54B8"/>
    <w:rPr>
      <w:rFonts w:ascii="Calibri Light" w:hAnsi="Calibri Light"/>
      <w:spacing w:val="-10"/>
      <w:kern w:val="28"/>
      <w:sz w:val="56"/>
      <w:szCs w:val="56"/>
    </w:rPr>
  </w:style>
  <w:style w:type="character" w:styleId="TextodenotaderodapChar2" w:customStyle="1">
    <w:name w:val="Texto de nota de rodapé Char2"/>
    <w:basedOn w:val="Fontepargpadro"/>
    <w:uiPriority w:val="99"/>
    <w:semiHidden/>
    <w:rsid w:val="009D54B8"/>
    <w:rPr>
      <w:rFonts w:ascii="Calibri" w:hAnsi="Calibri" w:eastAsia="Calibri"/>
      <w:sz w:val="20"/>
      <w:szCs w:val="20"/>
      <w:lang w:eastAsia="en-US"/>
    </w:rPr>
  </w:style>
  <w:style w:type="character" w:styleId="Recuodecorpodetexto3Char2" w:customStyle="1">
    <w:name w:val="Recuo de corpo de texto 3 Char2"/>
    <w:basedOn w:val="Fontepargpadro"/>
    <w:uiPriority w:val="99"/>
    <w:semiHidden/>
    <w:rsid w:val="009D54B8"/>
    <w:rPr>
      <w:rFonts w:ascii="Calibri" w:hAnsi="Calibri" w:eastAsia="Calibri"/>
      <w:sz w:val="16"/>
      <w:szCs w:val="16"/>
      <w:lang w:eastAsia="en-US"/>
    </w:rPr>
  </w:style>
  <w:style w:type="character" w:styleId="TtuloChar3" w:customStyle="1">
    <w:name w:val="Título Char3"/>
    <w:basedOn w:val="Fontepargpadro"/>
    <w:rsid w:val="009D54B8"/>
    <w:rPr>
      <w:rFonts w:ascii="Cambria" w:hAnsi="Cambria" w:eastAsia="Times New Roman" w:cs="Times New Roman"/>
      <w:spacing w:val="-10"/>
      <w:kern w:val="28"/>
      <w:sz w:val="56"/>
      <w:szCs w:val="56"/>
    </w:rPr>
  </w:style>
  <w:style w:type="table" w:styleId="Tabelacomgrade9624" w:customStyle="1">
    <w:name w:val="Tabela com grade9624"/>
    <w:basedOn w:val="Tabelanormal"/>
    <w:next w:val="Tabelacomgrade"/>
    <w:rsid w:val="009D54B8"/>
    <w:tblPr/>
  </w:style>
  <w:style w:type="table" w:styleId="Tabelacomgrade96114" w:customStyle="1">
    <w:name w:val="Tabela com grade96114"/>
    <w:basedOn w:val="Tabelanormal"/>
    <w:next w:val="Tabelacomgrade"/>
    <w:rsid w:val="009D54B8"/>
    <w:tblPr/>
  </w:style>
  <w:style w:type="table" w:styleId="Tabelacomgrade9537" w:customStyle="1">
    <w:name w:val="Tabela com grade9537"/>
    <w:basedOn w:val="Tabelanormal"/>
    <w:next w:val="Tabelacomgrade"/>
    <w:rsid w:val="009D54B8"/>
    <w:tblPr/>
  </w:style>
  <w:style w:type="character" w:styleId="MenoPendente3000" w:customStyle="1">
    <w:name w:val="Menção Pendente3000"/>
    <w:basedOn w:val="Fontepargpadro"/>
    <w:uiPriority w:val="99"/>
    <w:semiHidden/>
    <w:unhideWhenUsed/>
    <w:rsid w:val="00827A9F"/>
    <w:rPr>
      <w:color w:val="808080"/>
      <w:shd w:val="clear" w:color="auto" w:fill="E6E6E6"/>
    </w:rPr>
  </w:style>
  <w:style w:type="character" w:styleId="MenoPendente30000" w:customStyle="1">
    <w:name w:val="Menção Pendente30000"/>
    <w:basedOn w:val="Fontepargpadro"/>
    <w:uiPriority w:val="99"/>
    <w:semiHidden/>
    <w:unhideWhenUsed/>
    <w:rsid w:val="00827A9F"/>
    <w:rPr>
      <w:color w:val="808080"/>
      <w:shd w:val="clear" w:color="auto" w:fill="E6E6E6"/>
    </w:rPr>
  </w:style>
  <w:style w:type="character" w:styleId="MenoPendente300000" w:customStyle="1">
    <w:name w:val="Menção Pendente300000"/>
    <w:basedOn w:val="Fontepargpadro"/>
    <w:uiPriority w:val="99"/>
    <w:semiHidden/>
    <w:unhideWhenUsed/>
    <w:rsid w:val="00827A9F"/>
    <w:rPr>
      <w:color w:val="808080"/>
      <w:shd w:val="clear" w:color="auto" w:fill="E6E6E6"/>
    </w:rPr>
  </w:style>
  <w:style w:type="character" w:styleId="MenoPendente3000000" w:customStyle="1">
    <w:name w:val="Menção Pendente3000000"/>
    <w:basedOn w:val="Fontepargpadro"/>
    <w:uiPriority w:val="99"/>
    <w:semiHidden/>
    <w:unhideWhenUsed/>
    <w:rsid w:val="00827A9F"/>
    <w:rPr>
      <w:color w:val="808080"/>
      <w:shd w:val="clear" w:color="auto" w:fill="E6E6E6"/>
    </w:rPr>
  </w:style>
  <w:style w:type="character" w:styleId="MenoPendente30000000" w:customStyle="1">
    <w:name w:val="Menção Pendente30000000"/>
    <w:basedOn w:val="Fontepargpadro"/>
    <w:uiPriority w:val="99"/>
    <w:semiHidden/>
    <w:unhideWhenUsed/>
    <w:rsid w:val="006B60A5"/>
    <w:rPr>
      <w:color w:val="605E5C"/>
      <w:shd w:val="clear" w:color="auto" w:fill="E1DFDD"/>
    </w:rPr>
  </w:style>
  <w:style w:type="character" w:styleId="ui-provider" w:customStyle="1">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 w:type="paragraph" w:styleId="msonormal0" w:customStyle="1">
    <w:name w:val="msonormal"/>
    <w:basedOn w:val="Normal"/>
    <w:rsid w:val="00E20F4F"/>
    <w:pPr>
      <w:spacing w:before="100" w:beforeAutospacing="1" w:after="100" w:afterAutospacing="1" w:line="240" w:lineRule="auto"/>
      <w:ind w:left="0"/>
    </w:pPr>
    <w:rPr>
      <w:rFonts w:ascii="Times New Roman" w:hAnsi="Times New Roman"/>
      <w:sz w:val="24"/>
      <w:szCs w:val="24"/>
    </w:rPr>
  </w:style>
  <w:style w:type="paragraph" w:styleId="xl63" w:customStyle="1">
    <w:name w:val="xl63"/>
    <w:basedOn w:val="Normal"/>
    <w:rsid w:val="00E20F4F"/>
    <w:pPr>
      <w:spacing w:before="100" w:beforeAutospacing="1" w:after="100" w:afterAutospacing="1" w:line="240" w:lineRule="auto"/>
      <w:ind w:left="0"/>
      <w:textAlignment w:val="center"/>
    </w:pPr>
    <w:rPr>
      <w:rFonts w:ascii="Times New Roman" w:hAnsi="Times New Roman"/>
      <w:sz w:val="24"/>
      <w:szCs w:val="24"/>
    </w:rPr>
  </w:style>
  <w:style w:type="paragraph" w:styleId="xl64" w:customStyle="1">
    <w:name w:val="xl64"/>
    <w:basedOn w:val="Normal"/>
    <w:rsid w:val="00E20F4F"/>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left="0"/>
      <w:textAlignment w:val="center"/>
    </w:pPr>
    <w:rPr>
      <w:rFonts w:ascii="Times New Roman" w:hAnsi="Times New Roman"/>
      <w:sz w:val="24"/>
      <w:szCs w:val="24"/>
    </w:rPr>
  </w:style>
  <w:style w:type="paragraph" w:styleId="xl20" w:customStyle="1">
    <w:name w:val="xl20"/>
    <w:basedOn w:val="Normal"/>
    <w:rsid w:val="00F663AB"/>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left="0"/>
      <w:textAlignment w:val="center"/>
    </w:pPr>
    <w:rPr>
      <w:rFonts w:ascii="Times New Roman" w:hAnsi="Times New Roman"/>
      <w:sz w:val="24"/>
      <w:szCs w:val="24"/>
    </w:rPr>
  </w:style>
  <w:style w:type="paragraph" w:styleId="xl21" w:customStyle="1">
    <w:name w:val="xl21"/>
    <w:basedOn w:val="Normal"/>
    <w:rsid w:val="00F663AB"/>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left="0"/>
      <w:textAlignment w:val="center"/>
    </w:pPr>
    <w:rPr>
      <w:rFonts w:ascii="Times New Roman" w:hAnsi="Times New Roman"/>
      <w:sz w:val="24"/>
      <w:szCs w:val="24"/>
    </w:rPr>
  </w:style>
  <w:style w:type="paragraph" w:styleId="xl23" w:customStyle="1">
    <w:name w:val="xl23"/>
    <w:basedOn w:val="Normal"/>
    <w:rsid w:val="00F663AB"/>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left="0"/>
      <w:textAlignment w:val="center"/>
    </w:pPr>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06914072">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227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912103">
          <w:marLeft w:val="0"/>
          <w:marRight w:val="0"/>
          <w:marTop w:val="0"/>
          <w:marBottom w:val="0"/>
          <w:divBdr>
            <w:top w:val="none" w:sz="0" w:space="0" w:color="auto"/>
            <w:left w:val="none" w:sz="0" w:space="0" w:color="auto"/>
            <w:bottom w:val="none" w:sz="0" w:space="0" w:color="auto"/>
            <w:right w:val="none" w:sz="0" w:space="0" w:color="auto"/>
          </w:divBdr>
        </w:div>
      </w:divsChild>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46421934">
      <w:bodyDiv w:val="1"/>
      <w:marLeft w:val="0"/>
      <w:marRight w:val="0"/>
      <w:marTop w:val="0"/>
      <w:marBottom w:val="0"/>
      <w:divBdr>
        <w:top w:val="none" w:sz="0" w:space="0" w:color="auto"/>
        <w:left w:val="none" w:sz="0" w:space="0" w:color="auto"/>
        <w:bottom w:val="none" w:sz="0" w:space="0" w:color="auto"/>
        <w:right w:val="none" w:sz="0" w:space="0" w:color="auto"/>
      </w:divBdr>
      <w:divsChild>
        <w:div w:id="1650398971">
          <w:marLeft w:val="0"/>
          <w:marRight w:val="0"/>
          <w:marTop w:val="0"/>
          <w:marBottom w:val="0"/>
          <w:divBdr>
            <w:top w:val="none" w:sz="0" w:space="0" w:color="auto"/>
            <w:left w:val="none" w:sz="0" w:space="0" w:color="auto"/>
            <w:bottom w:val="none" w:sz="0" w:space="0" w:color="auto"/>
            <w:right w:val="none" w:sz="0" w:space="0" w:color="auto"/>
          </w:divBdr>
        </w:div>
      </w:divsChild>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58335531">
      <w:bodyDiv w:val="1"/>
      <w:marLeft w:val="0"/>
      <w:marRight w:val="0"/>
      <w:marTop w:val="0"/>
      <w:marBottom w:val="0"/>
      <w:divBdr>
        <w:top w:val="none" w:sz="0" w:space="0" w:color="auto"/>
        <w:left w:val="none" w:sz="0" w:space="0" w:color="auto"/>
        <w:bottom w:val="none" w:sz="0" w:space="0" w:color="auto"/>
        <w:right w:val="none" w:sz="0" w:space="0" w:color="auto"/>
      </w:divBdr>
      <w:divsChild>
        <w:div w:id="2032608203">
          <w:marLeft w:val="0"/>
          <w:marRight w:val="0"/>
          <w:marTop w:val="0"/>
          <w:marBottom w:val="0"/>
          <w:divBdr>
            <w:top w:val="none" w:sz="0" w:space="0" w:color="auto"/>
            <w:left w:val="none" w:sz="0" w:space="0" w:color="auto"/>
            <w:bottom w:val="none" w:sz="0" w:space="0" w:color="auto"/>
            <w:right w:val="none" w:sz="0" w:space="0" w:color="auto"/>
          </w:divBdr>
        </w:div>
      </w:divsChild>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2664407">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6.xml" Id="rId18" /><Relationship Type="http://schemas.openxmlformats.org/officeDocument/2006/relationships/footer" Target="footer4.xml" Id="rId26" /><Relationship Type="http://schemas.openxmlformats.org/officeDocument/2006/relationships/customXml" Target="../customXml/item3.xml" Id="rId3" /><Relationship Type="http://schemas.openxmlformats.org/officeDocument/2006/relationships/header" Target="header8.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1.xml" Id="rId17" /><Relationship Type="http://schemas.openxmlformats.org/officeDocument/2006/relationships/header" Target="header11.xml" Id="rId25"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eader" Target="header4.xml" Id="rId15" /><Relationship Type="http://schemas.openxmlformats.org/officeDocument/2006/relationships/header" Target="header10.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eader" Target="header7.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header" Target="header9.xml" Id="rId22" /><Relationship Type="http://schemas.openxmlformats.org/officeDocument/2006/relationships/fontTable" Target="fontTable.xml" Id="rId2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xmlns:thm15="http://schemas.microsoft.com/office/thememl/2012/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2.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3.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Manual ONS - NOVO.dotm</ap:Template>
  <ap:Application>Microsoft Word for the web</ap:Application>
  <ap:DocSecurity>0</ap:DocSecurity>
  <ap:ScaleCrop>false</ap:ScaleCrop>
  <ap:Manager>ONS</ap:Manager>
  <ap:Company>ONS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ONS</dc:creator>
  <keywords/>
  <dc:description/>
  <lastModifiedBy>Pedro Victor Rodrigues Veras</lastModifiedBy>
  <revision>247</revision>
  <lastPrinted>2025-12-08T19:39:00.0000000Z</lastPrinted>
  <dcterms:created xsi:type="dcterms:W3CDTF">2025-06-26T10:12:00.0000000Z</dcterms:created>
  <dcterms:modified xsi:type="dcterms:W3CDTF">2025-12-15T18:53:52.1893958Z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